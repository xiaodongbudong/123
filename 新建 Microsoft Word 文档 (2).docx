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3601" w:rsidRDefault="00A93601" w:rsidP="00A93601">
      <w:pPr>
        <w:spacing w:line="240" w:lineRule="auto"/>
      </w:pPr>
      <w:r>
        <w:t>@layer components {</w:t>
      </w: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A93601" w:rsidRDefault="00A93601" w:rsidP="00A93601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A93601" w:rsidRDefault="00A93601" w:rsidP="00A93601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A93601" w:rsidRDefault="00A93601" w:rsidP="00A93601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lastRenderedPageBreak/>
        <w:t xml:space="preserve">  </w:t>
      </w:r>
    </w:p>
    <w:p w:rsidR="00A93601" w:rsidRDefault="00A93601" w:rsidP="00A93601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A93601" w:rsidRDefault="00A93601" w:rsidP="00A93601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A93601" w:rsidRDefault="00A93601" w:rsidP="00A93601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A93601" w:rsidRDefault="00A93601" w:rsidP="00A93601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A93601" w:rsidRDefault="00A93601" w:rsidP="00A93601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.p-page    { padding: var(--spacing-lg) var(--spacing-xl); }</w:t>
      </w:r>
    </w:p>
    <w:p w:rsidR="00A93601" w:rsidRDefault="00A93601" w:rsidP="00A93601">
      <w:pPr>
        <w:spacing w:line="240" w:lineRule="auto"/>
      </w:pPr>
      <w:r>
        <w:t xml:space="preserve">  .p-card    { padding: var(--spacing-lg); }</w:t>
      </w:r>
    </w:p>
    <w:p w:rsidR="00A93601" w:rsidRDefault="00A93601" w:rsidP="00A93601">
      <w:pPr>
        <w:spacing w:line="240" w:lineRule="auto"/>
      </w:pPr>
      <w:r>
        <w:t xml:space="preserve">  .p-card-sm { padding: var(--spacing-md); }</w:t>
      </w:r>
    </w:p>
    <w:p w:rsidR="00A93601" w:rsidRDefault="00A93601" w:rsidP="00A93601">
      <w:pPr>
        <w:spacing w:line="240" w:lineRule="auto"/>
      </w:pPr>
      <w:r>
        <w:t xml:space="preserve">  .p-pill    { padding: var(--spacing-sm) var(--spacing-lg); }</w:t>
      </w:r>
    </w:p>
    <w:p w:rsidR="00A93601" w:rsidRDefault="00A93601" w:rsidP="00A93601">
      <w:pPr>
        <w:spacing w:line="240" w:lineRule="auto"/>
      </w:pPr>
      <w:r>
        <w:t xml:space="preserve">  .p-tab     { padding: var(--spacing-xs) 0;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.size-icon-nav   { width: 40px; height: 40px; }</w:t>
      </w:r>
    </w:p>
    <w:p w:rsidR="00A93601" w:rsidRDefault="00A93601" w:rsidP="00A93601">
      <w:pPr>
        <w:spacing w:line="240" w:lineRule="auto"/>
      </w:pPr>
      <w:r>
        <w:t xml:space="preserve">  .size-icon-entry { width: 48px; height: 48px; }</w:t>
      </w:r>
    </w:p>
    <w:p w:rsidR="00A93601" w:rsidRDefault="00A93601" w:rsidP="00A93601">
      <w:pPr>
        <w:spacing w:line="240" w:lineRule="auto"/>
      </w:pPr>
      <w:r>
        <w:t xml:space="preserve">  .size-icon-card  { width: 40px; height: 40px; }</w:t>
      </w:r>
    </w:p>
    <w:p w:rsidR="00A93601" w:rsidRDefault="00A93601" w:rsidP="00A93601">
      <w:pPr>
        <w:spacing w:line="240" w:lineRule="auto"/>
      </w:pPr>
      <w:r>
        <w:t xml:space="preserve">  .size-icon-sm    { width: 28px; height: 28px; }</w:t>
      </w:r>
    </w:p>
    <w:p w:rsidR="00A93601" w:rsidRDefault="00A93601" w:rsidP="00A93601">
      <w:pPr>
        <w:spacing w:line="240" w:lineRule="auto"/>
      </w:pPr>
      <w:r>
        <w:t xml:space="preserve">  .size-badge      { width: 16px; height: 16px; font-size: 10px; }</w:t>
      </w:r>
    </w:p>
    <w:p w:rsidR="00A93601" w:rsidRDefault="00A93601" w:rsidP="00A93601">
      <w:pPr>
        <w:spacing w:line="240" w:lineRule="auto"/>
      </w:pPr>
      <w:r>
        <w:t xml:space="preserve">  .size-icon-tab   { width: 30px; height: 30px; }</w:t>
      </w:r>
    </w:p>
    <w:p w:rsidR="00A93601" w:rsidRDefault="00A93601" w:rsidP="00A93601">
      <w:pPr>
        <w:spacing w:line="240" w:lineRule="auto"/>
      </w:pPr>
      <w:r>
        <w:t xml:space="preserve">  .h-banner        { height: 140px;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.bg-gradient-layer-1 {</w:t>
      </w:r>
    </w:p>
    <w:p w:rsidR="00A93601" w:rsidRDefault="00A93601" w:rsidP="00A93601">
      <w:pPr>
        <w:spacing w:line="240" w:lineRule="auto"/>
      </w:pPr>
      <w:r>
        <w:t xml:space="preserve">    width: 360px; height: 792px;</w:t>
      </w:r>
    </w:p>
    <w:p w:rsidR="00A93601" w:rsidRDefault="00A93601" w:rsidP="00A93601">
      <w:pPr>
        <w:spacing w:line="240" w:lineRule="auto"/>
      </w:pPr>
      <w:r>
        <w:t xml:space="preserve">    background:</w:t>
      </w:r>
    </w:p>
    <w:p w:rsidR="00A93601" w:rsidRDefault="00A93601" w:rsidP="00A93601">
      <w:pPr>
        <w:spacing w:line="240" w:lineRule="auto"/>
      </w:pPr>
      <w:r>
        <w:t xml:space="preserve">      linear-gradient(180deg, rgba(255,255,255,0.5) 0%, rgba(255,255,255,0) 100%),</w:t>
      </w:r>
    </w:p>
    <w:p w:rsidR="00A93601" w:rsidRDefault="00A93601" w:rsidP="00A93601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A93601" w:rsidRDefault="00A93601" w:rsidP="00A93601">
      <w:pPr>
        <w:spacing w:line="240" w:lineRule="auto"/>
      </w:pPr>
      <w:r>
        <w:t xml:space="preserve">      radial-gradient(circle 300px at 0px -100px, rgba(247,168,10,0.4) 0%, rgba(247,106,10,0) </w:t>
      </w:r>
      <w:r>
        <w:lastRenderedPageBreak/>
        <w:t>100%),</w:t>
      </w:r>
    </w:p>
    <w:p w:rsidR="00A93601" w:rsidRDefault="00A93601" w:rsidP="00A93601">
      <w:pPr>
        <w:spacing w:line="240" w:lineRule="auto"/>
      </w:pPr>
      <w:r>
        <w:t xml:space="preserve">      linear-gradient(180deg, #f6f6f5 0%, #f2f3f5 100%);</w:t>
      </w:r>
    </w:p>
    <w:p w:rsidR="00A93601" w:rsidRDefault="00A93601" w:rsidP="00A93601">
      <w:pPr>
        <w:spacing w:line="240" w:lineRule="auto"/>
      </w:pPr>
      <w:r>
        <w:t xml:space="preserve">  }</w:t>
      </w:r>
    </w:p>
    <w:p w:rsidR="00A93601" w:rsidRDefault="00A93601" w:rsidP="00A93601">
      <w:pPr>
        <w:spacing w:line="240" w:lineRule="auto"/>
      </w:pPr>
      <w:r>
        <w:t xml:space="preserve">  .bg-gradient-layer-2 {</w:t>
      </w:r>
    </w:p>
    <w:p w:rsidR="00A93601" w:rsidRDefault="00A93601" w:rsidP="00A93601">
      <w:pPr>
        <w:spacing w:line="240" w:lineRule="auto"/>
      </w:pPr>
      <w:r>
        <w:t xml:space="preserve">    width: 360px; height: 792px;</w:t>
      </w:r>
    </w:p>
    <w:p w:rsidR="00A93601" w:rsidRDefault="00A93601" w:rsidP="00A93601">
      <w:pPr>
        <w:spacing w:line="240" w:lineRule="auto"/>
      </w:pPr>
      <w:r>
        <w:t xml:space="preserve">    background:</w:t>
      </w:r>
    </w:p>
    <w:p w:rsidR="00A93601" w:rsidRDefault="00A93601" w:rsidP="00A93601">
      <w:pPr>
        <w:spacing w:line="240" w:lineRule="auto"/>
      </w:pPr>
      <w:r>
        <w:t xml:space="preserve">      linear-gradient(180deg, rgba(255,255,255,0.4) 10%, rgba(255,255,255,0) 100%),</w:t>
      </w:r>
    </w:p>
    <w:p w:rsidR="00A93601" w:rsidRDefault="00A93601" w:rsidP="00A93601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A93601" w:rsidRDefault="00A93601" w:rsidP="00A93601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A93601" w:rsidRDefault="00A93601" w:rsidP="00A93601">
      <w:pPr>
        <w:spacing w:line="240" w:lineRule="auto"/>
      </w:pPr>
      <w:r>
        <w:t xml:space="preserve">      linear-gradient(180deg, #f6f6f5 0%, #f2f3f5 100%);</w:t>
      </w:r>
    </w:p>
    <w:p w:rsidR="00A93601" w:rsidRDefault="00A93601" w:rsidP="00A93601">
      <w:pPr>
        <w:spacing w:line="240" w:lineRule="auto"/>
      </w:pPr>
      <w:r>
        <w:t xml:space="preserve">  }</w:t>
      </w:r>
    </w:p>
    <w:p w:rsidR="00A93601" w:rsidRDefault="00A93601" w:rsidP="00A93601">
      <w:pPr>
        <w:spacing w:line="240" w:lineRule="auto"/>
      </w:pPr>
      <w:r>
        <w:t xml:space="preserve">  .bg-gradient-layer-3 {</w:t>
      </w:r>
    </w:p>
    <w:p w:rsidR="00A93601" w:rsidRDefault="00A93601" w:rsidP="00A93601">
      <w:pPr>
        <w:spacing w:line="240" w:lineRule="auto"/>
      </w:pPr>
      <w:r>
        <w:t xml:space="preserve">    width: 360px; height: 792px;</w:t>
      </w:r>
    </w:p>
    <w:p w:rsidR="00A93601" w:rsidRDefault="00A93601" w:rsidP="00A93601">
      <w:pPr>
        <w:spacing w:line="240" w:lineRule="auto"/>
      </w:pPr>
      <w:r>
        <w:t xml:space="preserve">    background:</w:t>
      </w:r>
    </w:p>
    <w:p w:rsidR="00A93601" w:rsidRDefault="00A93601" w:rsidP="00A93601">
      <w:pPr>
        <w:spacing w:line="240" w:lineRule="auto"/>
      </w:pPr>
      <w:r>
        <w:t xml:space="preserve">      linear-gradient(180deg, rgba(255,255,255,0.4) 10%, rgba(255,255,255,0) 100%),</w:t>
      </w:r>
    </w:p>
    <w:p w:rsidR="00A93601" w:rsidRDefault="00A93601" w:rsidP="00A93601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A93601" w:rsidRDefault="00A93601" w:rsidP="00A93601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A93601" w:rsidRDefault="00A93601" w:rsidP="00A93601">
      <w:pPr>
        <w:spacing w:line="240" w:lineRule="auto"/>
      </w:pPr>
      <w:r>
        <w:t xml:space="preserve">      linear-gradient(180deg, #f6f6f5 0%, #f2f3f5 100%);</w:t>
      </w:r>
    </w:p>
    <w:p w:rsidR="00A93601" w:rsidRDefault="00A93601" w:rsidP="00A93601">
      <w:pPr>
        <w:spacing w:line="240" w:lineRule="auto"/>
      </w:pPr>
      <w:r>
        <w:t xml:space="preserve"> 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.tap-scale { transition: transform 150ms ease; }</w:t>
      </w:r>
    </w:p>
    <w:p w:rsidR="00A93601" w:rsidRDefault="00A93601" w:rsidP="00A93601">
      <w:pPr>
        <w:spacing w:line="240" w:lineRule="auto"/>
      </w:pPr>
      <w:r>
        <w:t xml:space="preserve">  .tap-scale:active { transform: scale(0.98); }</w:t>
      </w:r>
    </w:p>
    <w:p w:rsidR="00A93601" w:rsidRDefault="00A93601" w:rsidP="00A93601">
      <w:pPr>
        <w:spacing w:line="240" w:lineRule="auto"/>
      </w:pPr>
      <w:r>
        <w:t xml:space="preserve">  .tap-opacity:active { opacity: 0.8;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.flex-distribute { display: flex; align-items: center; justify-content: space-between; }</w:t>
      </w:r>
    </w:p>
    <w:p w:rsidR="00A93601" w:rsidRDefault="00A93601" w:rsidP="00A93601">
      <w:pPr>
        <w:spacing w:line="240" w:lineRule="auto"/>
      </w:pPr>
      <w:r>
        <w:t xml:space="preserve">  .flex-center     { display: flex; align-items: center; }</w:t>
      </w:r>
    </w:p>
    <w:p w:rsidR="00A93601" w:rsidRDefault="00A93601" w:rsidP="00A93601">
      <w:pPr>
        <w:spacing w:line="240" w:lineRule="auto"/>
      </w:pPr>
      <w:r>
        <w:t xml:space="preserve">  .flex-between    { display: flex; align-items: center; justify-content: space-between; }</w:t>
      </w:r>
    </w:p>
    <w:p w:rsidR="00A93601" w:rsidRDefault="00A93601" w:rsidP="00A93601">
      <w:pPr>
        <w:spacing w:line="240" w:lineRule="auto"/>
      </w:pPr>
      <w:r>
        <w:t xml:space="preserve">  .scrollbar-hide { scrollbar-width: none; -ms-overflow-style: none; }</w:t>
      </w:r>
    </w:p>
    <w:p w:rsidR="00A93601" w:rsidRDefault="00A93601" w:rsidP="00A93601">
      <w:pPr>
        <w:spacing w:line="240" w:lineRule="auto"/>
      </w:pPr>
      <w:r>
        <w:t xml:space="preserve">  .scrollbar-hide::-webkit-scrollbar { display: none; }</w:t>
      </w:r>
    </w:p>
    <w:p w:rsidR="00A93601" w:rsidRDefault="00A93601" w:rsidP="00A93601">
      <w:pPr>
        <w:spacing w:line="240" w:lineRule="auto"/>
      </w:pPr>
      <w:r>
        <w:t xml:space="preserve">  .mobile-canvas,</w:t>
      </w:r>
    </w:p>
    <w:p w:rsidR="00A93601" w:rsidRDefault="00A93601" w:rsidP="00A93601">
      <w:pPr>
        <w:spacing w:line="240" w:lineRule="auto"/>
      </w:pPr>
      <w:r>
        <w:t xml:space="preserve">  .mobile-canvas * { scrollbar-width: none; -ms-overflow-style: none; }</w:t>
      </w:r>
    </w:p>
    <w:p w:rsidR="00A93601" w:rsidRDefault="00A93601" w:rsidP="00A93601">
      <w:pPr>
        <w:spacing w:line="240" w:lineRule="auto"/>
      </w:pPr>
      <w:r>
        <w:t xml:space="preserve">  .mobile-canvas::-webkit-scrollbar,</w:t>
      </w:r>
    </w:p>
    <w:p w:rsidR="00A93601" w:rsidRDefault="00A93601" w:rsidP="00A93601">
      <w:pPr>
        <w:spacing w:line="240" w:lineRule="auto"/>
      </w:pPr>
      <w:r>
        <w:t xml:space="preserve">  .mobile-canvas *::-webkit-scrollbar { display: none;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.divider { border: none; border-top: 1px solid var(--color-divider); margin: 0; }</w:t>
      </w:r>
    </w:p>
    <w:p w:rsidR="00A93601" w:rsidRDefault="00A93601" w:rsidP="00A93601">
      <w:pPr>
        <w:spacing w:line="240" w:lineRule="auto"/>
      </w:pPr>
      <w:r>
        <w:t>}#tf-state-2 .flex{ display: flex; }#tf-state-2 .inline-flex{ display: inline-flex; }#tf-state-</w:t>
      </w:r>
      <w:r>
        <w:lastRenderedPageBreak/>
        <w:t>2 .grid{ display: grid; }#tf-state-2 .block{ display: block; }#tf-state-2 .hidden{ display: none; }#tf-state-2 .flex-col{ flex-direction: column; }#tf-state-2 .flex-1{ flex: 1 1 0%; }#tf-state-2 .flex-shrink-0,#tf-state-2 .shrink-0{ flex-shrink: 0; }#tf-state-2 .items-start{ align-items: flex-start; }#tf-state-2 .items-center{ align-items: center; }#tf-state-2 .items-end{ align-items: flex-end; }#tf-state-2 .items-baseline{ align-items: baseline; }#tf-state-2 .justify-center{ justify-content: center; }#tf-state-2 .justify-between{ justify-content: space-between; }#tf-state-2 .relative{ position: relative; }#tf-state-2 .absolute{ position: absolute; }#tf-state-2 .fixed{ position: fixed; }#tf-state-2 .inset-0{ inset: 0; }#tf-state-2 .top-full{ top: 100%; }#tf-state-2 .left-0{ left: 0; }#tf-state-2 .right-0{ right: 0; }#tf-state-2 .top-0{ top: 0; }#tf-state-2 .bottom-0{ bottom: 0; }#tf-state-2 .z-10{ z-index: 10; }#tf-state-2 .z-40{ z-index: 40; }#tf-state-2 .z-50{ z-index: 50; }#tf-state-2 .w-full{ width: 100%; }#tf-state-2 .h-full{ height: 100%; }#tf-state-2 .w-5{ width: 20px; }#tf-state-2 .h-5{ height: 20px; }#tf-state-2 .w-8{ width: 32px; }#tf-state-2 .w-10{ width: 40px; }#tf-state-2 .h-10{ height: 40px; }#tf-state-2 .w-12{ width: 48px; }#tf-state-2 .h-12{ height: 48px; }#tf-state-2 .w-\[1px\]{ width: 1px; }#tf-state-2 .h-\[16px\]{ height: 16px; }#tf-state-2 .w-\[64px\]{ width: 64px; }#tf-state-2 .w-\[72px\]{ width: 72px; }#tf-state-2 .h-\[46px\]{ height: 46px; }#tf-state-2 .min-w-0{ min-width: 0; }#tf-state-2 .overflow-hidden{ overflow: hidden; }#tf-state-2 .overflow-x-auto{ overflow-x: auto; }#tf-state-2 .overflow-y-auto{ overflow-y: auto; }#tf-state-2 .overflow-x-hidden{ overflow-x: hidden; }#tf-state-2 .cursor-pointer{ cursor: pointer; }#tf-state-2 .pointer-events-none{ pointer-events: none; }#tf-state-2 .border-none{ border: none; }#tf-state-2 .border-0{ border: 0; }#tf-state-2 .border{ border: 1px solid var(--color-border-subtle); }#tf-state-2 .border-b{ border-bottom: 1px solid var(--color-border-subtle); }#tf-state-2 .border-black{ border-color: #000; }#tf-state-2 .bg-transparent{ background: transparent; }#tf-state-2 .bg-white{ background-color: #fff; }#tf-state-2 .bg-\[var\(--color-primary\)\]{ background-color: var(--color-primary); }#tf-state-2 .bg-\[var\(--color-bg-hover\)\]{ background-color: var(--color-bg-hover); }#tf-state-2 .bg-\[var\(--color-primary-active\)\]{ background-color: var(--color-primary-active); }#tf-state-2 .text-white{ color: #fff; }#tf-state-2 .rounded-\[var\(--radius-xxs\)\]{ border-radius: var(--radius-xxs); }#tf-state-2 .rounded-\[var\(--radius-md\)\]{ border-radius: var(--radius-md); }#tf-state-2 .rounded-\[var\(--radius-lg\)\]{ border-radius: var(--radius-lg); }#tf-state-2 .rounded-\[var\(--radius-xl\)\]{ border-radius: var(--radius-xl); }#tf-state-2 .rounded-\[var\(--radius-2xl\)\]{ border-radius: var(--radius-2xl); }#tf-state-2 .rounded-\[var\(--radius-full\)\]{ border-radius: var(--radius-full); }#tf-state-2 .truncate{ overflow: hidden; text-overflow: ellipsis; white-space: nowrap; }#tf-state-2 .whitespace-nowrap{ white-space: nowrap; }#tf-state-2 .text-left{ text-align: left; }#tf-state-2 .text-center{ text-align: center; }#tf-state-2 .p-0{ padding: 0; }#tf-state-2 .px-3{ padding-left: 12px; padding-right: 12px; }#tf-state-2 .px-4{ padding-left: 16px; padding-right: 16px; }#tf-state-2 .py-2{ padding-top: 8px; padding-bottom: 8px; }#tf-state-2 .py-2\.5{ padding-top: 10px; padding-bottom: 10px; }#tf-state-2 .py-16{ padding-top: 64px; padding-bottom: 64px; }#tf-state-2 .pl-\[var\(--spacing-lg\)\]{ padding-left: var(--spacing-lg); }#tf-state-2 .mt-2{ margin-top: 8px; }#tf-state-2 .mb-3{ margin-bottom: 12px; }#tf-state-2 .-top-0\.5{ top: -2px; }#tf-state-2 .-right-0\.5{ right: -2px; }#tf-state-2 .left-1\/2{ left: 50%; }#tf-state-2 .top-1\/2{ top: 50%; }#tf-state-2 .-translate-y-1\/2{ transform: translateY(-50%); }#tf-state-2 .rotate-180{ transform: rotate(180deg); }#tf-state-2 .gap-0{ gap: 0; }#tf-state-2 .gap-2{ gap: 8px; }#tf-state-2 .gap-4{ gap: 16px; }#tf-state-2 .grid-cols-3{ grid-template-columns: repeat(3, minmax(0, 1fr)); }#tf-state-</w:t>
      </w:r>
      <w:r>
        <w:lastRenderedPageBreak/>
        <w:t>2 .space-y-2 &gt; * + *{ margin-top: 8px; }#tf-state-2 .transition-all,#tf-state-2 .transition-colors,#tf-state-2 .transition-opacity,#tf-state-2 .transition-transform{</w:t>
      </w:r>
    </w:p>
    <w:p w:rsidR="00A93601" w:rsidRDefault="00A93601" w:rsidP="00A93601">
      <w:pPr>
        <w:spacing w:line="240" w:lineRule="auto"/>
      </w:pPr>
      <w:r>
        <w:t xml:space="preserve">  transition-duration: 150ms;</w:t>
      </w:r>
    </w:p>
    <w:p w:rsidR="00A93601" w:rsidRDefault="00A93601" w:rsidP="00A93601">
      <w:pPr>
        <w:spacing w:line="240" w:lineRule="auto"/>
      </w:pPr>
      <w:r>
        <w:t xml:space="preserve">  transition-timing-function: ease;</w:t>
      </w:r>
    </w:p>
    <w:p w:rsidR="00A93601" w:rsidRDefault="00A93601" w:rsidP="00A93601">
      <w:pPr>
        <w:spacing w:line="240" w:lineRule="auto"/>
      </w:pPr>
      <w:r>
        <w:t>}#tf-state-2 .duration-150{ transition-duration: 150ms; }#tf-state-2 .duration-200{ transition-duration: 200ms; }#tf-state-2 .opacity-40{ opacity: 0.4; }#tf-state-2 .line-clamp-2{</w:t>
      </w:r>
    </w:p>
    <w:p w:rsidR="00A93601" w:rsidRDefault="00A93601" w:rsidP="00A93601">
      <w:pPr>
        <w:spacing w:line="240" w:lineRule="auto"/>
      </w:pPr>
      <w:r>
        <w:t xml:space="preserve">  display: -webkit-box;</w:t>
      </w:r>
    </w:p>
    <w:p w:rsidR="00A93601" w:rsidRDefault="00A93601" w:rsidP="00A93601">
      <w:pPr>
        <w:spacing w:line="240" w:lineRule="auto"/>
      </w:pPr>
      <w:r>
        <w:t xml:space="preserve">  -webkit-line-clamp: 2;</w:t>
      </w:r>
    </w:p>
    <w:p w:rsidR="00A93601" w:rsidRDefault="00A93601" w:rsidP="00A93601">
      <w:pPr>
        <w:spacing w:line="240" w:lineRule="auto"/>
      </w:pPr>
      <w:r>
        <w:t xml:space="preserve">  -webkit-box-orient: vertical;</w:t>
      </w:r>
    </w:p>
    <w:p w:rsidR="00A93601" w:rsidRDefault="00A93601" w:rsidP="00A93601">
      <w:pPr>
        <w:spacing w:line="240" w:lineRule="auto"/>
      </w:pPr>
      <w:r>
        <w:t xml:space="preserve">  overflow: hidden;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>@keyframes slide-in-right {</w:t>
      </w:r>
    </w:p>
    <w:p w:rsidR="00A93601" w:rsidRDefault="00A93601" w:rsidP="00A93601">
      <w:pPr>
        <w:spacing w:line="240" w:lineRule="auto"/>
      </w:pPr>
      <w:r>
        <w:t xml:space="preserve">  from { transform: translateX(100%); }</w:t>
      </w:r>
    </w:p>
    <w:p w:rsidR="00A93601" w:rsidRDefault="00A93601" w:rsidP="00A93601">
      <w:pPr>
        <w:spacing w:line="240" w:lineRule="auto"/>
      </w:pPr>
      <w:r>
        <w:t xml:space="preserve">  to   { transform: translateX(0); }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  <w:r>
        <w:t>@keyframes slide-out-right {</w:t>
      </w:r>
    </w:p>
    <w:p w:rsidR="00A93601" w:rsidRDefault="00A93601" w:rsidP="00A93601">
      <w:pPr>
        <w:spacing w:line="240" w:lineRule="auto"/>
      </w:pPr>
      <w:r>
        <w:t xml:space="preserve">  from { transform: translateX(0); }</w:t>
      </w:r>
    </w:p>
    <w:p w:rsidR="00A93601" w:rsidRDefault="00A93601" w:rsidP="00A93601">
      <w:pPr>
        <w:spacing w:line="240" w:lineRule="auto"/>
      </w:pPr>
      <w:r>
        <w:t xml:space="preserve">  to   { transform: translateX(100%); }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  <w:r>
        <w:t>@keyframes fade-in {</w:t>
      </w:r>
    </w:p>
    <w:p w:rsidR="00A93601" w:rsidRDefault="00A93601" w:rsidP="00A93601">
      <w:pPr>
        <w:spacing w:line="240" w:lineRule="auto"/>
      </w:pPr>
      <w:r>
        <w:t xml:space="preserve">  from { opacity: 0; }</w:t>
      </w:r>
    </w:p>
    <w:p w:rsidR="00A93601" w:rsidRDefault="00A93601" w:rsidP="00A93601">
      <w:pPr>
        <w:spacing w:line="240" w:lineRule="auto"/>
      </w:pPr>
      <w:r>
        <w:t xml:space="preserve">  to   { opacity: 1; }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  <w:r>
        <w:t>@keyframes slide-up {</w:t>
      </w:r>
    </w:p>
    <w:p w:rsidR="00A93601" w:rsidRDefault="00A93601" w:rsidP="00A93601">
      <w:pPr>
        <w:spacing w:line="240" w:lineRule="auto"/>
      </w:pPr>
      <w:r>
        <w:t xml:space="preserve">  from { transform: translateY(100%); }</w:t>
      </w:r>
    </w:p>
    <w:p w:rsidR="00A93601" w:rsidRDefault="00A93601" w:rsidP="00A93601">
      <w:pPr>
        <w:spacing w:line="240" w:lineRule="auto"/>
      </w:pPr>
      <w:r>
        <w:t xml:space="preserve">  to   { transform: translateY(0); }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  <w:r>
        <w:t>@keyframes page-in {</w:t>
      </w:r>
    </w:p>
    <w:p w:rsidR="00A93601" w:rsidRDefault="00A93601" w:rsidP="00A93601">
      <w:pPr>
        <w:spacing w:line="240" w:lineRule="auto"/>
      </w:pPr>
      <w:r>
        <w:t xml:space="preserve">  from { opacity: 0; }</w:t>
      </w:r>
    </w:p>
    <w:p w:rsidR="00A93601" w:rsidRDefault="00A93601" w:rsidP="00A93601">
      <w:pPr>
        <w:spacing w:line="240" w:lineRule="auto"/>
      </w:pPr>
      <w:r>
        <w:t xml:space="preserve">  to   { opacity: 1; }</w:t>
      </w:r>
    </w:p>
    <w:p w:rsidR="00A93601" w:rsidRDefault="00A93601" w:rsidP="00A93601">
      <w:pPr>
        <w:spacing w:line="240" w:lineRule="auto"/>
      </w:pPr>
      <w:r>
        <w:t>}#tf-state-2 .animate-slide-in-right{ animation: slide-in-right 300ms ease-out forwards; }#tf-state-2 .animate-slide-out-right{ animation: slide-out-right 300ms ease-in forwards; }#tf-state-2 .fade-in{ animation: fade-in 300ms ease-out forwards; }#tf-state-2 .animate-slide-up{ animation: slide-up 300ms ease-out forwards; }#tf-state-2 .animate-page-in{ animation: page-in 150ms ease-out; }#tf-state-2 [data-component-id="product_info_card"].tf-cg-card,#tf-state-2 [data-component-id="product_info_card"] .tf-cg-card{background:#fff;border:1px solid #f0f0f0;border-radius:12px;box-shadow:0 2px 8px rgba(0,0,0,.06);padding:12px 16px;box-sizing:border-box;color:#1f1f1f}#tf-state-2 [data-component-id="product_info_card"].tf-cg-button,#tf-state-2 [data-component-id="product_info_card"] .tf-cg-button{display:flex;align-items:center;justify-content:center;border-radius:10px;background:#1677ff;color:#fff;font-weight:600;box-</w:t>
      </w:r>
      <w:r>
        <w:lastRenderedPageBreak/>
        <w:t>sizing:border-box}#tf-state-2 [data-component-id="product_info_card"].tf-cg-input,#tf-state-2 [data-component-id="product_info_card"] .tf-cg-input{display:flex;align-items:center;background:#fff;border:1px solid #f0f0f0;border-radius:12px;padding:0 14px;box-sizing:border-box;color:#999}#tf-state-2 [data-component-id="product_info_card"].tf-cg-toast,#tf-state-2 [data-component-id="product_info_card"] .tf-cg-toast{display:flex;align-items:center;justify-content:center;border-radius:10px;background:rgba(0,0,0,.75);color:#fff;box-sizing:border-box}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>@font-face {</w:t>
      </w:r>
    </w:p>
    <w:p w:rsidR="00A93601" w:rsidRDefault="00A93601" w:rsidP="00A93601">
      <w:pPr>
        <w:spacing w:line="240" w:lineRule="auto"/>
      </w:pPr>
      <w:r>
        <w:t xml:space="preserve">  font-family: 'HarmonyOS Sans SC';</w:t>
      </w:r>
    </w:p>
    <w:p w:rsidR="00A93601" w:rsidRDefault="00A93601" w:rsidP="00A93601">
      <w:pPr>
        <w:spacing w:line="240" w:lineRule="auto"/>
      </w:pPr>
      <w:r>
        <w:t xml:space="preserve">  src: url('../assets/fonts/harmonyos-sans-sc/HarmonyOS_Sans_SC_Regular.ttf') format('truetype');</w:t>
      </w:r>
    </w:p>
    <w:p w:rsidR="00A93601" w:rsidRDefault="00A93601" w:rsidP="00A93601">
      <w:pPr>
        <w:spacing w:line="240" w:lineRule="auto"/>
      </w:pPr>
      <w:r>
        <w:t xml:space="preserve">  font-weight: 400;</w:t>
      </w:r>
    </w:p>
    <w:p w:rsidR="00A93601" w:rsidRDefault="00A93601" w:rsidP="00A93601">
      <w:pPr>
        <w:spacing w:line="240" w:lineRule="auto"/>
      </w:pPr>
      <w:r>
        <w:t xml:space="preserve">  font-display: swap;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>@font-face {</w:t>
      </w:r>
    </w:p>
    <w:p w:rsidR="00A93601" w:rsidRDefault="00A93601" w:rsidP="00A93601">
      <w:pPr>
        <w:spacing w:line="240" w:lineRule="auto"/>
      </w:pPr>
      <w:r>
        <w:t xml:space="preserve">  font-family: 'HarmonyOS Sans SC';</w:t>
      </w:r>
    </w:p>
    <w:p w:rsidR="00A93601" w:rsidRDefault="00A93601" w:rsidP="00A93601">
      <w:pPr>
        <w:spacing w:line="240" w:lineRule="auto"/>
      </w:pPr>
      <w:r>
        <w:t xml:space="preserve">  src: url('../assets/fonts/harmonyos-sans-sc/HarmonyOS_Sans_SC_Medium.ttf') format('truetype');</w:t>
      </w:r>
    </w:p>
    <w:p w:rsidR="00A93601" w:rsidRDefault="00A93601" w:rsidP="00A93601">
      <w:pPr>
        <w:spacing w:line="240" w:lineRule="auto"/>
      </w:pPr>
      <w:r>
        <w:t xml:space="preserve">  font-weight: 500;</w:t>
      </w:r>
    </w:p>
    <w:p w:rsidR="00A93601" w:rsidRDefault="00A93601" w:rsidP="00A93601">
      <w:pPr>
        <w:spacing w:line="240" w:lineRule="auto"/>
      </w:pPr>
      <w:r>
        <w:t xml:space="preserve">  font-display: swap;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>@font-face {</w:t>
      </w:r>
    </w:p>
    <w:p w:rsidR="00A93601" w:rsidRDefault="00A93601" w:rsidP="00A93601">
      <w:pPr>
        <w:spacing w:line="240" w:lineRule="auto"/>
      </w:pPr>
      <w:r>
        <w:t xml:space="preserve">  font-family: 'HarmonyOS Sans SC';</w:t>
      </w:r>
    </w:p>
    <w:p w:rsidR="00A93601" w:rsidRDefault="00A93601" w:rsidP="00A93601">
      <w:pPr>
        <w:spacing w:line="240" w:lineRule="auto"/>
      </w:pPr>
      <w:r>
        <w:t xml:space="preserve">  src: url('../assets/fonts/harmonyos-sans-sc/HarmonyOS_Sans_SC_Bold.ttf') format('truetype');</w:t>
      </w:r>
    </w:p>
    <w:p w:rsidR="00A93601" w:rsidRDefault="00A93601" w:rsidP="00A93601">
      <w:pPr>
        <w:spacing w:line="240" w:lineRule="auto"/>
      </w:pPr>
      <w:r>
        <w:t xml:space="preserve">  font-weight: 600;</w:t>
      </w:r>
    </w:p>
    <w:p w:rsidR="00A93601" w:rsidRDefault="00A93601" w:rsidP="00A93601">
      <w:pPr>
        <w:spacing w:line="240" w:lineRule="auto"/>
      </w:pPr>
      <w:r>
        <w:t xml:space="preserve">  font-display: swap;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>@font-face {</w:t>
      </w:r>
    </w:p>
    <w:p w:rsidR="00A93601" w:rsidRDefault="00A93601" w:rsidP="00A93601">
      <w:pPr>
        <w:spacing w:line="240" w:lineRule="auto"/>
      </w:pPr>
      <w:r>
        <w:t xml:space="preserve">  font-family: 'HarmonyOS Sans SC';</w:t>
      </w:r>
    </w:p>
    <w:p w:rsidR="00A93601" w:rsidRDefault="00A93601" w:rsidP="00A93601">
      <w:pPr>
        <w:spacing w:line="240" w:lineRule="auto"/>
      </w:pPr>
      <w:r>
        <w:t xml:space="preserve">  src: url('../assets/fonts/harmonyos-sans-sc/HarmonyOS_Sans_SC_Bold.ttf') format('truetype');</w:t>
      </w:r>
    </w:p>
    <w:p w:rsidR="00A93601" w:rsidRDefault="00A93601" w:rsidP="00A93601">
      <w:pPr>
        <w:spacing w:line="240" w:lineRule="auto"/>
      </w:pPr>
      <w:r>
        <w:t xml:space="preserve">  font-weight: 700;</w:t>
      </w:r>
    </w:p>
    <w:p w:rsidR="00A93601" w:rsidRDefault="00A93601" w:rsidP="00A93601">
      <w:pPr>
        <w:spacing w:line="240" w:lineRule="auto"/>
      </w:pPr>
      <w:r>
        <w:t xml:space="preserve">  font-display: swap;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>@layer base {</w:t>
      </w:r>
    </w:p>
    <w:p w:rsidR="00A93601" w:rsidRDefault="00A93601" w:rsidP="00A93601">
      <w:pPr>
        <w:spacing w:line="240" w:lineRule="auto"/>
      </w:pPr>
      <w:r>
        <w:lastRenderedPageBreak/>
        <w:t xml:space="preserve">  :root {</w:t>
      </w:r>
    </w:p>
    <w:p w:rsidR="00A93601" w:rsidRDefault="00A93601" w:rsidP="00A93601">
      <w:pPr>
        <w:spacing w:line="240" w:lineRule="auto"/>
      </w:pPr>
      <w:r>
        <w:t xml:space="preserve">    </w:t>
      </w:r>
    </w:p>
    <w:p w:rsidR="00A93601" w:rsidRDefault="00A93601" w:rsidP="00A93601">
      <w:pPr>
        <w:spacing w:line="240" w:lineRule="auto"/>
      </w:pPr>
      <w:r>
        <w:t xml:space="preserve">    --background: oklch(1 0 0);</w:t>
      </w:r>
    </w:p>
    <w:p w:rsidR="00A93601" w:rsidRDefault="00A93601" w:rsidP="00A93601">
      <w:pPr>
        <w:spacing w:line="240" w:lineRule="auto"/>
      </w:pPr>
      <w:r>
        <w:t xml:space="preserve">    --foreground: var(--color-text-primary);</w:t>
      </w:r>
    </w:p>
    <w:p w:rsidR="00A93601" w:rsidRDefault="00A93601" w:rsidP="00A93601">
      <w:pPr>
        <w:spacing w:line="240" w:lineRule="auto"/>
      </w:pPr>
      <w:r>
        <w:t xml:space="preserve">    --card: var(--color-bg-card);</w:t>
      </w:r>
    </w:p>
    <w:p w:rsidR="00A93601" w:rsidRDefault="00A93601" w:rsidP="00A93601">
      <w:pPr>
        <w:spacing w:line="240" w:lineRule="auto"/>
      </w:pPr>
      <w:r>
        <w:t xml:space="preserve">    --card-foreground: var(--color-text-primary);</w:t>
      </w:r>
    </w:p>
    <w:p w:rsidR="00A93601" w:rsidRDefault="00A93601" w:rsidP="00A93601">
      <w:pPr>
        <w:spacing w:line="240" w:lineRule="auto"/>
      </w:pPr>
      <w:r>
        <w:t xml:space="preserve">    --popover: var(--color-bg-card);</w:t>
      </w:r>
    </w:p>
    <w:p w:rsidR="00A93601" w:rsidRDefault="00A93601" w:rsidP="00A93601">
      <w:pPr>
        <w:spacing w:line="240" w:lineRule="auto"/>
      </w:pPr>
      <w:r>
        <w:t xml:space="preserve">    --popover-foreground: var(--color-text-primary);</w:t>
      </w:r>
    </w:p>
    <w:p w:rsidR="00A93601" w:rsidRDefault="00A93601" w:rsidP="00A93601">
      <w:pPr>
        <w:spacing w:line="240" w:lineRule="auto"/>
      </w:pPr>
      <w:r>
        <w:t xml:space="preserve">    --primary: var(--color-primary);</w:t>
      </w:r>
    </w:p>
    <w:p w:rsidR="00A93601" w:rsidRDefault="00A93601" w:rsidP="00A93601">
      <w:pPr>
        <w:spacing w:line="240" w:lineRule="auto"/>
      </w:pPr>
      <w:r>
        <w:t xml:space="preserve">    --primary-foreground: var(--color-text-white);</w:t>
      </w:r>
    </w:p>
    <w:p w:rsidR="00A93601" w:rsidRDefault="00A93601" w:rsidP="00A93601">
      <w:pPr>
        <w:spacing w:line="240" w:lineRule="auto"/>
      </w:pPr>
      <w:r>
        <w:t xml:space="preserve">    --secondary: var(--color-bg-hover);</w:t>
      </w:r>
    </w:p>
    <w:p w:rsidR="00A93601" w:rsidRDefault="00A93601" w:rsidP="00A93601">
      <w:pPr>
        <w:spacing w:line="240" w:lineRule="auto"/>
      </w:pPr>
      <w:r>
        <w:t xml:space="preserve">    --secondary-foreground: var(--color-text-primary);</w:t>
      </w:r>
    </w:p>
    <w:p w:rsidR="00A93601" w:rsidRDefault="00A93601" w:rsidP="00A93601">
      <w:pPr>
        <w:spacing w:line="240" w:lineRule="auto"/>
      </w:pPr>
      <w:r>
        <w:t xml:space="preserve">    --muted: var(--color-bg-disabled);</w:t>
      </w:r>
    </w:p>
    <w:p w:rsidR="00A93601" w:rsidRDefault="00A93601" w:rsidP="00A93601">
      <w:pPr>
        <w:spacing w:line="240" w:lineRule="auto"/>
      </w:pPr>
      <w:r>
        <w:t xml:space="preserve">    --muted-foreground: var(--color-text-secondary);</w:t>
      </w:r>
    </w:p>
    <w:p w:rsidR="00A93601" w:rsidRDefault="00A93601" w:rsidP="00A93601">
      <w:pPr>
        <w:spacing w:line="240" w:lineRule="auto"/>
      </w:pPr>
      <w:r>
        <w:t xml:space="preserve">    --accent: var(--color-primary-active);</w:t>
      </w:r>
    </w:p>
    <w:p w:rsidR="00A93601" w:rsidRDefault="00A93601" w:rsidP="00A93601">
      <w:pPr>
        <w:spacing w:line="240" w:lineRule="auto"/>
      </w:pPr>
      <w:r>
        <w:t xml:space="preserve">    --accent-foreground: var(--color-primary);</w:t>
      </w:r>
    </w:p>
    <w:p w:rsidR="00A93601" w:rsidRDefault="00A93601" w:rsidP="00A93601">
      <w:pPr>
        <w:spacing w:line="240" w:lineRule="auto"/>
      </w:pPr>
      <w:r>
        <w:t xml:space="preserve">    --destructive: var(--color-error);</w:t>
      </w:r>
    </w:p>
    <w:p w:rsidR="00A93601" w:rsidRDefault="00A93601" w:rsidP="00A93601">
      <w:pPr>
        <w:spacing w:line="240" w:lineRule="auto"/>
      </w:pPr>
      <w:r>
        <w:t xml:space="preserve">    --destructive-foreground: var(--color-text-white);</w:t>
      </w:r>
    </w:p>
    <w:p w:rsidR="00A93601" w:rsidRDefault="00A93601" w:rsidP="00A93601">
      <w:pPr>
        <w:spacing w:line="240" w:lineRule="auto"/>
      </w:pPr>
      <w:r>
        <w:t xml:space="preserve">    --border: var(--color-border-subtle);</w:t>
      </w:r>
    </w:p>
    <w:p w:rsidR="00A93601" w:rsidRDefault="00A93601" w:rsidP="00A93601">
      <w:pPr>
        <w:spacing w:line="240" w:lineRule="auto"/>
      </w:pPr>
      <w:r>
        <w:t xml:space="preserve">    --input: var(--color-border-subtle);</w:t>
      </w:r>
    </w:p>
    <w:p w:rsidR="00A93601" w:rsidRDefault="00A93601" w:rsidP="00A93601">
      <w:pPr>
        <w:spacing w:line="240" w:lineRule="auto"/>
      </w:pPr>
      <w:r>
        <w:t xml:space="preserve">    --ring: var(--color-primary);</w:t>
      </w:r>
    </w:p>
    <w:p w:rsidR="00A93601" w:rsidRDefault="00A93601" w:rsidP="00A93601">
      <w:pPr>
        <w:spacing w:line="240" w:lineRule="auto"/>
      </w:pPr>
      <w:r>
        <w:t xml:space="preserve">    --radius: 0.625rem;</w:t>
      </w:r>
    </w:p>
    <w:p w:rsidR="00A93601" w:rsidRDefault="00A93601" w:rsidP="00A93601">
      <w:pPr>
        <w:spacing w:line="240" w:lineRule="auto"/>
      </w:pPr>
      <w:r>
        <w:t xml:space="preserve">    --chart-1: oklch(0.87 0 0);</w:t>
      </w:r>
    </w:p>
    <w:p w:rsidR="00A93601" w:rsidRDefault="00A93601" w:rsidP="00A93601">
      <w:pPr>
        <w:spacing w:line="240" w:lineRule="auto"/>
      </w:pPr>
      <w:r>
        <w:t xml:space="preserve">    --chart-2: oklch(0.556 0 0);</w:t>
      </w:r>
    </w:p>
    <w:p w:rsidR="00A93601" w:rsidRDefault="00A93601" w:rsidP="00A93601">
      <w:pPr>
        <w:spacing w:line="240" w:lineRule="auto"/>
      </w:pPr>
      <w:r>
        <w:t xml:space="preserve">    --chart-3: oklch(0.439 0 0);</w:t>
      </w:r>
    </w:p>
    <w:p w:rsidR="00A93601" w:rsidRDefault="00A93601" w:rsidP="00A93601">
      <w:pPr>
        <w:spacing w:line="240" w:lineRule="auto"/>
      </w:pPr>
      <w:r>
        <w:t xml:space="preserve">    --chart-4: oklch(0.371 0 0);</w:t>
      </w:r>
    </w:p>
    <w:p w:rsidR="00A93601" w:rsidRDefault="00A93601" w:rsidP="00A93601">
      <w:pPr>
        <w:spacing w:line="240" w:lineRule="auto"/>
      </w:pPr>
      <w:r>
        <w:t xml:space="preserve">    --chart-5: oklch(0.269 0 0);</w:t>
      </w:r>
    </w:p>
    <w:p w:rsidR="00A93601" w:rsidRDefault="00A93601" w:rsidP="00A93601">
      <w:pPr>
        <w:spacing w:line="240" w:lineRule="auto"/>
      </w:pPr>
      <w:r>
        <w:t xml:space="preserve">    --sidebar: oklch(0.985 0 0);</w:t>
      </w:r>
    </w:p>
    <w:p w:rsidR="00A93601" w:rsidRDefault="00A93601" w:rsidP="00A93601">
      <w:pPr>
        <w:spacing w:line="240" w:lineRule="auto"/>
      </w:pPr>
      <w:r>
        <w:t xml:space="preserve">    --sidebar-foreground: var(--color-text-primary);</w:t>
      </w:r>
    </w:p>
    <w:p w:rsidR="00A93601" w:rsidRDefault="00A93601" w:rsidP="00A93601">
      <w:pPr>
        <w:spacing w:line="240" w:lineRule="auto"/>
      </w:pPr>
      <w:r>
        <w:t xml:space="preserve">    --sidebar-primary: var(--color-primary);</w:t>
      </w:r>
    </w:p>
    <w:p w:rsidR="00A93601" w:rsidRDefault="00A93601" w:rsidP="00A93601">
      <w:pPr>
        <w:spacing w:line="240" w:lineRule="auto"/>
      </w:pPr>
      <w:r>
        <w:t xml:space="preserve">    --sidebar-primary-foreground: var(--color-text-white);</w:t>
      </w:r>
    </w:p>
    <w:p w:rsidR="00A93601" w:rsidRDefault="00A93601" w:rsidP="00A93601">
      <w:pPr>
        <w:spacing w:line="240" w:lineRule="auto"/>
      </w:pPr>
      <w:r>
        <w:t xml:space="preserve">    --sidebar-accent: var(--color-primary-active);</w:t>
      </w:r>
    </w:p>
    <w:p w:rsidR="00A93601" w:rsidRDefault="00A93601" w:rsidP="00A93601">
      <w:pPr>
        <w:spacing w:line="240" w:lineRule="auto"/>
      </w:pPr>
      <w:r>
        <w:t xml:space="preserve">    --sidebar-accent-foreground: var(--color-primary);</w:t>
      </w:r>
    </w:p>
    <w:p w:rsidR="00A93601" w:rsidRDefault="00A93601" w:rsidP="00A93601">
      <w:pPr>
        <w:spacing w:line="240" w:lineRule="auto"/>
      </w:pPr>
      <w:r>
        <w:t xml:space="preserve">    --sidebar-border: var(--color-border-subtle);</w:t>
      </w:r>
    </w:p>
    <w:p w:rsidR="00A93601" w:rsidRDefault="00A93601" w:rsidP="00A93601">
      <w:pPr>
        <w:spacing w:line="240" w:lineRule="auto"/>
      </w:pPr>
      <w:r>
        <w:t xml:space="preserve">    --sidebar-ring: var(--color-primary);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</w:t>
      </w:r>
    </w:p>
    <w:p w:rsidR="00A93601" w:rsidRDefault="00A93601" w:rsidP="00A93601">
      <w:pPr>
        <w:spacing w:line="240" w:lineRule="auto"/>
      </w:pPr>
      <w:r>
        <w:t xml:space="preserve">    --color-text-primary:     rgba(0, 0, 0, 0.9);</w:t>
      </w:r>
    </w:p>
    <w:p w:rsidR="00A93601" w:rsidRDefault="00A93601" w:rsidP="00A93601">
      <w:pPr>
        <w:spacing w:line="240" w:lineRule="auto"/>
      </w:pPr>
      <w:r>
        <w:t xml:space="preserve">    --color-text-secondary:   rgba(0, 0, 0, 0.6);</w:t>
      </w:r>
    </w:p>
    <w:p w:rsidR="00A93601" w:rsidRDefault="00A93601" w:rsidP="00A93601">
      <w:pPr>
        <w:spacing w:line="240" w:lineRule="auto"/>
      </w:pPr>
      <w:r>
        <w:t xml:space="preserve">    --color-text-muted:       rgba(0, 0, 0, 0.4);</w:t>
      </w:r>
    </w:p>
    <w:p w:rsidR="00A93601" w:rsidRDefault="00A93601" w:rsidP="00A93601">
      <w:pPr>
        <w:spacing w:line="240" w:lineRule="auto"/>
      </w:pPr>
      <w:r>
        <w:t xml:space="preserve">    --color-text-hint:        rgba(0, 0, 0, 0.4);</w:t>
      </w:r>
    </w:p>
    <w:p w:rsidR="00A93601" w:rsidRDefault="00A93601" w:rsidP="00A93601">
      <w:pPr>
        <w:spacing w:line="240" w:lineRule="auto"/>
      </w:pPr>
      <w:r>
        <w:t xml:space="preserve">    --color-text-disabled:    rgba(0, 0, 0, 0.2);</w:t>
      </w:r>
    </w:p>
    <w:p w:rsidR="00A93601" w:rsidRDefault="00A93601" w:rsidP="00A93601">
      <w:pPr>
        <w:spacing w:line="240" w:lineRule="auto"/>
      </w:pPr>
      <w:r>
        <w:t xml:space="preserve">    --color-text-white:       #ffffff;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--color-primary: #C7000B;</w:t>
      </w:r>
    </w:p>
    <w:p w:rsidR="00A93601" w:rsidRDefault="00A93601" w:rsidP="00A93601">
      <w:pPr>
        <w:spacing w:line="240" w:lineRule="auto"/>
      </w:pPr>
      <w:r>
        <w:t xml:space="preserve">    --color-primary-disabled: rgba(199, 0, 11, 0.4);</w:t>
      </w:r>
    </w:p>
    <w:p w:rsidR="00A93601" w:rsidRDefault="00A93601" w:rsidP="00A93601">
      <w:pPr>
        <w:spacing w:line="240" w:lineRule="auto"/>
      </w:pPr>
      <w:r>
        <w:t xml:space="preserve">    --color-primary-soft: rgba(199, 0, 11, 0.05);</w:t>
      </w:r>
    </w:p>
    <w:p w:rsidR="00A93601" w:rsidRDefault="00A93601" w:rsidP="00A93601">
      <w:pPr>
        <w:spacing w:line="240" w:lineRule="auto"/>
      </w:pPr>
      <w:r>
        <w:t xml:space="preserve">    --color-primary-active: rgba(199, 0, 11, 0.08);</w:t>
      </w:r>
    </w:p>
    <w:p w:rsidR="00A93601" w:rsidRDefault="00A93601" w:rsidP="00A93601">
      <w:pPr>
        <w:spacing w:line="240" w:lineRule="auto"/>
      </w:pPr>
      <w:r>
        <w:t xml:space="preserve">    --color-orange: #FF8C42;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--color-success: #10B981;</w:t>
      </w:r>
    </w:p>
    <w:p w:rsidR="00A93601" w:rsidRDefault="00A93601" w:rsidP="00A93601">
      <w:pPr>
        <w:spacing w:line="240" w:lineRule="auto"/>
      </w:pPr>
      <w:r>
        <w:t xml:space="preserve">    --color-warning: #F97316;</w:t>
      </w:r>
    </w:p>
    <w:p w:rsidR="00A93601" w:rsidRDefault="00A93601" w:rsidP="00A93601">
      <w:pPr>
        <w:spacing w:line="240" w:lineRule="auto"/>
      </w:pPr>
      <w:r>
        <w:t xml:space="preserve">    --color-error: #DC2626;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--color-bg-page: #F2F3F5;</w:t>
      </w:r>
    </w:p>
    <w:p w:rsidR="00A93601" w:rsidRDefault="00A93601" w:rsidP="00A93601">
      <w:pPr>
        <w:spacing w:line="240" w:lineRule="auto"/>
      </w:pPr>
      <w:r>
        <w:t xml:space="preserve">    --color-bg-card: #ffffff;</w:t>
      </w:r>
    </w:p>
    <w:p w:rsidR="00A93601" w:rsidRDefault="00A93601" w:rsidP="00A93601">
      <w:pPr>
        <w:spacing w:line="240" w:lineRule="auto"/>
      </w:pPr>
      <w:r>
        <w:t xml:space="preserve">    --color-bg-hover: rgba(0, 0, 0, 0.04);</w:t>
      </w:r>
    </w:p>
    <w:p w:rsidR="00A93601" w:rsidRDefault="00A93601" w:rsidP="00A93601">
      <w:pPr>
        <w:spacing w:line="240" w:lineRule="auto"/>
      </w:pPr>
      <w:r>
        <w:t xml:space="preserve">    --color-bg-disabled: rgba(0, 0, 0, 0.05);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--color-border-subtle: rgba(0, 0, 0, 0.06);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--color-divider-strong:  rgba(0, 0, 0, 0.6);</w:t>
      </w:r>
    </w:p>
    <w:p w:rsidR="00A93601" w:rsidRDefault="00A93601" w:rsidP="00A93601">
      <w:pPr>
        <w:spacing w:line="240" w:lineRule="auto"/>
      </w:pPr>
      <w:r>
        <w:t xml:space="preserve">    --color-divider:         rgba(0, 0, 0, 0.1);</w:t>
      </w:r>
    </w:p>
    <w:p w:rsidR="00A93601" w:rsidRDefault="00A93601" w:rsidP="00A93601">
      <w:pPr>
        <w:spacing w:line="240" w:lineRule="auto"/>
      </w:pPr>
      <w:r>
        <w:t xml:space="preserve">    --color-divider-subtle:  rgba(0, 0, 0, 0.05);</w:t>
      </w:r>
    </w:p>
    <w:p w:rsidR="00A93601" w:rsidRDefault="00A93601" w:rsidP="00A93601">
      <w:pPr>
        <w:spacing w:line="240" w:lineRule="auto"/>
      </w:pPr>
      <w:r>
        <w:t xml:space="preserve">    --color-divider-faint:   rgba(0, 0, 0, 0.03);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--color-mask: rgba(0, 0, 0, 0.3);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--radius-xxs: 4px;</w:t>
      </w:r>
    </w:p>
    <w:p w:rsidR="00A93601" w:rsidRDefault="00A93601" w:rsidP="00A93601">
      <w:pPr>
        <w:spacing w:line="240" w:lineRule="auto"/>
      </w:pPr>
      <w:r>
        <w:t xml:space="preserve">    --radius-md: 12px;</w:t>
      </w:r>
    </w:p>
    <w:p w:rsidR="00A93601" w:rsidRDefault="00A93601" w:rsidP="00A93601">
      <w:pPr>
        <w:spacing w:line="240" w:lineRule="auto"/>
      </w:pPr>
      <w:r>
        <w:t xml:space="preserve">    --radius-lg: 16px;</w:t>
      </w:r>
    </w:p>
    <w:p w:rsidR="00A93601" w:rsidRDefault="00A93601" w:rsidP="00A93601">
      <w:pPr>
        <w:spacing w:line="240" w:lineRule="auto"/>
      </w:pPr>
      <w:r>
        <w:t xml:space="preserve">    --radius-xl: 18px;</w:t>
      </w:r>
    </w:p>
    <w:p w:rsidR="00A93601" w:rsidRDefault="00A93601" w:rsidP="00A93601">
      <w:pPr>
        <w:spacing w:line="240" w:lineRule="auto"/>
      </w:pPr>
      <w:r>
        <w:t xml:space="preserve">    --radius-2xl: 20px;</w:t>
      </w:r>
    </w:p>
    <w:p w:rsidR="00A93601" w:rsidRDefault="00A93601" w:rsidP="00A93601">
      <w:pPr>
        <w:spacing w:line="240" w:lineRule="auto"/>
      </w:pPr>
      <w:r>
        <w:t xml:space="preserve">    --radius-3xl: 24px;</w:t>
      </w:r>
    </w:p>
    <w:p w:rsidR="00A93601" w:rsidRDefault="00A93601" w:rsidP="00A93601">
      <w:pPr>
        <w:spacing w:line="240" w:lineRule="auto"/>
      </w:pPr>
      <w:r>
        <w:t xml:space="preserve">    --radius-4xl: 32px;</w:t>
      </w:r>
    </w:p>
    <w:p w:rsidR="00A93601" w:rsidRDefault="00A93601" w:rsidP="00A93601">
      <w:pPr>
        <w:spacing w:line="240" w:lineRule="auto"/>
      </w:pPr>
      <w:r>
        <w:t xml:space="preserve">    --radius-full: 9999px;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--shadow-sm: 0 1px 6px 0 rgba(0, 0, 0, 0.08);</w:t>
      </w:r>
    </w:p>
    <w:p w:rsidR="00A93601" w:rsidRDefault="00A93601" w:rsidP="00A93601">
      <w:pPr>
        <w:spacing w:line="240" w:lineRule="auto"/>
      </w:pPr>
      <w:r>
        <w:t xml:space="preserve">    --shadow-md: 0 8px 24px 0 rgba(0, 0, 0, 0.08);</w:t>
      </w:r>
    </w:p>
    <w:p w:rsidR="00A93601" w:rsidRDefault="00A93601" w:rsidP="00A93601">
      <w:pPr>
        <w:spacing w:line="240" w:lineRule="auto"/>
      </w:pPr>
      <w:r>
        <w:t xml:space="preserve">    --shadow-lg: 0 8px 24px 0 rgba(0, 0, 0, 0.16);</w:t>
      </w:r>
    </w:p>
    <w:p w:rsidR="00A93601" w:rsidRDefault="00A93601" w:rsidP="00A93601">
      <w:pPr>
        <w:spacing w:line="240" w:lineRule="auto"/>
      </w:pPr>
      <w:r>
        <w:t xml:space="preserve">    --shadow-xl: 0 10px 20px 0 rgba(0, 0, 0, 0.15);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--font-caption-10:  10px;</w:t>
      </w:r>
    </w:p>
    <w:p w:rsidR="00A93601" w:rsidRDefault="00A93601" w:rsidP="00A93601">
      <w:pPr>
        <w:spacing w:line="240" w:lineRule="auto"/>
      </w:pPr>
      <w:r>
        <w:t xml:space="preserve">    --font-caption-12:  12px;</w:t>
      </w:r>
    </w:p>
    <w:p w:rsidR="00A93601" w:rsidRDefault="00A93601" w:rsidP="00A93601">
      <w:pPr>
        <w:spacing w:line="240" w:lineRule="auto"/>
      </w:pPr>
      <w:r>
        <w:t xml:space="preserve">    --font-display-36: 36px;</w:t>
      </w:r>
    </w:p>
    <w:p w:rsidR="00A93601" w:rsidRDefault="00A93601" w:rsidP="00A93601">
      <w:pPr>
        <w:spacing w:line="240" w:lineRule="auto"/>
      </w:pPr>
      <w:r>
        <w:t xml:space="preserve">    --font-display-48: 48px;</w:t>
      </w:r>
    </w:p>
    <w:p w:rsidR="00A93601" w:rsidRDefault="00A93601" w:rsidP="00A93601">
      <w:pPr>
        <w:spacing w:line="240" w:lineRule="auto"/>
      </w:pPr>
      <w:r>
        <w:lastRenderedPageBreak/>
        <w:t xml:space="preserve">    --font-display-60: 60px;</w:t>
      </w:r>
    </w:p>
    <w:p w:rsidR="00A93601" w:rsidRDefault="00A93601" w:rsidP="00A93601">
      <w:pPr>
        <w:spacing w:line="240" w:lineRule="auto"/>
      </w:pPr>
      <w:r>
        <w:t xml:space="preserve">    --font-headline-12: 12px;</w:t>
      </w:r>
    </w:p>
    <w:p w:rsidR="00A93601" w:rsidRDefault="00A93601" w:rsidP="00A93601">
      <w:pPr>
        <w:spacing w:line="240" w:lineRule="auto"/>
      </w:pPr>
      <w:r>
        <w:t xml:space="preserve">    --font-headline-14: 14px;</w:t>
      </w:r>
    </w:p>
    <w:p w:rsidR="00A93601" w:rsidRDefault="00A93601" w:rsidP="00A93601">
      <w:pPr>
        <w:spacing w:line="240" w:lineRule="auto"/>
      </w:pPr>
      <w:r>
        <w:t xml:space="preserve">    --font-headline-16: 16px;</w:t>
      </w:r>
    </w:p>
    <w:p w:rsidR="00A93601" w:rsidRDefault="00A93601" w:rsidP="00A93601">
      <w:pPr>
        <w:spacing w:line="240" w:lineRule="auto"/>
      </w:pPr>
      <w:r>
        <w:t xml:space="preserve">    --font-headline-18: 18px;</w:t>
      </w:r>
    </w:p>
    <w:p w:rsidR="00A93601" w:rsidRDefault="00A93601" w:rsidP="00A93601">
      <w:pPr>
        <w:spacing w:line="240" w:lineRule="auto"/>
      </w:pPr>
      <w:r>
        <w:t xml:space="preserve">    --font-headline-20: 20px;</w:t>
      </w:r>
    </w:p>
    <w:p w:rsidR="00A93601" w:rsidRDefault="00A93601" w:rsidP="00A93601">
      <w:pPr>
        <w:spacing w:line="240" w:lineRule="auto"/>
      </w:pPr>
      <w:r>
        <w:t xml:space="preserve">    --font-headline-24: 24px;</w:t>
      </w:r>
    </w:p>
    <w:p w:rsidR="00A93601" w:rsidRDefault="00A93601" w:rsidP="00A93601">
      <w:pPr>
        <w:spacing w:line="240" w:lineRule="auto"/>
      </w:pPr>
      <w:r>
        <w:t xml:space="preserve">    --font-body-12: 12px;</w:t>
      </w:r>
    </w:p>
    <w:p w:rsidR="00A93601" w:rsidRDefault="00A93601" w:rsidP="00A93601">
      <w:pPr>
        <w:spacing w:line="240" w:lineRule="auto"/>
      </w:pPr>
      <w:r>
        <w:t xml:space="preserve">    --font-body-14: 14px;</w:t>
      </w:r>
    </w:p>
    <w:p w:rsidR="00A93601" w:rsidRDefault="00A93601" w:rsidP="00A93601">
      <w:pPr>
        <w:spacing w:line="240" w:lineRule="auto"/>
      </w:pPr>
      <w:r>
        <w:t xml:space="preserve">    --font-body-16: 16px;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--font-weight-regular:  400;</w:t>
      </w:r>
    </w:p>
    <w:p w:rsidR="00A93601" w:rsidRDefault="00A93601" w:rsidP="00A93601">
      <w:pPr>
        <w:spacing w:line="240" w:lineRule="auto"/>
      </w:pPr>
      <w:r>
        <w:t xml:space="preserve">    --font-weight-medium:   500;</w:t>
      </w:r>
    </w:p>
    <w:p w:rsidR="00A93601" w:rsidRDefault="00A93601" w:rsidP="00A93601">
      <w:pPr>
        <w:spacing w:line="240" w:lineRule="auto"/>
      </w:pPr>
      <w:r>
        <w:t xml:space="preserve">    --font-weight-semibold: 600;</w:t>
      </w:r>
    </w:p>
    <w:p w:rsidR="00A93601" w:rsidRDefault="00A93601" w:rsidP="00A93601">
      <w:pPr>
        <w:spacing w:line="240" w:lineRule="auto"/>
      </w:pPr>
      <w:r>
        <w:t xml:space="preserve">    --font-weight-bold:     700;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--line-height-12: 12px;</w:t>
      </w:r>
    </w:p>
    <w:p w:rsidR="00A93601" w:rsidRDefault="00A93601" w:rsidP="00A93601">
      <w:pPr>
        <w:spacing w:line="240" w:lineRule="auto"/>
      </w:pPr>
      <w:r>
        <w:t xml:space="preserve">    --line-height-14: 14px;</w:t>
      </w:r>
    </w:p>
    <w:p w:rsidR="00A93601" w:rsidRDefault="00A93601" w:rsidP="00A93601">
      <w:pPr>
        <w:spacing w:line="240" w:lineRule="auto"/>
      </w:pPr>
      <w:r>
        <w:t xml:space="preserve">    --line-height-16: 16px;</w:t>
      </w:r>
    </w:p>
    <w:p w:rsidR="00A93601" w:rsidRDefault="00A93601" w:rsidP="00A93601">
      <w:pPr>
        <w:spacing w:line="240" w:lineRule="auto"/>
      </w:pPr>
      <w:r>
        <w:t xml:space="preserve">    --line-height-18: 18px;</w:t>
      </w:r>
    </w:p>
    <w:p w:rsidR="00A93601" w:rsidRDefault="00A93601" w:rsidP="00A93601">
      <w:pPr>
        <w:spacing w:line="240" w:lineRule="auto"/>
      </w:pPr>
      <w:r>
        <w:t xml:space="preserve">    --line-height-20: 20px;</w:t>
      </w:r>
    </w:p>
    <w:p w:rsidR="00A93601" w:rsidRDefault="00A93601" w:rsidP="00A93601">
      <w:pPr>
        <w:spacing w:line="240" w:lineRule="auto"/>
      </w:pPr>
      <w:r>
        <w:t xml:space="preserve">    --line-height-24: 24px;</w:t>
      </w:r>
    </w:p>
    <w:p w:rsidR="00A93601" w:rsidRDefault="00A93601" w:rsidP="00A93601">
      <w:pPr>
        <w:spacing w:line="240" w:lineRule="auto"/>
      </w:pPr>
      <w:r>
        <w:t xml:space="preserve">    --line-height-26: 26px;</w:t>
      </w:r>
    </w:p>
    <w:p w:rsidR="00A93601" w:rsidRDefault="00A93601" w:rsidP="00A93601">
      <w:pPr>
        <w:spacing w:line="240" w:lineRule="auto"/>
      </w:pPr>
      <w:r>
        <w:t xml:space="preserve">    --line-height-30: 30px;</w:t>
      </w:r>
    </w:p>
    <w:p w:rsidR="00A93601" w:rsidRDefault="00A93601" w:rsidP="00A93601">
      <w:pPr>
        <w:spacing w:line="240" w:lineRule="auto"/>
      </w:pPr>
      <w:r>
        <w:t xml:space="preserve">    --line-height-32: 32px;</w:t>
      </w:r>
    </w:p>
    <w:p w:rsidR="00A93601" w:rsidRDefault="00A93601" w:rsidP="00A93601">
      <w:pPr>
        <w:spacing w:line="240" w:lineRule="auto"/>
      </w:pPr>
      <w:r>
        <w:t xml:space="preserve">    --line-height-36: 36px;</w:t>
      </w:r>
    </w:p>
    <w:p w:rsidR="00A93601" w:rsidRDefault="00A93601" w:rsidP="00A93601">
      <w:pPr>
        <w:spacing w:line="240" w:lineRule="auto"/>
      </w:pPr>
      <w:r>
        <w:t xml:space="preserve">    --line-height-48: 48px;</w:t>
      </w:r>
    </w:p>
    <w:p w:rsidR="00A93601" w:rsidRDefault="00A93601" w:rsidP="00A93601">
      <w:pPr>
        <w:spacing w:line="240" w:lineRule="auto"/>
      </w:pPr>
      <w:r>
        <w:t xml:space="preserve">    --line-height-60: 60px;</w:t>
      </w:r>
    </w:p>
    <w:p w:rsidR="00A93601" w:rsidRDefault="00A93601" w:rsidP="00A93601">
      <w:pPr>
        <w:spacing w:line="240" w:lineRule="auto"/>
      </w:pPr>
      <w:r>
        <w:t xml:space="preserve">    --line-height-64: 64px;</w:t>
      </w:r>
    </w:p>
    <w:p w:rsidR="00A93601" w:rsidRDefault="00A93601" w:rsidP="00A93601">
      <w:pPr>
        <w:spacing w:line="240" w:lineRule="auto"/>
      </w:pPr>
      <w:r>
        <w:t xml:space="preserve">    --line-height-80: 80px;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--spacing-xs: 4px;</w:t>
      </w:r>
    </w:p>
    <w:p w:rsidR="00A93601" w:rsidRDefault="00A93601" w:rsidP="00A93601">
      <w:pPr>
        <w:spacing w:line="240" w:lineRule="auto"/>
      </w:pPr>
      <w:r>
        <w:t xml:space="preserve">    --spacing-sm: 6px;</w:t>
      </w:r>
    </w:p>
    <w:p w:rsidR="00A93601" w:rsidRDefault="00A93601" w:rsidP="00A93601">
      <w:pPr>
        <w:spacing w:line="240" w:lineRule="auto"/>
      </w:pPr>
      <w:r>
        <w:t xml:space="preserve">    --spacing-md: 8px;</w:t>
      </w:r>
    </w:p>
    <w:p w:rsidR="00A93601" w:rsidRDefault="00A93601" w:rsidP="00A93601">
      <w:pPr>
        <w:spacing w:line="240" w:lineRule="auto"/>
      </w:pPr>
      <w:r>
        <w:t xml:space="preserve">    --spacing-lg: 12px;</w:t>
      </w:r>
    </w:p>
    <w:p w:rsidR="00A93601" w:rsidRDefault="00A93601" w:rsidP="00A93601">
      <w:pPr>
        <w:spacing w:line="240" w:lineRule="auto"/>
      </w:pPr>
      <w:r>
        <w:t xml:space="preserve">    --spacing-xl: 16px;</w:t>
      </w:r>
    </w:p>
    <w:p w:rsidR="00A93601" w:rsidRDefault="00A93601" w:rsidP="00A93601">
      <w:pPr>
        <w:spacing w:line="240" w:lineRule="auto"/>
      </w:pPr>
      <w:r>
        <w:t xml:space="preserve">    --spacing-2xl: 24px;</w:t>
      </w:r>
    </w:p>
    <w:p w:rsidR="00A93601" w:rsidRDefault="00A93601" w:rsidP="00A93601">
      <w:pPr>
        <w:spacing w:line="240" w:lineRule="auto"/>
      </w:pPr>
      <w:r>
        <w:t xml:space="preserve"> 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.dark {</w:t>
      </w:r>
    </w:p>
    <w:p w:rsidR="00A93601" w:rsidRDefault="00A93601" w:rsidP="00A93601">
      <w:pPr>
        <w:spacing w:line="240" w:lineRule="auto"/>
      </w:pPr>
      <w:r>
        <w:t xml:space="preserve">    --background: oklch(0.145 0 0);</w:t>
      </w:r>
    </w:p>
    <w:p w:rsidR="00A93601" w:rsidRDefault="00A93601" w:rsidP="00A93601">
      <w:pPr>
        <w:spacing w:line="240" w:lineRule="auto"/>
      </w:pPr>
      <w:r>
        <w:t xml:space="preserve">    --foreground: oklch(0.985 0 0);</w:t>
      </w:r>
    </w:p>
    <w:p w:rsidR="00A93601" w:rsidRDefault="00A93601" w:rsidP="00A93601">
      <w:pPr>
        <w:spacing w:line="240" w:lineRule="auto"/>
      </w:pPr>
      <w:r>
        <w:t xml:space="preserve">    --card: oklch(0.205 0 0);</w:t>
      </w:r>
    </w:p>
    <w:p w:rsidR="00A93601" w:rsidRDefault="00A93601" w:rsidP="00A93601">
      <w:pPr>
        <w:spacing w:line="240" w:lineRule="auto"/>
      </w:pPr>
      <w:r>
        <w:lastRenderedPageBreak/>
        <w:t xml:space="preserve">    --card-foreground: oklch(0.985 0 0);</w:t>
      </w:r>
    </w:p>
    <w:p w:rsidR="00A93601" w:rsidRDefault="00A93601" w:rsidP="00A93601">
      <w:pPr>
        <w:spacing w:line="240" w:lineRule="auto"/>
      </w:pPr>
      <w:r>
        <w:t xml:space="preserve">    --popover: oklch(0.205 0 0);</w:t>
      </w:r>
    </w:p>
    <w:p w:rsidR="00A93601" w:rsidRDefault="00A93601" w:rsidP="00A93601">
      <w:pPr>
        <w:spacing w:line="240" w:lineRule="auto"/>
      </w:pPr>
      <w:r>
        <w:t xml:space="preserve">    --popover-foreground: oklch(0.985 0 0);</w:t>
      </w:r>
    </w:p>
    <w:p w:rsidR="00A93601" w:rsidRDefault="00A93601" w:rsidP="00A93601">
      <w:pPr>
        <w:spacing w:line="240" w:lineRule="auto"/>
      </w:pPr>
      <w:r>
        <w:t xml:space="preserve">    --primary: var(--color-primary);</w:t>
      </w:r>
    </w:p>
    <w:p w:rsidR="00A93601" w:rsidRDefault="00A93601" w:rsidP="00A93601">
      <w:pPr>
        <w:spacing w:line="240" w:lineRule="auto"/>
      </w:pPr>
      <w:r>
        <w:t xml:space="preserve">    --primary-foreground: var(--color-text-white);</w:t>
      </w:r>
    </w:p>
    <w:p w:rsidR="00A93601" w:rsidRDefault="00A93601" w:rsidP="00A93601">
      <w:pPr>
        <w:spacing w:line="240" w:lineRule="auto"/>
      </w:pPr>
      <w:r>
        <w:t xml:space="preserve">    --secondary: oklch(0.269 0 0);</w:t>
      </w:r>
    </w:p>
    <w:p w:rsidR="00A93601" w:rsidRDefault="00A93601" w:rsidP="00A93601">
      <w:pPr>
        <w:spacing w:line="240" w:lineRule="auto"/>
      </w:pPr>
      <w:r>
        <w:t xml:space="preserve">    --secondary-foreground: oklch(0.985 0 0);</w:t>
      </w:r>
    </w:p>
    <w:p w:rsidR="00A93601" w:rsidRDefault="00A93601" w:rsidP="00A93601">
      <w:pPr>
        <w:spacing w:line="240" w:lineRule="auto"/>
      </w:pPr>
      <w:r>
        <w:t xml:space="preserve">    --muted: oklch(0.269 0 0);</w:t>
      </w:r>
    </w:p>
    <w:p w:rsidR="00A93601" w:rsidRDefault="00A93601" w:rsidP="00A93601">
      <w:pPr>
        <w:spacing w:line="240" w:lineRule="auto"/>
      </w:pPr>
      <w:r>
        <w:t xml:space="preserve">    --muted-foreground: oklch(0.708 0 0);</w:t>
      </w:r>
    </w:p>
    <w:p w:rsidR="00A93601" w:rsidRDefault="00A93601" w:rsidP="00A93601">
      <w:pPr>
        <w:spacing w:line="240" w:lineRule="auto"/>
      </w:pPr>
      <w:r>
        <w:t xml:space="preserve">    --accent: oklch(0.269 0 0);</w:t>
      </w:r>
    </w:p>
    <w:p w:rsidR="00A93601" w:rsidRDefault="00A93601" w:rsidP="00A93601">
      <w:pPr>
        <w:spacing w:line="240" w:lineRule="auto"/>
      </w:pPr>
      <w:r>
        <w:t xml:space="preserve">    --accent-foreground: oklch(0.985 0 0);</w:t>
      </w:r>
    </w:p>
    <w:p w:rsidR="00A93601" w:rsidRDefault="00A93601" w:rsidP="00A93601">
      <w:pPr>
        <w:spacing w:line="240" w:lineRule="auto"/>
      </w:pPr>
      <w:r>
        <w:t xml:space="preserve">    --destructive: var(--color-error);</w:t>
      </w:r>
    </w:p>
    <w:p w:rsidR="00A93601" w:rsidRDefault="00A93601" w:rsidP="00A93601">
      <w:pPr>
        <w:spacing w:line="240" w:lineRule="auto"/>
      </w:pPr>
      <w:r>
        <w:t xml:space="preserve">    --destructive-foreground: var(--color-text-white);</w:t>
      </w:r>
    </w:p>
    <w:p w:rsidR="00A93601" w:rsidRDefault="00A93601" w:rsidP="00A93601">
      <w:pPr>
        <w:spacing w:line="240" w:lineRule="auto"/>
      </w:pPr>
      <w:r>
        <w:t xml:space="preserve">    --border: oklch(1 0 0 / 10%);</w:t>
      </w:r>
    </w:p>
    <w:p w:rsidR="00A93601" w:rsidRDefault="00A93601" w:rsidP="00A93601">
      <w:pPr>
        <w:spacing w:line="240" w:lineRule="auto"/>
      </w:pPr>
      <w:r>
        <w:t xml:space="preserve">    --input: oklch(1 0 0 / 15%);</w:t>
      </w:r>
    </w:p>
    <w:p w:rsidR="00A93601" w:rsidRDefault="00A93601" w:rsidP="00A93601">
      <w:pPr>
        <w:spacing w:line="240" w:lineRule="auto"/>
      </w:pPr>
      <w:r>
        <w:t xml:space="preserve">    --ring: var(--color-primary);</w:t>
      </w:r>
    </w:p>
    <w:p w:rsidR="00A93601" w:rsidRDefault="00A93601" w:rsidP="00A93601">
      <w:pPr>
        <w:spacing w:line="240" w:lineRule="auto"/>
      </w:pPr>
      <w:r>
        <w:t xml:space="preserve">    --chart-1: oklch(0.87 0 0);</w:t>
      </w:r>
    </w:p>
    <w:p w:rsidR="00A93601" w:rsidRDefault="00A93601" w:rsidP="00A93601">
      <w:pPr>
        <w:spacing w:line="240" w:lineRule="auto"/>
      </w:pPr>
      <w:r>
        <w:t xml:space="preserve">    --chart-2: oklch(0.556 0 0);</w:t>
      </w:r>
    </w:p>
    <w:p w:rsidR="00A93601" w:rsidRDefault="00A93601" w:rsidP="00A93601">
      <w:pPr>
        <w:spacing w:line="240" w:lineRule="auto"/>
      </w:pPr>
      <w:r>
        <w:t xml:space="preserve">    --chart-3: oklch(0.439 0 0);</w:t>
      </w:r>
    </w:p>
    <w:p w:rsidR="00A93601" w:rsidRDefault="00A93601" w:rsidP="00A93601">
      <w:pPr>
        <w:spacing w:line="240" w:lineRule="auto"/>
      </w:pPr>
      <w:r>
        <w:t xml:space="preserve">    --chart-4: oklch(0.371 0 0);</w:t>
      </w:r>
    </w:p>
    <w:p w:rsidR="00A93601" w:rsidRDefault="00A93601" w:rsidP="00A93601">
      <w:pPr>
        <w:spacing w:line="240" w:lineRule="auto"/>
      </w:pPr>
      <w:r>
        <w:t xml:space="preserve">    --chart-5: oklch(0.269 0 0);</w:t>
      </w:r>
    </w:p>
    <w:p w:rsidR="00A93601" w:rsidRDefault="00A93601" w:rsidP="00A93601">
      <w:pPr>
        <w:spacing w:line="240" w:lineRule="auto"/>
      </w:pPr>
      <w:r>
        <w:t xml:space="preserve">    --sidebar: oklch(0.205 0 0);</w:t>
      </w:r>
    </w:p>
    <w:p w:rsidR="00A93601" w:rsidRDefault="00A93601" w:rsidP="00A93601">
      <w:pPr>
        <w:spacing w:line="240" w:lineRule="auto"/>
      </w:pPr>
      <w:r>
        <w:t xml:space="preserve">    --sidebar-foreground: oklch(0.985 0 0);</w:t>
      </w:r>
    </w:p>
    <w:p w:rsidR="00A93601" w:rsidRDefault="00A93601" w:rsidP="00A93601">
      <w:pPr>
        <w:spacing w:line="240" w:lineRule="auto"/>
      </w:pPr>
      <w:r>
        <w:t xml:space="preserve">    --sidebar-primary: oklch(0.488 0.243 264.376);</w:t>
      </w:r>
    </w:p>
    <w:p w:rsidR="00A93601" w:rsidRDefault="00A93601" w:rsidP="00A93601">
      <w:pPr>
        <w:spacing w:line="240" w:lineRule="auto"/>
      </w:pPr>
      <w:r>
        <w:t xml:space="preserve">    --sidebar-primary-foreground: oklch(0.985 0 0);</w:t>
      </w:r>
    </w:p>
    <w:p w:rsidR="00A93601" w:rsidRDefault="00A93601" w:rsidP="00A93601">
      <w:pPr>
        <w:spacing w:line="240" w:lineRule="auto"/>
      </w:pPr>
      <w:r>
        <w:t xml:space="preserve">    --sidebar-accent: oklch(0.269 0 0);</w:t>
      </w:r>
    </w:p>
    <w:p w:rsidR="00A93601" w:rsidRDefault="00A93601" w:rsidP="00A93601">
      <w:pPr>
        <w:spacing w:line="240" w:lineRule="auto"/>
      </w:pPr>
      <w:r>
        <w:t xml:space="preserve">    --sidebar-accent-foreground: oklch(0.985 0 0);</w:t>
      </w:r>
    </w:p>
    <w:p w:rsidR="00A93601" w:rsidRDefault="00A93601" w:rsidP="00A93601">
      <w:pPr>
        <w:spacing w:line="240" w:lineRule="auto"/>
      </w:pPr>
      <w:r>
        <w:t xml:space="preserve">    --sidebar-border: oklch(1 0 0 / 10%);</w:t>
      </w:r>
    </w:p>
    <w:p w:rsidR="00A93601" w:rsidRDefault="00A93601" w:rsidP="00A93601">
      <w:pPr>
        <w:spacing w:line="240" w:lineRule="auto"/>
      </w:pPr>
      <w:r>
        <w:t xml:space="preserve">    --sidebar-ring: oklch(0.556 0 0);</w:t>
      </w:r>
    </w:p>
    <w:p w:rsidR="00A93601" w:rsidRDefault="00A93601" w:rsidP="00A93601">
      <w:pPr>
        <w:spacing w:line="240" w:lineRule="auto"/>
      </w:pPr>
      <w:r>
        <w:t xml:space="preserve"> 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* {</w:t>
      </w:r>
    </w:p>
    <w:p w:rsidR="00A93601" w:rsidRDefault="00A93601" w:rsidP="00A93601">
      <w:pPr>
        <w:spacing w:line="240" w:lineRule="auto"/>
      </w:pPr>
      <w:r>
        <w:t xml:space="preserve">    @apply border-border;</w:t>
      </w:r>
    </w:p>
    <w:p w:rsidR="00A93601" w:rsidRDefault="00A93601" w:rsidP="00A93601">
      <w:pPr>
        <w:spacing w:line="240" w:lineRule="auto"/>
      </w:pPr>
      <w:r>
        <w:t xml:space="preserve">    border-color: var(--color-border-subtle);</w:t>
      </w:r>
    </w:p>
    <w:p w:rsidR="00A93601" w:rsidRDefault="00A93601" w:rsidP="00A93601">
      <w:pPr>
        <w:spacing w:line="240" w:lineRule="auto"/>
      </w:pPr>
      <w:r>
        <w:t xml:space="preserve"> 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body {</w:t>
      </w:r>
    </w:p>
    <w:p w:rsidR="00A93601" w:rsidRDefault="00A93601" w:rsidP="00A93601">
      <w:pPr>
        <w:spacing w:line="240" w:lineRule="auto"/>
      </w:pPr>
      <w:r>
        <w:t xml:space="preserve">    @apply bg-background text-foreground;</w:t>
      </w:r>
    </w:p>
    <w:p w:rsidR="00A93601" w:rsidRDefault="00A93601" w:rsidP="00A93601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A93601" w:rsidRDefault="00A93601" w:rsidP="00A93601">
      <w:pPr>
        <w:spacing w:line="240" w:lineRule="auto"/>
      </w:pPr>
      <w:r>
        <w:t xml:space="preserve">    background-color: var(--color-bg-page);</w:t>
      </w:r>
    </w:p>
    <w:p w:rsidR="00A93601" w:rsidRDefault="00A93601" w:rsidP="00A93601">
      <w:pPr>
        <w:spacing w:line="240" w:lineRule="auto"/>
      </w:pPr>
      <w:r>
        <w:t xml:space="preserve">    color: var(--color-text-primary);</w:t>
      </w:r>
    </w:p>
    <w:p w:rsidR="00A93601" w:rsidRDefault="00A93601" w:rsidP="00A93601">
      <w:pPr>
        <w:spacing w:line="240" w:lineRule="auto"/>
      </w:pPr>
      <w:r>
        <w:t xml:space="preserve">    -webkit-tap-highlight-color: transparent;</w:t>
      </w:r>
    </w:p>
    <w:p w:rsidR="00A93601" w:rsidRDefault="00A93601" w:rsidP="00A93601">
      <w:pPr>
        <w:spacing w:line="240" w:lineRule="auto"/>
      </w:pPr>
      <w:r>
        <w:lastRenderedPageBreak/>
        <w:t xml:space="preserve"> 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.theme {</w:t>
      </w:r>
    </w:p>
    <w:p w:rsidR="00A93601" w:rsidRDefault="00A93601" w:rsidP="00A93601">
      <w:pPr>
        <w:spacing w:line="240" w:lineRule="auto"/>
      </w:pPr>
      <w:r>
        <w:t xml:space="preserve">    --font-heading: var(--font-sans);</w:t>
      </w:r>
    </w:p>
    <w:p w:rsidR="00A93601" w:rsidRDefault="00A93601" w:rsidP="00A93601">
      <w:pPr>
        <w:spacing w:line="240" w:lineRule="auto"/>
      </w:pPr>
      <w:r>
        <w:t xml:space="preserve">    --font-sans: 'HarmonyOS Sans SC', sans-serif;</w:t>
      </w:r>
    </w:p>
    <w:p w:rsidR="00A93601" w:rsidRDefault="00A93601" w:rsidP="00A93601">
      <w:pPr>
        <w:spacing w:line="240" w:lineRule="auto"/>
      </w:pPr>
      <w:r>
        <w:t xml:space="preserve">  }</w:t>
      </w:r>
    </w:p>
    <w:p w:rsidR="00A93601" w:rsidRDefault="00A93601" w:rsidP="00A93601">
      <w:pPr>
        <w:spacing w:line="240" w:lineRule="auto"/>
      </w:pPr>
      <w:r>
        <w:t xml:space="preserve">  html {</w:t>
      </w:r>
    </w:p>
    <w:p w:rsidR="00A93601" w:rsidRDefault="00A93601" w:rsidP="00A93601">
      <w:pPr>
        <w:spacing w:line="240" w:lineRule="auto"/>
      </w:pPr>
      <w:r>
        <w:t xml:space="preserve">    @apply font-sans;</w:t>
      </w:r>
    </w:p>
    <w:p w:rsidR="00A93601" w:rsidRDefault="00A93601" w:rsidP="00A93601">
      <w:pPr>
        <w:spacing w:line="240" w:lineRule="auto"/>
      </w:pPr>
      <w:r>
        <w:t xml:space="preserve">  }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>@layer components {</w:t>
      </w: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A93601" w:rsidRDefault="00A93601" w:rsidP="00A93601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A93601" w:rsidRDefault="00A93601" w:rsidP="00A93601">
      <w:pPr>
        <w:spacing w:line="240" w:lineRule="auto"/>
      </w:pPr>
      <w:r>
        <w:lastRenderedPageBreak/>
        <w:t xml:space="preserve">  .font-headline-m-multi  { font-size: var(--font-headline-18); line-height: var(--line-height-26);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A93601" w:rsidRDefault="00A93601" w:rsidP="00A93601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A93601" w:rsidRDefault="00A93601" w:rsidP="00A93601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A93601" w:rsidRDefault="00A93601" w:rsidP="00A93601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A93601" w:rsidRDefault="00A93601" w:rsidP="00A93601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A93601" w:rsidRDefault="00A93601" w:rsidP="00A93601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A93601" w:rsidRDefault="00A93601" w:rsidP="00A93601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.p-page    { padding: var(--spacing-lg) var(--spacing-xl); }</w:t>
      </w:r>
    </w:p>
    <w:p w:rsidR="00A93601" w:rsidRDefault="00A93601" w:rsidP="00A93601">
      <w:pPr>
        <w:spacing w:line="240" w:lineRule="auto"/>
      </w:pPr>
      <w:r>
        <w:t xml:space="preserve">  .p-card    { padding: var(--spacing-lg); }</w:t>
      </w:r>
    </w:p>
    <w:p w:rsidR="00A93601" w:rsidRDefault="00A93601" w:rsidP="00A93601">
      <w:pPr>
        <w:spacing w:line="240" w:lineRule="auto"/>
      </w:pPr>
      <w:r>
        <w:t xml:space="preserve">  .p-card-sm { padding: var(--spacing-md); }</w:t>
      </w:r>
    </w:p>
    <w:p w:rsidR="00A93601" w:rsidRDefault="00A93601" w:rsidP="00A93601">
      <w:pPr>
        <w:spacing w:line="240" w:lineRule="auto"/>
      </w:pPr>
      <w:r>
        <w:t xml:space="preserve">  .p-pill    { padding: var(--spacing-sm) var(--spacing-lg); }</w:t>
      </w:r>
    </w:p>
    <w:p w:rsidR="00A93601" w:rsidRDefault="00A93601" w:rsidP="00A93601">
      <w:pPr>
        <w:spacing w:line="240" w:lineRule="auto"/>
      </w:pPr>
      <w:r>
        <w:t xml:space="preserve">  .p-tab     { padding: var(--spacing-xs) 0;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.size-icon-nav   { width: 40px; height: 40px; }</w:t>
      </w:r>
    </w:p>
    <w:p w:rsidR="00A93601" w:rsidRDefault="00A93601" w:rsidP="00A93601">
      <w:pPr>
        <w:spacing w:line="240" w:lineRule="auto"/>
      </w:pPr>
      <w:r>
        <w:t xml:space="preserve">  .size-icon-entry { width: 48px; height: 48px; }</w:t>
      </w:r>
    </w:p>
    <w:p w:rsidR="00A93601" w:rsidRDefault="00A93601" w:rsidP="00A93601">
      <w:pPr>
        <w:spacing w:line="240" w:lineRule="auto"/>
      </w:pPr>
      <w:r>
        <w:t xml:space="preserve">  .size-icon-card  { width: 40px; height: 40px; }</w:t>
      </w:r>
    </w:p>
    <w:p w:rsidR="00A93601" w:rsidRDefault="00A93601" w:rsidP="00A93601">
      <w:pPr>
        <w:spacing w:line="240" w:lineRule="auto"/>
      </w:pPr>
      <w:r>
        <w:lastRenderedPageBreak/>
        <w:t xml:space="preserve">  .size-icon-sm    { width: 28px; height: 28px; }</w:t>
      </w:r>
    </w:p>
    <w:p w:rsidR="00A93601" w:rsidRDefault="00A93601" w:rsidP="00A93601">
      <w:pPr>
        <w:spacing w:line="240" w:lineRule="auto"/>
      </w:pPr>
      <w:r>
        <w:t xml:space="preserve">  .size-badge      { width: 16px; height: 16px; font-size: 10px; }</w:t>
      </w:r>
    </w:p>
    <w:p w:rsidR="00A93601" w:rsidRDefault="00A93601" w:rsidP="00A93601">
      <w:pPr>
        <w:spacing w:line="240" w:lineRule="auto"/>
      </w:pPr>
      <w:r>
        <w:t xml:space="preserve">  .size-icon-tab   { width: 30px; height: 30px; }</w:t>
      </w:r>
    </w:p>
    <w:p w:rsidR="00A93601" w:rsidRDefault="00A93601" w:rsidP="00A93601">
      <w:pPr>
        <w:spacing w:line="240" w:lineRule="auto"/>
      </w:pPr>
      <w:r>
        <w:t xml:space="preserve">  .h-banner        { height: 140px;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.bg-gradient-layer-1 {</w:t>
      </w:r>
    </w:p>
    <w:p w:rsidR="00A93601" w:rsidRDefault="00A93601" w:rsidP="00A93601">
      <w:pPr>
        <w:spacing w:line="240" w:lineRule="auto"/>
      </w:pPr>
      <w:r>
        <w:t xml:space="preserve">    width: 360px; height: 792px;</w:t>
      </w:r>
    </w:p>
    <w:p w:rsidR="00A93601" w:rsidRDefault="00A93601" w:rsidP="00A93601">
      <w:pPr>
        <w:spacing w:line="240" w:lineRule="auto"/>
      </w:pPr>
      <w:r>
        <w:t xml:space="preserve">    background:</w:t>
      </w:r>
    </w:p>
    <w:p w:rsidR="00A93601" w:rsidRDefault="00A93601" w:rsidP="00A93601">
      <w:pPr>
        <w:spacing w:line="240" w:lineRule="auto"/>
      </w:pPr>
      <w:r>
        <w:t xml:space="preserve">      linear-gradient(180deg, rgba(255,255,255,0.5) 0%, rgba(255,255,255,0) 100%),</w:t>
      </w:r>
    </w:p>
    <w:p w:rsidR="00A93601" w:rsidRDefault="00A93601" w:rsidP="00A93601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A93601" w:rsidRDefault="00A93601" w:rsidP="00A93601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A93601" w:rsidRDefault="00A93601" w:rsidP="00A93601">
      <w:pPr>
        <w:spacing w:line="240" w:lineRule="auto"/>
      </w:pPr>
      <w:r>
        <w:t xml:space="preserve">      linear-gradient(180deg, #f6f6f5 0%, #f2f3f5 100%);</w:t>
      </w:r>
    </w:p>
    <w:p w:rsidR="00A93601" w:rsidRDefault="00A93601" w:rsidP="00A93601">
      <w:pPr>
        <w:spacing w:line="240" w:lineRule="auto"/>
      </w:pPr>
      <w:r>
        <w:t xml:space="preserve">  }</w:t>
      </w:r>
    </w:p>
    <w:p w:rsidR="00A93601" w:rsidRDefault="00A93601" w:rsidP="00A93601">
      <w:pPr>
        <w:spacing w:line="240" w:lineRule="auto"/>
      </w:pPr>
      <w:r>
        <w:t xml:space="preserve">  .bg-gradient-layer-2 {</w:t>
      </w:r>
    </w:p>
    <w:p w:rsidR="00A93601" w:rsidRDefault="00A93601" w:rsidP="00A93601">
      <w:pPr>
        <w:spacing w:line="240" w:lineRule="auto"/>
      </w:pPr>
      <w:r>
        <w:t xml:space="preserve">    width: 360px; height: 792px;</w:t>
      </w:r>
    </w:p>
    <w:p w:rsidR="00A93601" w:rsidRDefault="00A93601" w:rsidP="00A93601">
      <w:pPr>
        <w:spacing w:line="240" w:lineRule="auto"/>
      </w:pPr>
      <w:r>
        <w:t xml:space="preserve">    background:</w:t>
      </w:r>
    </w:p>
    <w:p w:rsidR="00A93601" w:rsidRDefault="00A93601" w:rsidP="00A93601">
      <w:pPr>
        <w:spacing w:line="240" w:lineRule="auto"/>
      </w:pPr>
      <w:r>
        <w:t xml:space="preserve">      linear-gradient(180deg, rgba(255,255,255,0.4) 10%, rgba(255,255,255,0) 100%),</w:t>
      </w:r>
    </w:p>
    <w:p w:rsidR="00A93601" w:rsidRDefault="00A93601" w:rsidP="00A93601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A93601" w:rsidRDefault="00A93601" w:rsidP="00A93601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A93601" w:rsidRDefault="00A93601" w:rsidP="00A93601">
      <w:pPr>
        <w:spacing w:line="240" w:lineRule="auto"/>
      </w:pPr>
      <w:r>
        <w:t xml:space="preserve">      linear-gradient(180deg, #f6f6f5 0%, #f2f3f5 100%);</w:t>
      </w:r>
    </w:p>
    <w:p w:rsidR="00A93601" w:rsidRDefault="00A93601" w:rsidP="00A93601">
      <w:pPr>
        <w:spacing w:line="240" w:lineRule="auto"/>
      </w:pPr>
      <w:r>
        <w:t xml:space="preserve">  }</w:t>
      </w:r>
    </w:p>
    <w:p w:rsidR="00A93601" w:rsidRDefault="00A93601" w:rsidP="00A93601">
      <w:pPr>
        <w:spacing w:line="240" w:lineRule="auto"/>
      </w:pPr>
      <w:r>
        <w:t xml:space="preserve">  .bg-gradient-layer-3 {</w:t>
      </w:r>
    </w:p>
    <w:p w:rsidR="00A93601" w:rsidRDefault="00A93601" w:rsidP="00A93601">
      <w:pPr>
        <w:spacing w:line="240" w:lineRule="auto"/>
      </w:pPr>
      <w:r>
        <w:t xml:space="preserve">    width: 360px; height: 792px;</w:t>
      </w:r>
    </w:p>
    <w:p w:rsidR="00A93601" w:rsidRDefault="00A93601" w:rsidP="00A93601">
      <w:pPr>
        <w:spacing w:line="240" w:lineRule="auto"/>
      </w:pPr>
      <w:r>
        <w:t xml:space="preserve">    background:</w:t>
      </w:r>
    </w:p>
    <w:p w:rsidR="00A93601" w:rsidRDefault="00A93601" w:rsidP="00A93601">
      <w:pPr>
        <w:spacing w:line="240" w:lineRule="auto"/>
      </w:pPr>
      <w:r>
        <w:t xml:space="preserve">      linear-gradient(180deg, rgba(255,255,255,0.4) 10%, rgba(255,255,255,0) 100%),</w:t>
      </w:r>
    </w:p>
    <w:p w:rsidR="00A93601" w:rsidRDefault="00A93601" w:rsidP="00A93601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A93601" w:rsidRDefault="00A93601" w:rsidP="00A93601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A93601" w:rsidRDefault="00A93601" w:rsidP="00A93601">
      <w:pPr>
        <w:spacing w:line="240" w:lineRule="auto"/>
      </w:pPr>
      <w:r>
        <w:t xml:space="preserve">      linear-gradient(180deg, #f6f6f5 0%, #f2f3f5 100%);</w:t>
      </w:r>
    </w:p>
    <w:p w:rsidR="00A93601" w:rsidRDefault="00A93601" w:rsidP="00A93601">
      <w:pPr>
        <w:spacing w:line="240" w:lineRule="auto"/>
      </w:pPr>
      <w:r>
        <w:t xml:space="preserve"> 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.tap-scale { transition: transform 150ms ease; }</w:t>
      </w:r>
    </w:p>
    <w:p w:rsidR="00A93601" w:rsidRDefault="00A93601" w:rsidP="00A93601">
      <w:pPr>
        <w:spacing w:line="240" w:lineRule="auto"/>
      </w:pPr>
      <w:r>
        <w:t xml:space="preserve">  .tap-scale:active { transform: scale(0.98); }</w:t>
      </w:r>
    </w:p>
    <w:p w:rsidR="00A93601" w:rsidRDefault="00A93601" w:rsidP="00A93601">
      <w:pPr>
        <w:spacing w:line="240" w:lineRule="auto"/>
      </w:pPr>
      <w:r>
        <w:t xml:space="preserve">  .tap-opacity:active { opacity: 0.8;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lastRenderedPageBreak/>
        <w:t xml:space="preserve">  .flex-distribute { display: flex; align-items: center; justify-content: space-between; }</w:t>
      </w:r>
    </w:p>
    <w:p w:rsidR="00A93601" w:rsidRDefault="00A93601" w:rsidP="00A93601">
      <w:pPr>
        <w:spacing w:line="240" w:lineRule="auto"/>
      </w:pPr>
      <w:r>
        <w:t xml:space="preserve">  .flex-center     { display: flex; align-items: center; }</w:t>
      </w:r>
    </w:p>
    <w:p w:rsidR="00A93601" w:rsidRDefault="00A93601" w:rsidP="00A93601">
      <w:pPr>
        <w:spacing w:line="240" w:lineRule="auto"/>
      </w:pPr>
      <w:r>
        <w:t xml:space="preserve">  .flex-between    { display: flex; align-items: center; justify-content: space-between; }</w:t>
      </w:r>
    </w:p>
    <w:p w:rsidR="00A93601" w:rsidRDefault="00A93601" w:rsidP="00A93601">
      <w:pPr>
        <w:spacing w:line="240" w:lineRule="auto"/>
      </w:pPr>
      <w:r>
        <w:t xml:space="preserve">  .scrollbar-hide { scrollbar-width: none; -ms-overflow-style: none; }</w:t>
      </w:r>
    </w:p>
    <w:p w:rsidR="00A93601" w:rsidRDefault="00A93601" w:rsidP="00A93601">
      <w:pPr>
        <w:spacing w:line="240" w:lineRule="auto"/>
      </w:pPr>
      <w:r>
        <w:t xml:space="preserve">  .scrollbar-hide::-webkit-scrollbar { display: none; }</w:t>
      </w:r>
    </w:p>
    <w:p w:rsidR="00A93601" w:rsidRDefault="00A93601" w:rsidP="00A93601">
      <w:pPr>
        <w:spacing w:line="240" w:lineRule="auto"/>
      </w:pPr>
      <w:r>
        <w:t xml:space="preserve">  .mobile-canvas,</w:t>
      </w:r>
    </w:p>
    <w:p w:rsidR="00A93601" w:rsidRDefault="00A93601" w:rsidP="00A93601">
      <w:pPr>
        <w:spacing w:line="240" w:lineRule="auto"/>
      </w:pPr>
      <w:r>
        <w:t xml:space="preserve">  .mobile-canvas * { scrollbar-width: none; -ms-overflow-style: none; }</w:t>
      </w:r>
    </w:p>
    <w:p w:rsidR="00A93601" w:rsidRDefault="00A93601" w:rsidP="00A93601">
      <w:pPr>
        <w:spacing w:line="240" w:lineRule="auto"/>
      </w:pPr>
      <w:r>
        <w:t xml:space="preserve">  .mobile-canvas::-webkit-scrollbar,</w:t>
      </w:r>
    </w:p>
    <w:p w:rsidR="00A93601" w:rsidRDefault="00A93601" w:rsidP="00A93601">
      <w:pPr>
        <w:spacing w:line="240" w:lineRule="auto"/>
      </w:pPr>
      <w:r>
        <w:t xml:space="preserve">  .mobile-canvas *::-webkit-scrollbar { display: none;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.divider { border: none; border-top: 1px solid var(--color-divider); margin: 0; }</w:t>
      </w:r>
    </w:p>
    <w:p w:rsidR="00A93601" w:rsidRDefault="00A93601" w:rsidP="00A93601">
      <w:pPr>
        <w:spacing w:line="240" w:lineRule="auto"/>
      </w:pPr>
      <w:r>
        <w:t>}#tf-state-2 .flex{ display: flex; }#tf-state-2 .inline-flex{ display: inline-flex; }#tf-state-2 .grid{ display: grid; }#tf-state-2 .block{ display: block; }#tf-state-2 .hidden{ display: none; }#tf-state-2 .flex-col{ flex-direction: column; }#tf-state-2 .flex-1{ flex: 1 1 0%; }#tf-state-2 .flex-shrink-0,#tf-state-2 .shrink-0{ flex-shrink: 0; }#tf-state-2 .items-start{ align-items: flex-start; }#tf-state-2 .items-center{ align-items: center; }#tf-state-2 .items-end{ align-items: flex-end; }#tf-state-2 .items-baseline{ align-items: baseline; }#tf-state-2 .justify-center{ justify-content: center; }#tf-state-2 .justify-between{ justify-content: space-between; }#tf-state-2 .relative{ position: relative; }#tf-state-2 .absolute{ position: absolute; }#tf-state-2 .fixed{ position: fixed; }#tf-state-2 .inset-0{ inset: 0; }#tf-state-2 .top-full{ top: 100%; }#tf-state-2 .left-0{ left: 0; }#tf-state-2 .right-0{ right: 0; }#tf-state-2 .top-0{ top: 0; }#tf-state-2 .bottom-0{ bottom: 0; }#tf-state-2 .z-10{ z-index: 10; }#tf-state-2 .z-40{ z-index: 40; }#tf-state-2 .z-50{ z-index: 50; }#tf-state-2 .w-full{ width: 100%; }#tf-state-2 .h-full{ height: 100%; }#tf-state-2 .w-5{ width: 20px; }#tf-state-2 .h-5{ height: 20px; }#tf-state-2 .w-8{ width: 32px; }#tf-state-2 .w-10{ width: 40px; }#tf-state-2 .h-10{ height: 40px; }#tf-state-2 .w-12{ width: 48px; }#tf-state-2 .h-12{ height: 48px; }#tf-state-2 .w-\[1px\]{ width: 1px; }#tf-state-2 .h-\[16px\]{ height: 16px; }#tf-state-2 .w-\[64px\]{ width: 64px; }#tf-state-2 .w-\[72px\]{ width: 72px; }#tf-state-2 .h-\[46px\]{ height: 46px; }#tf-state-2 .min-w-0{ min-width: 0; }#tf-state-2 .overflow-hidden{ overflow: hidden; }#tf-state-2 .overflow-x-auto{ overflow-x: auto; }#tf-state-2 .overflow-y-auto{ overflow-y: auto; }#tf-state-2 .overflow-x-hidden{ overflow-x: hidden; }#tf-state-2 .cursor-pointer{ cursor: pointer; }#tf-state-2 .pointer-events-none{ pointer-events: none; }#tf-state-2 .border-none{ border: none; }#tf-state-2 .border-0{ border: 0; }#tf-state-2 .border{ border: 1px solid var(--color-border-subtle); }#tf-state-2 .border-b{ border-bottom: 1px solid var(--color-border-subtle); }#tf-state-2 .border-black{ border-color: #000; }#tf-state-2 .bg-transparent{ background: transparent; }#tf-state-2 .bg-white{ background-color: #fff; }#tf-state-2 .bg-\[var\(--color-primary\)\]{ background-color: var(--color-primary); }#tf-state-2 .bg-\[var\(--color-bg-hover\)\]{ background-color: var(--color-bg-hover); }#tf-state-2 .bg-\[var\(--color-primary-active\)\]{ background-color: var(--color-primary-active); }#tf-state-2 .text-white{ color: #fff; }#tf-state-2 .rounded-\[var\(--radius-xxs\)\]{ border-radius: var(--radius-xxs); }#tf-state-2 .rounded-\[var\(--radius-md\)\]{ border-radius: var(--radius-md); }#tf-state-2 .rounded-\[var\(--radius-lg\)\]{ border-radius: var(--radius-lg); }#tf-state-2 .rounded-\[var\(--radius-xl\)\]{ border-radius: var(--radius-xl); }#tf-state-2 .rounded-\[var\(--radius-2xl\)\]{ border-radius: var(--radius-</w:t>
      </w:r>
      <w:r>
        <w:lastRenderedPageBreak/>
        <w:t>2xl); }#tf-state-2 .rounded-\[var\(--radius-full\)\]{ border-radius: var(--radius-full); }#tf-state-2 .truncate{ overflow: hidden; text-overflow: ellipsis; white-space: nowrap; }#tf-state-2 .whitespace-nowrap{ white-space: nowrap; }#tf-state-2 .text-left{ text-align: left; }#tf-state-2 .text-center{ text-align: center; }#tf-state-2 .p-0{ padding: 0; }#tf-state-2 .px-3{ padding-left: 12px; padding-right: 12px; }#tf-state-2 .px-4{ padding-left: 16px; padding-right: 16px; }#tf-state-2 .py-2{ padding-top: 8px; padding-bottom: 8px; }#tf-state-2 .py-2\.5{ padding-top: 10px; padding-bottom: 10px; }#tf-state-2 .py-16{ padding-top: 64px; padding-bottom: 64px; }#tf-state-2 .pl-\[var\(--spacing-lg\)\]{ padding-left: var(--spacing-lg); }#tf-state-2 .mt-2{ margin-top: 8px; }#tf-state-2 .mb-3{ margin-bottom: 12px; }#tf-state-2 .-top-0\.5{ top: -2px; }#tf-state-2 .-right-0\.5{ right: -2px; }#tf-state-2 .left-1\/2{ left: 50%; }#tf-state-2 .top-1\/2{ top: 50%; }#tf-state-2 .-translate-y-1\/2{ transform: translateY(-50%); }#tf-state-2 .rotate-180{ transform: rotate(180deg); }#tf-state-2 .gap-0{ gap: 0; }#tf-state-2 .gap-2{ gap: 8px; }#tf-state-2 .gap-4{ gap: 16px; }#tf-state-2 .grid-cols-3{ grid-template-columns: repeat(3, minmax(0, 1fr)); }#tf-state-2 .space-y-2 &gt; * + *{ margin-top: 8px; }#tf-state-2 .transition-all,#tf-state-2 .transition-colors,#tf-state-2 .transition-opacity,#tf-state-2 .transition-transform{</w:t>
      </w:r>
    </w:p>
    <w:p w:rsidR="00A93601" w:rsidRDefault="00A93601" w:rsidP="00A93601">
      <w:pPr>
        <w:spacing w:line="240" w:lineRule="auto"/>
      </w:pPr>
      <w:r>
        <w:t xml:space="preserve">  transition-duration: 150ms;</w:t>
      </w:r>
    </w:p>
    <w:p w:rsidR="00A93601" w:rsidRDefault="00A93601" w:rsidP="00A93601">
      <w:pPr>
        <w:spacing w:line="240" w:lineRule="auto"/>
      </w:pPr>
      <w:r>
        <w:t xml:space="preserve">  transition-timing-function: ease;</w:t>
      </w:r>
    </w:p>
    <w:p w:rsidR="00A93601" w:rsidRDefault="00A93601" w:rsidP="00A93601">
      <w:pPr>
        <w:spacing w:line="240" w:lineRule="auto"/>
      </w:pPr>
      <w:r>
        <w:t>}#tf-state-2 .duration-150{ transition-duration: 150ms; }#tf-state-2 .duration-200{ transition-duration: 200ms; }#tf-state-2 .opacity-40{ opacity: 0.4; }#tf-state-2 .line-clamp-2{</w:t>
      </w:r>
    </w:p>
    <w:p w:rsidR="00A93601" w:rsidRDefault="00A93601" w:rsidP="00A93601">
      <w:pPr>
        <w:spacing w:line="240" w:lineRule="auto"/>
      </w:pPr>
      <w:r>
        <w:t xml:space="preserve">  display: -webkit-box;</w:t>
      </w:r>
    </w:p>
    <w:p w:rsidR="00A93601" w:rsidRDefault="00A93601" w:rsidP="00A93601">
      <w:pPr>
        <w:spacing w:line="240" w:lineRule="auto"/>
      </w:pPr>
      <w:r>
        <w:t xml:space="preserve">  -webkit-line-clamp: 2;</w:t>
      </w:r>
    </w:p>
    <w:p w:rsidR="00A93601" w:rsidRDefault="00A93601" w:rsidP="00A93601">
      <w:pPr>
        <w:spacing w:line="240" w:lineRule="auto"/>
      </w:pPr>
      <w:r>
        <w:t xml:space="preserve">  -webkit-box-orient: vertical;</w:t>
      </w:r>
    </w:p>
    <w:p w:rsidR="00A93601" w:rsidRDefault="00A93601" w:rsidP="00A93601">
      <w:pPr>
        <w:spacing w:line="240" w:lineRule="auto"/>
      </w:pPr>
      <w:r>
        <w:t xml:space="preserve">  overflow: hidden;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>@keyframes slide-in-right {</w:t>
      </w:r>
    </w:p>
    <w:p w:rsidR="00A93601" w:rsidRDefault="00A93601" w:rsidP="00A93601">
      <w:pPr>
        <w:spacing w:line="240" w:lineRule="auto"/>
      </w:pPr>
      <w:r>
        <w:t xml:space="preserve">  from { transform: translateX(100%); }</w:t>
      </w:r>
    </w:p>
    <w:p w:rsidR="00A93601" w:rsidRDefault="00A93601" w:rsidP="00A93601">
      <w:pPr>
        <w:spacing w:line="240" w:lineRule="auto"/>
      </w:pPr>
      <w:r>
        <w:t xml:space="preserve">  to   { transform: translateX(0); }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  <w:r>
        <w:t>@keyframes slide-out-right {</w:t>
      </w:r>
    </w:p>
    <w:p w:rsidR="00A93601" w:rsidRDefault="00A93601" w:rsidP="00A93601">
      <w:pPr>
        <w:spacing w:line="240" w:lineRule="auto"/>
      </w:pPr>
      <w:r>
        <w:t xml:space="preserve">  from { transform: translateX(0); }</w:t>
      </w:r>
    </w:p>
    <w:p w:rsidR="00A93601" w:rsidRDefault="00A93601" w:rsidP="00A93601">
      <w:pPr>
        <w:spacing w:line="240" w:lineRule="auto"/>
      </w:pPr>
      <w:r>
        <w:t xml:space="preserve">  to   { transform: translateX(100%); }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  <w:r>
        <w:t>@keyframes fade-in {</w:t>
      </w:r>
    </w:p>
    <w:p w:rsidR="00A93601" w:rsidRDefault="00A93601" w:rsidP="00A93601">
      <w:pPr>
        <w:spacing w:line="240" w:lineRule="auto"/>
      </w:pPr>
      <w:r>
        <w:t xml:space="preserve">  from { opacity: 0; }</w:t>
      </w:r>
    </w:p>
    <w:p w:rsidR="00A93601" w:rsidRDefault="00A93601" w:rsidP="00A93601">
      <w:pPr>
        <w:spacing w:line="240" w:lineRule="auto"/>
      </w:pPr>
      <w:r>
        <w:t xml:space="preserve">  to   { opacity: 1; }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  <w:r>
        <w:t>@keyframes slide-up {</w:t>
      </w:r>
    </w:p>
    <w:p w:rsidR="00A93601" w:rsidRDefault="00A93601" w:rsidP="00A93601">
      <w:pPr>
        <w:spacing w:line="240" w:lineRule="auto"/>
      </w:pPr>
      <w:r>
        <w:t xml:space="preserve">  from { transform: translateY(100%); }</w:t>
      </w:r>
    </w:p>
    <w:p w:rsidR="00A93601" w:rsidRDefault="00A93601" w:rsidP="00A93601">
      <w:pPr>
        <w:spacing w:line="240" w:lineRule="auto"/>
      </w:pPr>
      <w:r>
        <w:t xml:space="preserve">  to   { transform: translateY(0); }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  <w:r>
        <w:lastRenderedPageBreak/>
        <w:t>@keyframes page-in {</w:t>
      </w:r>
    </w:p>
    <w:p w:rsidR="00A93601" w:rsidRDefault="00A93601" w:rsidP="00A93601">
      <w:pPr>
        <w:spacing w:line="240" w:lineRule="auto"/>
      </w:pPr>
      <w:r>
        <w:t xml:space="preserve">  from { opacity: 0; }</w:t>
      </w:r>
    </w:p>
    <w:p w:rsidR="00A93601" w:rsidRDefault="00A93601" w:rsidP="00A93601">
      <w:pPr>
        <w:spacing w:line="240" w:lineRule="auto"/>
      </w:pPr>
      <w:r>
        <w:t xml:space="preserve">  to   { opacity: 1; }</w:t>
      </w:r>
    </w:p>
    <w:p w:rsidR="00A93601" w:rsidRDefault="00A93601" w:rsidP="00A93601">
      <w:pPr>
        <w:spacing w:line="240" w:lineRule="auto"/>
      </w:pPr>
      <w:r>
        <w:t>}#tf-state-2 .animate-slide-in-right{ animation: slide-in-right 300ms ease-out forwards; }#tf-state-2 .animate-slide-out-right{ animation: slide-out-right 300ms ease-in forwards; }#tf-state-2 .fade-in{ animation: fade-in 300ms ease-out forwards; }#tf-state-2 .animate-slide-up{ animation: slide-up 300ms ease-out forwards; }#tf-state-2 .animate-page-in{ animation: page-in 150ms ease-out; }#tf-state-2 [data-component-id="product_name"].tf-cg-text,#tf-state-2 [data-component-id="product_name"] .tf-cg-text{</w:t>
      </w:r>
    </w:p>
    <w:p w:rsidR="00A93601" w:rsidRDefault="00A93601" w:rsidP="00A93601">
      <w:pPr>
        <w:spacing w:line="240" w:lineRule="auto"/>
      </w:pPr>
      <w:r>
        <w:t xml:space="preserve">  display: block;</w:t>
      </w:r>
    </w:p>
    <w:p w:rsidR="00A93601" w:rsidRDefault="00A93601" w:rsidP="00A93601">
      <w:pPr>
        <w:spacing w:line="240" w:lineRule="auto"/>
      </w:pPr>
      <w:r>
        <w:t xml:space="preserve">  word-wrap: break-word;</w:t>
      </w:r>
    </w:p>
    <w:p w:rsidR="00A93601" w:rsidRDefault="00A93601" w:rsidP="00A93601">
      <w:pPr>
        <w:spacing w:line="240" w:lineRule="auto"/>
      </w:pPr>
      <w:r>
        <w:t xml:space="preserve">  overflow-wrap: break-word;</w:t>
      </w:r>
    </w:p>
    <w:p w:rsidR="00A93601" w:rsidRDefault="00A93601" w:rsidP="00A93601">
      <w:pPr>
        <w:spacing w:line="240" w:lineRule="auto"/>
      </w:pPr>
      <w:r>
        <w:t>}#tf-state-2 [data-component-id="product_name"].tf-cg-text-product-name,#tf-state-2 [data-component-id="product_name"] .tf-cg-text-product-name{</w:t>
      </w:r>
    </w:p>
    <w:p w:rsidR="00A93601" w:rsidRDefault="00A93601" w:rsidP="00A93601">
      <w:pPr>
        <w:spacing w:line="240" w:lineRule="auto"/>
      </w:pPr>
      <w:r>
        <w:t xml:space="preserve">  padding: 0;</w:t>
      </w:r>
    </w:p>
    <w:p w:rsidR="00A93601" w:rsidRDefault="00A93601" w:rsidP="00A93601">
      <w:pPr>
        <w:spacing w:line="240" w:lineRule="auto"/>
      </w:pPr>
      <w:r>
        <w:t xml:space="preserve">  margin: 0;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>@font-face {</w:t>
      </w:r>
    </w:p>
    <w:p w:rsidR="00A93601" w:rsidRDefault="00A93601" w:rsidP="00A93601">
      <w:pPr>
        <w:spacing w:line="240" w:lineRule="auto"/>
      </w:pPr>
      <w:r>
        <w:t xml:space="preserve">  font-family: 'HarmonyOS Sans SC';</w:t>
      </w:r>
    </w:p>
    <w:p w:rsidR="00A93601" w:rsidRDefault="00A93601" w:rsidP="00A93601">
      <w:pPr>
        <w:spacing w:line="240" w:lineRule="auto"/>
      </w:pPr>
      <w:r>
        <w:t xml:space="preserve">  src: url('../assets/fonts/harmonyos-sans-sc/HarmonyOS_Sans_SC_Regular.ttf') format('truetype');</w:t>
      </w:r>
    </w:p>
    <w:p w:rsidR="00A93601" w:rsidRDefault="00A93601" w:rsidP="00A93601">
      <w:pPr>
        <w:spacing w:line="240" w:lineRule="auto"/>
      </w:pPr>
      <w:r>
        <w:t xml:space="preserve">  font-weight: 400;</w:t>
      </w:r>
    </w:p>
    <w:p w:rsidR="00A93601" w:rsidRDefault="00A93601" w:rsidP="00A93601">
      <w:pPr>
        <w:spacing w:line="240" w:lineRule="auto"/>
      </w:pPr>
      <w:r>
        <w:t xml:space="preserve">  font-display: swap;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>@font-face {</w:t>
      </w:r>
    </w:p>
    <w:p w:rsidR="00A93601" w:rsidRDefault="00A93601" w:rsidP="00A93601">
      <w:pPr>
        <w:spacing w:line="240" w:lineRule="auto"/>
      </w:pPr>
      <w:r>
        <w:t xml:space="preserve">  font-family: 'HarmonyOS Sans SC';</w:t>
      </w:r>
    </w:p>
    <w:p w:rsidR="00A93601" w:rsidRDefault="00A93601" w:rsidP="00A93601">
      <w:pPr>
        <w:spacing w:line="240" w:lineRule="auto"/>
      </w:pPr>
      <w:r>
        <w:t xml:space="preserve">  src: url('../assets/fonts/harmonyos-sans-sc/HarmonyOS_Sans_SC_Medium.ttf') format('truetype');</w:t>
      </w:r>
    </w:p>
    <w:p w:rsidR="00A93601" w:rsidRDefault="00A93601" w:rsidP="00A93601">
      <w:pPr>
        <w:spacing w:line="240" w:lineRule="auto"/>
      </w:pPr>
      <w:r>
        <w:t xml:space="preserve">  font-weight: 500;</w:t>
      </w:r>
    </w:p>
    <w:p w:rsidR="00A93601" w:rsidRDefault="00A93601" w:rsidP="00A93601">
      <w:pPr>
        <w:spacing w:line="240" w:lineRule="auto"/>
      </w:pPr>
      <w:r>
        <w:t xml:space="preserve">  font-display: swap;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>@font-face {</w:t>
      </w:r>
    </w:p>
    <w:p w:rsidR="00A93601" w:rsidRDefault="00A93601" w:rsidP="00A93601">
      <w:pPr>
        <w:spacing w:line="240" w:lineRule="auto"/>
      </w:pPr>
      <w:r>
        <w:t xml:space="preserve">  font-family: 'HarmonyOS Sans SC';</w:t>
      </w:r>
    </w:p>
    <w:p w:rsidR="00A93601" w:rsidRDefault="00A93601" w:rsidP="00A93601">
      <w:pPr>
        <w:spacing w:line="240" w:lineRule="auto"/>
      </w:pPr>
      <w:r>
        <w:t xml:space="preserve">  src: url('../assets/fonts/harmonyos-sans-sc/HarmonyOS_Sans_SC_Bold.ttf') format('truetype');</w:t>
      </w:r>
    </w:p>
    <w:p w:rsidR="00A93601" w:rsidRDefault="00A93601" w:rsidP="00A93601">
      <w:pPr>
        <w:spacing w:line="240" w:lineRule="auto"/>
      </w:pPr>
      <w:r>
        <w:t xml:space="preserve">  font-weight: 600;</w:t>
      </w:r>
    </w:p>
    <w:p w:rsidR="00A93601" w:rsidRDefault="00A93601" w:rsidP="00A93601">
      <w:pPr>
        <w:spacing w:line="240" w:lineRule="auto"/>
      </w:pPr>
      <w:r>
        <w:t xml:space="preserve">  font-display: swap;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lastRenderedPageBreak/>
        <w:t>@font-face {</w:t>
      </w:r>
    </w:p>
    <w:p w:rsidR="00A93601" w:rsidRDefault="00A93601" w:rsidP="00A93601">
      <w:pPr>
        <w:spacing w:line="240" w:lineRule="auto"/>
      </w:pPr>
      <w:r>
        <w:t xml:space="preserve">  font-family: 'HarmonyOS Sans SC';</w:t>
      </w:r>
    </w:p>
    <w:p w:rsidR="00A93601" w:rsidRDefault="00A93601" w:rsidP="00A93601">
      <w:pPr>
        <w:spacing w:line="240" w:lineRule="auto"/>
      </w:pPr>
      <w:r>
        <w:t xml:space="preserve">  src: url('../assets/fonts/harmonyos-sans-sc/HarmonyOS_Sans_SC_Bold.ttf') format('truetype');</w:t>
      </w:r>
    </w:p>
    <w:p w:rsidR="00A93601" w:rsidRDefault="00A93601" w:rsidP="00A93601">
      <w:pPr>
        <w:spacing w:line="240" w:lineRule="auto"/>
      </w:pPr>
      <w:r>
        <w:t xml:space="preserve">  font-weight: 700;</w:t>
      </w:r>
    </w:p>
    <w:p w:rsidR="00A93601" w:rsidRDefault="00A93601" w:rsidP="00A93601">
      <w:pPr>
        <w:spacing w:line="240" w:lineRule="auto"/>
      </w:pPr>
      <w:r>
        <w:t xml:space="preserve">  font-display: swap;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>@layer base {</w:t>
      </w:r>
    </w:p>
    <w:p w:rsidR="00A93601" w:rsidRDefault="00A93601" w:rsidP="00A93601">
      <w:pPr>
        <w:spacing w:line="240" w:lineRule="auto"/>
      </w:pPr>
      <w:r>
        <w:t xml:space="preserve">  :root {</w:t>
      </w:r>
    </w:p>
    <w:p w:rsidR="00A93601" w:rsidRDefault="00A93601" w:rsidP="00A93601">
      <w:pPr>
        <w:spacing w:line="240" w:lineRule="auto"/>
      </w:pPr>
      <w:r>
        <w:t xml:space="preserve">    </w:t>
      </w:r>
    </w:p>
    <w:p w:rsidR="00A93601" w:rsidRDefault="00A93601" w:rsidP="00A93601">
      <w:pPr>
        <w:spacing w:line="240" w:lineRule="auto"/>
      </w:pPr>
      <w:r>
        <w:t xml:space="preserve">    --background: oklch(1 0 0);</w:t>
      </w:r>
    </w:p>
    <w:p w:rsidR="00A93601" w:rsidRDefault="00A93601" w:rsidP="00A93601">
      <w:pPr>
        <w:spacing w:line="240" w:lineRule="auto"/>
      </w:pPr>
      <w:r>
        <w:t xml:space="preserve">    --foreground: var(--color-text-primary);</w:t>
      </w:r>
    </w:p>
    <w:p w:rsidR="00A93601" w:rsidRDefault="00A93601" w:rsidP="00A93601">
      <w:pPr>
        <w:spacing w:line="240" w:lineRule="auto"/>
      </w:pPr>
      <w:r>
        <w:t xml:space="preserve">    --card: var(--color-bg-card);</w:t>
      </w:r>
    </w:p>
    <w:p w:rsidR="00A93601" w:rsidRDefault="00A93601" w:rsidP="00A93601">
      <w:pPr>
        <w:spacing w:line="240" w:lineRule="auto"/>
      </w:pPr>
      <w:r>
        <w:t xml:space="preserve">    --card-foreground: var(--color-text-primary);</w:t>
      </w:r>
    </w:p>
    <w:p w:rsidR="00A93601" w:rsidRDefault="00A93601" w:rsidP="00A93601">
      <w:pPr>
        <w:spacing w:line="240" w:lineRule="auto"/>
      </w:pPr>
      <w:r>
        <w:t xml:space="preserve">    --popover: var(--color-bg-card);</w:t>
      </w:r>
    </w:p>
    <w:p w:rsidR="00A93601" w:rsidRDefault="00A93601" w:rsidP="00A93601">
      <w:pPr>
        <w:spacing w:line="240" w:lineRule="auto"/>
      </w:pPr>
      <w:r>
        <w:t xml:space="preserve">    --popover-foreground: var(--color-text-primary);</w:t>
      </w:r>
    </w:p>
    <w:p w:rsidR="00A93601" w:rsidRDefault="00A93601" w:rsidP="00A93601">
      <w:pPr>
        <w:spacing w:line="240" w:lineRule="auto"/>
      </w:pPr>
      <w:r>
        <w:t xml:space="preserve">    --primary: var(--color-primary);</w:t>
      </w:r>
    </w:p>
    <w:p w:rsidR="00A93601" w:rsidRDefault="00A93601" w:rsidP="00A93601">
      <w:pPr>
        <w:spacing w:line="240" w:lineRule="auto"/>
      </w:pPr>
      <w:r>
        <w:t xml:space="preserve">    --primary-foreground: var(--color-text-white);</w:t>
      </w:r>
    </w:p>
    <w:p w:rsidR="00A93601" w:rsidRDefault="00A93601" w:rsidP="00A93601">
      <w:pPr>
        <w:spacing w:line="240" w:lineRule="auto"/>
      </w:pPr>
      <w:r>
        <w:t xml:space="preserve">    --secondary: var(--color-bg-hover);</w:t>
      </w:r>
    </w:p>
    <w:p w:rsidR="00A93601" w:rsidRDefault="00A93601" w:rsidP="00A93601">
      <w:pPr>
        <w:spacing w:line="240" w:lineRule="auto"/>
      </w:pPr>
      <w:r>
        <w:t xml:space="preserve">    --secondary-foreground: var(--color-text-primary);</w:t>
      </w:r>
    </w:p>
    <w:p w:rsidR="00A93601" w:rsidRDefault="00A93601" w:rsidP="00A93601">
      <w:pPr>
        <w:spacing w:line="240" w:lineRule="auto"/>
      </w:pPr>
      <w:r>
        <w:t xml:space="preserve">    --muted: var(--color-bg-disabled);</w:t>
      </w:r>
    </w:p>
    <w:p w:rsidR="00A93601" w:rsidRDefault="00A93601" w:rsidP="00A93601">
      <w:pPr>
        <w:spacing w:line="240" w:lineRule="auto"/>
      </w:pPr>
      <w:r>
        <w:t xml:space="preserve">    --muted-foreground: var(--color-text-secondary);</w:t>
      </w:r>
    </w:p>
    <w:p w:rsidR="00A93601" w:rsidRDefault="00A93601" w:rsidP="00A93601">
      <w:pPr>
        <w:spacing w:line="240" w:lineRule="auto"/>
      </w:pPr>
      <w:r>
        <w:t xml:space="preserve">    --accent: var(--color-primary-active);</w:t>
      </w:r>
    </w:p>
    <w:p w:rsidR="00A93601" w:rsidRDefault="00A93601" w:rsidP="00A93601">
      <w:pPr>
        <w:spacing w:line="240" w:lineRule="auto"/>
      </w:pPr>
      <w:r>
        <w:t xml:space="preserve">    --accent-foreground: var(--color-primary);</w:t>
      </w:r>
    </w:p>
    <w:p w:rsidR="00A93601" w:rsidRDefault="00A93601" w:rsidP="00A93601">
      <w:pPr>
        <w:spacing w:line="240" w:lineRule="auto"/>
      </w:pPr>
      <w:r>
        <w:t xml:space="preserve">    --destructive: var(--color-error);</w:t>
      </w:r>
    </w:p>
    <w:p w:rsidR="00A93601" w:rsidRDefault="00A93601" w:rsidP="00A93601">
      <w:pPr>
        <w:spacing w:line="240" w:lineRule="auto"/>
      </w:pPr>
      <w:r>
        <w:t xml:space="preserve">    --destructive-foreground: var(--color-text-white);</w:t>
      </w:r>
    </w:p>
    <w:p w:rsidR="00A93601" w:rsidRDefault="00A93601" w:rsidP="00A93601">
      <w:pPr>
        <w:spacing w:line="240" w:lineRule="auto"/>
      </w:pPr>
      <w:r>
        <w:t xml:space="preserve">    --border: var(--color-border-subtle);</w:t>
      </w:r>
    </w:p>
    <w:p w:rsidR="00A93601" w:rsidRDefault="00A93601" w:rsidP="00A93601">
      <w:pPr>
        <w:spacing w:line="240" w:lineRule="auto"/>
      </w:pPr>
      <w:r>
        <w:t xml:space="preserve">    --input: var(--color-border-subtle);</w:t>
      </w:r>
    </w:p>
    <w:p w:rsidR="00A93601" w:rsidRDefault="00A93601" w:rsidP="00A93601">
      <w:pPr>
        <w:spacing w:line="240" w:lineRule="auto"/>
      </w:pPr>
      <w:r>
        <w:t xml:space="preserve">    --ring: var(--color-primary);</w:t>
      </w:r>
    </w:p>
    <w:p w:rsidR="00A93601" w:rsidRDefault="00A93601" w:rsidP="00A93601">
      <w:pPr>
        <w:spacing w:line="240" w:lineRule="auto"/>
      </w:pPr>
      <w:r>
        <w:t xml:space="preserve">    --radius: 0.625rem;</w:t>
      </w:r>
    </w:p>
    <w:p w:rsidR="00A93601" w:rsidRDefault="00A93601" w:rsidP="00A93601">
      <w:pPr>
        <w:spacing w:line="240" w:lineRule="auto"/>
      </w:pPr>
      <w:r>
        <w:t xml:space="preserve">    --chart-1: oklch(0.87 0 0);</w:t>
      </w:r>
    </w:p>
    <w:p w:rsidR="00A93601" w:rsidRDefault="00A93601" w:rsidP="00A93601">
      <w:pPr>
        <w:spacing w:line="240" w:lineRule="auto"/>
      </w:pPr>
      <w:r>
        <w:t xml:space="preserve">    --chart-2: oklch(0.556 0 0);</w:t>
      </w:r>
    </w:p>
    <w:p w:rsidR="00A93601" w:rsidRDefault="00A93601" w:rsidP="00A93601">
      <w:pPr>
        <w:spacing w:line="240" w:lineRule="auto"/>
      </w:pPr>
      <w:r>
        <w:t xml:space="preserve">    --chart-3: oklch(0.439 0 0);</w:t>
      </w:r>
    </w:p>
    <w:p w:rsidR="00A93601" w:rsidRDefault="00A93601" w:rsidP="00A93601">
      <w:pPr>
        <w:spacing w:line="240" w:lineRule="auto"/>
      </w:pPr>
      <w:r>
        <w:t xml:space="preserve">    --chart-4: oklch(0.371 0 0);</w:t>
      </w:r>
    </w:p>
    <w:p w:rsidR="00A93601" w:rsidRDefault="00A93601" w:rsidP="00A93601">
      <w:pPr>
        <w:spacing w:line="240" w:lineRule="auto"/>
      </w:pPr>
      <w:r>
        <w:t xml:space="preserve">    --chart-5: oklch(0.269 0 0);</w:t>
      </w:r>
    </w:p>
    <w:p w:rsidR="00A93601" w:rsidRDefault="00A93601" w:rsidP="00A93601">
      <w:pPr>
        <w:spacing w:line="240" w:lineRule="auto"/>
      </w:pPr>
      <w:r>
        <w:t xml:space="preserve">    --sidebar: oklch(0.985 0 0);</w:t>
      </w:r>
    </w:p>
    <w:p w:rsidR="00A93601" w:rsidRDefault="00A93601" w:rsidP="00A93601">
      <w:pPr>
        <w:spacing w:line="240" w:lineRule="auto"/>
      </w:pPr>
      <w:r>
        <w:t xml:space="preserve">    --sidebar-foreground: var(--color-text-primary);</w:t>
      </w:r>
    </w:p>
    <w:p w:rsidR="00A93601" w:rsidRDefault="00A93601" w:rsidP="00A93601">
      <w:pPr>
        <w:spacing w:line="240" w:lineRule="auto"/>
      </w:pPr>
      <w:r>
        <w:t xml:space="preserve">    --sidebar-primary: var(--color-primary);</w:t>
      </w:r>
    </w:p>
    <w:p w:rsidR="00A93601" w:rsidRDefault="00A93601" w:rsidP="00A93601">
      <w:pPr>
        <w:spacing w:line="240" w:lineRule="auto"/>
      </w:pPr>
      <w:r>
        <w:t xml:space="preserve">    --sidebar-primary-foreground: var(--color-text-white);</w:t>
      </w:r>
    </w:p>
    <w:p w:rsidR="00A93601" w:rsidRDefault="00A93601" w:rsidP="00A93601">
      <w:pPr>
        <w:spacing w:line="240" w:lineRule="auto"/>
      </w:pPr>
      <w:r>
        <w:t xml:space="preserve">    --sidebar-accent: var(--color-primary-active);</w:t>
      </w:r>
    </w:p>
    <w:p w:rsidR="00A93601" w:rsidRDefault="00A93601" w:rsidP="00A93601">
      <w:pPr>
        <w:spacing w:line="240" w:lineRule="auto"/>
      </w:pPr>
      <w:r>
        <w:t xml:space="preserve">    --sidebar-accent-foreground: var(--color-primary);</w:t>
      </w:r>
    </w:p>
    <w:p w:rsidR="00A93601" w:rsidRDefault="00A93601" w:rsidP="00A93601">
      <w:pPr>
        <w:spacing w:line="240" w:lineRule="auto"/>
      </w:pPr>
      <w:r>
        <w:lastRenderedPageBreak/>
        <w:t xml:space="preserve">    --sidebar-border: var(--color-border-subtle);</w:t>
      </w:r>
    </w:p>
    <w:p w:rsidR="00A93601" w:rsidRDefault="00A93601" w:rsidP="00A93601">
      <w:pPr>
        <w:spacing w:line="240" w:lineRule="auto"/>
      </w:pPr>
      <w:r>
        <w:t xml:space="preserve">    --sidebar-ring: var(--color-primary);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</w:t>
      </w:r>
    </w:p>
    <w:p w:rsidR="00A93601" w:rsidRDefault="00A93601" w:rsidP="00A93601">
      <w:pPr>
        <w:spacing w:line="240" w:lineRule="auto"/>
      </w:pPr>
      <w:r>
        <w:t xml:space="preserve">    --color-text-primary:     rgba(0, 0, 0, 0.9);</w:t>
      </w:r>
    </w:p>
    <w:p w:rsidR="00A93601" w:rsidRDefault="00A93601" w:rsidP="00A93601">
      <w:pPr>
        <w:spacing w:line="240" w:lineRule="auto"/>
      </w:pPr>
      <w:r>
        <w:t xml:space="preserve">    --color-text-secondary:   rgba(0, 0, 0, 0.6);</w:t>
      </w:r>
    </w:p>
    <w:p w:rsidR="00A93601" w:rsidRDefault="00A93601" w:rsidP="00A93601">
      <w:pPr>
        <w:spacing w:line="240" w:lineRule="auto"/>
      </w:pPr>
      <w:r>
        <w:t xml:space="preserve">    --color-text-muted:       rgba(0, 0, 0, 0.4);</w:t>
      </w:r>
    </w:p>
    <w:p w:rsidR="00A93601" w:rsidRDefault="00A93601" w:rsidP="00A93601">
      <w:pPr>
        <w:spacing w:line="240" w:lineRule="auto"/>
      </w:pPr>
      <w:r>
        <w:t xml:space="preserve">    --color-text-hint:        rgba(0, 0, 0, 0.4);</w:t>
      </w:r>
    </w:p>
    <w:p w:rsidR="00A93601" w:rsidRDefault="00A93601" w:rsidP="00A93601">
      <w:pPr>
        <w:spacing w:line="240" w:lineRule="auto"/>
      </w:pPr>
      <w:r>
        <w:t xml:space="preserve">    --color-text-disabled:    rgba(0, 0, 0, 0.2);</w:t>
      </w:r>
    </w:p>
    <w:p w:rsidR="00A93601" w:rsidRDefault="00A93601" w:rsidP="00A93601">
      <w:pPr>
        <w:spacing w:line="240" w:lineRule="auto"/>
      </w:pPr>
      <w:r>
        <w:t xml:space="preserve">    --color-text-white:       #ffffff;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--color-primary: #C7000B;</w:t>
      </w:r>
    </w:p>
    <w:p w:rsidR="00A93601" w:rsidRDefault="00A93601" w:rsidP="00A93601">
      <w:pPr>
        <w:spacing w:line="240" w:lineRule="auto"/>
      </w:pPr>
      <w:r>
        <w:t xml:space="preserve">    --color-primary-disabled: rgba(199, 0, 11, 0.4);</w:t>
      </w:r>
    </w:p>
    <w:p w:rsidR="00A93601" w:rsidRDefault="00A93601" w:rsidP="00A93601">
      <w:pPr>
        <w:spacing w:line="240" w:lineRule="auto"/>
      </w:pPr>
      <w:r>
        <w:t xml:space="preserve">    --color-primary-soft: rgba(199, 0, 11, 0.05);</w:t>
      </w:r>
    </w:p>
    <w:p w:rsidR="00A93601" w:rsidRDefault="00A93601" w:rsidP="00A93601">
      <w:pPr>
        <w:spacing w:line="240" w:lineRule="auto"/>
      </w:pPr>
      <w:r>
        <w:t xml:space="preserve">    --color-primary-active: rgba(199, 0, 11, 0.08);</w:t>
      </w:r>
    </w:p>
    <w:p w:rsidR="00A93601" w:rsidRDefault="00A93601" w:rsidP="00A93601">
      <w:pPr>
        <w:spacing w:line="240" w:lineRule="auto"/>
      </w:pPr>
      <w:r>
        <w:t xml:space="preserve">    --color-orange: #FF8C42;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--color-success: #10B981;</w:t>
      </w:r>
    </w:p>
    <w:p w:rsidR="00A93601" w:rsidRDefault="00A93601" w:rsidP="00A93601">
      <w:pPr>
        <w:spacing w:line="240" w:lineRule="auto"/>
      </w:pPr>
      <w:r>
        <w:t xml:space="preserve">    --color-warning: #F97316;</w:t>
      </w:r>
    </w:p>
    <w:p w:rsidR="00A93601" w:rsidRDefault="00A93601" w:rsidP="00A93601">
      <w:pPr>
        <w:spacing w:line="240" w:lineRule="auto"/>
      </w:pPr>
      <w:r>
        <w:t xml:space="preserve">    --color-error: #DC2626;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--color-bg-page: #F2F3F5;</w:t>
      </w:r>
    </w:p>
    <w:p w:rsidR="00A93601" w:rsidRDefault="00A93601" w:rsidP="00A93601">
      <w:pPr>
        <w:spacing w:line="240" w:lineRule="auto"/>
      </w:pPr>
      <w:r>
        <w:t xml:space="preserve">    --color-bg-card: #ffffff;</w:t>
      </w:r>
    </w:p>
    <w:p w:rsidR="00A93601" w:rsidRDefault="00A93601" w:rsidP="00A93601">
      <w:pPr>
        <w:spacing w:line="240" w:lineRule="auto"/>
      </w:pPr>
      <w:r>
        <w:t xml:space="preserve">    --color-bg-hover: rgba(0, 0, 0, 0.04);</w:t>
      </w:r>
    </w:p>
    <w:p w:rsidR="00A93601" w:rsidRDefault="00A93601" w:rsidP="00A93601">
      <w:pPr>
        <w:spacing w:line="240" w:lineRule="auto"/>
      </w:pPr>
      <w:r>
        <w:t xml:space="preserve">    --color-bg-disabled: rgba(0, 0, 0, 0.05);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--color-border-subtle: rgba(0, 0, 0, 0.06);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--color-divider-strong:  rgba(0, 0, 0, 0.6);</w:t>
      </w:r>
    </w:p>
    <w:p w:rsidR="00A93601" w:rsidRDefault="00A93601" w:rsidP="00A93601">
      <w:pPr>
        <w:spacing w:line="240" w:lineRule="auto"/>
      </w:pPr>
      <w:r>
        <w:t xml:space="preserve">    --color-divider:         rgba(0, 0, 0, 0.1);</w:t>
      </w:r>
    </w:p>
    <w:p w:rsidR="00A93601" w:rsidRDefault="00A93601" w:rsidP="00A93601">
      <w:pPr>
        <w:spacing w:line="240" w:lineRule="auto"/>
      </w:pPr>
      <w:r>
        <w:t xml:space="preserve">    --color-divider-subtle:  rgba(0, 0, 0, 0.05);</w:t>
      </w:r>
    </w:p>
    <w:p w:rsidR="00A93601" w:rsidRDefault="00A93601" w:rsidP="00A93601">
      <w:pPr>
        <w:spacing w:line="240" w:lineRule="auto"/>
      </w:pPr>
      <w:r>
        <w:t xml:space="preserve">    --color-divider-faint:   rgba(0, 0, 0, 0.03);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--color-mask: rgba(0, 0, 0, 0.3);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--radius-xxs: 4px;</w:t>
      </w:r>
    </w:p>
    <w:p w:rsidR="00A93601" w:rsidRDefault="00A93601" w:rsidP="00A93601">
      <w:pPr>
        <w:spacing w:line="240" w:lineRule="auto"/>
      </w:pPr>
      <w:r>
        <w:t xml:space="preserve">    --radius-md: 12px;</w:t>
      </w:r>
    </w:p>
    <w:p w:rsidR="00A93601" w:rsidRDefault="00A93601" w:rsidP="00A93601">
      <w:pPr>
        <w:spacing w:line="240" w:lineRule="auto"/>
      </w:pPr>
      <w:r>
        <w:t xml:space="preserve">    --radius-lg: 16px;</w:t>
      </w:r>
    </w:p>
    <w:p w:rsidR="00A93601" w:rsidRDefault="00A93601" w:rsidP="00A93601">
      <w:pPr>
        <w:spacing w:line="240" w:lineRule="auto"/>
      </w:pPr>
      <w:r>
        <w:t xml:space="preserve">    --radius-xl: 18px;</w:t>
      </w:r>
    </w:p>
    <w:p w:rsidR="00A93601" w:rsidRDefault="00A93601" w:rsidP="00A93601">
      <w:pPr>
        <w:spacing w:line="240" w:lineRule="auto"/>
      </w:pPr>
      <w:r>
        <w:t xml:space="preserve">    --radius-2xl: 20px;</w:t>
      </w:r>
    </w:p>
    <w:p w:rsidR="00A93601" w:rsidRDefault="00A93601" w:rsidP="00A93601">
      <w:pPr>
        <w:spacing w:line="240" w:lineRule="auto"/>
      </w:pPr>
      <w:r>
        <w:t xml:space="preserve">    --radius-3xl: 24px;</w:t>
      </w:r>
    </w:p>
    <w:p w:rsidR="00A93601" w:rsidRDefault="00A93601" w:rsidP="00A93601">
      <w:pPr>
        <w:spacing w:line="240" w:lineRule="auto"/>
      </w:pPr>
      <w:r>
        <w:t xml:space="preserve">    --radius-4xl: 32px;</w:t>
      </w:r>
    </w:p>
    <w:p w:rsidR="00A93601" w:rsidRDefault="00A93601" w:rsidP="00A93601">
      <w:pPr>
        <w:spacing w:line="240" w:lineRule="auto"/>
      </w:pPr>
      <w:r>
        <w:t xml:space="preserve">    --radius-full: 9999px;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--shadow-sm: 0 1px 6px 0 rgba(0, 0, 0, 0.08);</w:t>
      </w:r>
    </w:p>
    <w:p w:rsidR="00A93601" w:rsidRDefault="00A93601" w:rsidP="00A93601">
      <w:pPr>
        <w:spacing w:line="240" w:lineRule="auto"/>
      </w:pPr>
      <w:r>
        <w:t xml:space="preserve">    --shadow-md: 0 8px 24px 0 rgba(0, 0, 0, 0.08);</w:t>
      </w:r>
    </w:p>
    <w:p w:rsidR="00A93601" w:rsidRDefault="00A93601" w:rsidP="00A93601">
      <w:pPr>
        <w:spacing w:line="240" w:lineRule="auto"/>
      </w:pPr>
      <w:r>
        <w:t xml:space="preserve">    --shadow-lg: 0 8px 24px 0 rgba(0, 0, 0, 0.16);</w:t>
      </w:r>
    </w:p>
    <w:p w:rsidR="00A93601" w:rsidRDefault="00A93601" w:rsidP="00A93601">
      <w:pPr>
        <w:spacing w:line="240" w:lineRule="auto"/>
      </w:pPr>
      <w:r>
        <w:t xml:space="preserve">    --shadow-xl: 0 10px 20px 0 rgba(0, 0, 0, 0.15);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--font-caption-10:  10px;</w:t>
      </w:r>
    </w:p>
    <w:p w:rsidR="00A93601" w:rsidRDefault="00A93601" w:rsidP="00A93601">
      <w:pPr>
        <w:spacing w:line="240" w:lineRule="auto"/>
      </w:pPr>
      <w:r>
        <w:t xml:space="preserve">    --font-caption-12:  12px;</w:t>
      </w:r>
    </w:p>
    <w:p w:rsidR="00A93601" w:rsidRDefault="00A93601" w:rsidP="00A93601">
      <w:pPr>
        <w:spacing w:line="240" w:lineRule="auto"/>
      </w:pPr>
      <w:r>
        <w:t xml:space="preserve">    --font-display-36: 36px;</w:t>
      </w:r>
    </w:p>
    <w:p w:rsidR="00A93601" w:rsidRDefault="00A93601" w:rsidP="00A93601">
      <w:pPr>
        <w:spacing w:line="240" w:lineRule="auto"/>
      </w:pPr>
      <w:r>
        <w:t xml:space="preserve">    --font-display-48: 48px;</w:t>
      </w:r>
    </w:p>
    <w:p w:rsidR="00A93601" w:rsidRDefault="00A93601" w:rsidP="00A93601">
      <w:pPr>
        <w:spacing w:line="240" w:lineRule="auto"/>
      </w:pPr>
      <w:r>
        <w:t xml:space="preserve">    --font-display-60: 60px;</w:t>
      </w:r>
    </w:p>
    <w:p w:rsidR="00A93601" w:rsidRDefault="00A93601" w:rsidP="00A93601">
      <w:pPr>
        <w:spacing w:line="240" w:lineRule="auto"/>
      </w:pPr>
      <w:r>
        <w:t xml:space="preserve">    --font-headline-12: 12px;</w:t>
      </w:r>
    </w:p>
    <w:p w:rsidR="00A93601" w:rsidRDefault="00A93601" w:rsidP="00A93601">
      <w:pPr>
        <w:spacing w:line="240" w:lineRule="auto"/>
      </w:pPr>
      <w:r>
        <w:t xml:space="preserve">    --font-headline-14: 14px;</w:t>
      </w:r>
    </w:p>
    <w:p w:rsidR="00A93601" w:rsidRDefault="00A93601" w:rsidP="00A93601">
      <w:pPr>
        <w:spacing w:line="240" w:lineRule="auto"/>
      </w:pPr>
      <w:r>
        <w:t xml:space="preserve">    --font-headline-16: 16px;</w:t>
      </w:r>
    </w:p>
    <w:p w:rsidR="00A93601" w:rsidRDefault="00A93601" w:rsidP="00A93601">
      <w:pPr>
        <w:spacing w:line="240" w:lineRule="auto"/>
      </w:pPr>
      <w:r>
        <w:t xml:space="preserve">    --font-headline-18: 18px;</w:t>
      </w:r>
    </w:p>
    <w:p w:rsidR="00A93601" w:rsidRDefault="00A93601" w:rsidP="00A93601">
      <w:pPr>
        <w:spacing w:line="240" w:lineRule="auto"/>
      </w:pPr>
      <w:r>
        <w:t xml:space="preserve">    --font-headline-20: 20px;</w:t>
      </w:r>
    </w:p>
    <w:p w:rsidR="00A93601" w:rsidRDefault="00A93601" w:rsidP="00A93601">
      <w:pPr>
        <w:spacing w:line="240" w:lineRule="auto"/>
      </w:pPr>
      <w:r>
        <w:t xml:space="preserve">    --font-headline-24: 24px;</w:t>
      </w:r>
    </w:p>
    <w:p w:rsidR="00A93601" w:rsidRDefault="00A93601" w:rsidP="00A93601">
      <w:pPr>
        <w:spacing w:line="240" w:lineRule="auto"/>
      </w:pPr>
      <w:r>
        <w:t xml:space="preserve">    --font-body-12: 12px;</w:t>
      </w:r>
    </w:p>
    <w:p w:rsidR="00A93601" w:rsidRDefault="00A93601" w:rsidP="00A93601">
      <w:pPr>
        <w:spacing w:line="240" w:lineRule="auto"/>
      </w:pPr>
      <w:r>
        <w:t xml:space="preserve">    --font-body-14: 14px;</w:t>
      </w:r>
    </w:p>
    <w:p w:rsidR="00A93601" w:rsidRDefault="00A93601" w:rsidP="00A93601">
      <w:pPr>
        <w:spacing w:line="240" w:lineRule="auto"/>
      </w:pPr>
      <w:r>
        <w:t xml:space="preserve">    --font-body-16: 16px;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--font-weight-regular:  400;</w:t>
      </w:r>
    </w:p>
    <w:p w:rsidR="00A93601" w:rsidRDefault="00A93601" w:rsidP="00A93601">
      <w:pPr>
        <w:spacing w:line="240" w:lineRule="auto"/>
      </w:pPr>
      <w:r>
        <w:t xml:space="preserve">    --font-weight-medium:   500;</w:t>
      </w:r>
    </w:p>
    <w:p w:rsidR="00A93601" w:rsidRDefault="00A93601" w:rsidP="00A93601">
      <w:pPr>
        <w:spacing w:line="240" w:lineRule="auto"/>
      </w:pPr>
      <w:r>
        <w:t xml:space="preserve">    --font-weight-semibold: 600;</w:t>
      </w:r>
    </w:p>
    <w:p w:rsidR="00A93601" w:rsidRDefault="00A93601" w:rsidP="00A93601">
      <w:pPr>
        <w:spacing w:line="240" w:lineRule="auto"/>
      </w:pPr>
      <w:r>
        <w:t xml:space="preserve">    --font-weight-bold:     700;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--line-height-12: 12px;</w:t>
      </w:r>
    </w:p>
    <w:p w:rsidR="00A93601" w:rsidRDefault="00A93601" w:rsidP="00A93601">
      <w:pPr>
        <w:spacing w:line="240" w:lineRule="auto"/>
      </w:pPr>
      <w:r>
        <w:t xml:space="preserve">    --line-height-14: 14px;</w:t>
      </w:r>
    </w:p>
    <w:p w:rsidR="00A93601" w:rsidRDefault="00A93601" w:rsidP="00A93601">
      <w:pPr>
        <w:spacing w:line="240" w:lineRule="auto"/>
      </w:pPr>
      <w:r>
        <w:t xml:space="preserve">    --line-height-16: 16px;</w:t>
      </w:r>
    </w:p>
    <w:p w:rsidR="00A93601" w:rsidRDefault="00A93601" w:rsidP="00A93601">
      <w:pPr>
        <w:spacing w:line="240" w:lineRule="auto"/>
      </w:pPr>
      <w:r>
        <w:t xml:space="preserve">    --line-height-18: 18px;</w:t>
      </w:r>
    </w:p>
    <w:p w:rsidR="00A93601" w:rsidRDefault="00A93601" w:rsidP="00A93601">
      <w:pPr>
        <w:spacing w:line="240" w:lineRule="auto"/>
      </w:pPr>
      <w:r>
        <w:t xml:space="preserve">    --line-height-20: 20px;</w:t>
      </w:r>
    </w:p>
    <w:p w:rsidR="00A93601" w:rsidRDefault="00A93601" w:rsidP="00A93601">
      <w:pPr>
        <w:spacing w:line="240" w:lineRule="auto"/>
      </w:pPr>
      <w:r>
        <w:t xml:space="preserve">    --line-height-24: 24px;</w:t>
      </w:r>
    </w:p>
    <w:p w:rsidR="00A93601" w:rsidRDefault="00A93601" w:rsidP="00A93601">
      <w:pPr>
        <w:spacing w:line="240" w:lineRule="auto"/>
      </w:pPr>
      <w:r>
        <w:t xml:space="preserve">    --line-height-26: 26px;</w:t>
      </w:r>
    </w:p>
    <w:p w:rsidR="00A93601" w:rsidRDefault="00A93601" w:rsidP="00A93601">
      <w:pPr>
        <w:spacing w:line="240" w:lineRule="auto"/>
      </w:pPr>
      <w:r>
        <w:t xml:space="preserve">    --line-height-30: 30px;</w:t>
      </w:r>
    </w:p>
    <w:p w:rsidR="00A93601" w:rsidRDefault="00A93601" w:rsidP="00A93601">
      <w:pPr>
        <w:spacing w:line="240" w:lineRule="auto"/>
      </w:pPr>
      <w:r>
        <w:t xml:space="preserve">    --line-height-32: 32px;</w:t>
      </w:r>
    </w:p>
    <w:p w:rsidR="00A93601" w:rsidRDefault="00A93601" w:rsidP="00A93601">
      <w:pPr>
        <w:spacing w:line="240" w:lineRule="auto"/>
      </w:pPr>
      <w:r>
        <w:t xml:space="preserve">    --line-height-36: 36px;</w:t>
      </w:r>
    </w:p>
    <w:p w:rsidR="00A93601" w:rsidRDefault="00A93601" w:rsidP="00A93601">
      <w:pPr>
        <w:spacing w:line="240" w:lineRule="auto"/>
      </w:pPr>
      <w:r>
        <w:t xml:space="preserve">    --line-height-48: 48px;</w:t>
      </w:r>
    </w:p>
    <w:p w:rsidR="00A93601" w:rsidRDefault="00A93601" w:rsidP="00A93601">
      <w:pPr>
        <w:spacing w:line="240" w:lineRule="auto"/>
      </w:pPr>
      <w:r>
        <w:t xml:space="preserve">    --line-height-60: 60px;</w:t>
      </w:r>
    </w:p>
    <w:p w:rsidR="00A93601" w:rsidRDefault="00A93601" w:rsidP="00A93601">
      <w:pPr>
        <w:spacing w:line="240" w:lineRule="auto"/>
      </w:pPr>
      <w:r>
        <w:t xml:space="preserve">    --line-height-64: 64px;</w:t>
      </w:r>
    </w:p>
    <w:p w:rsidR="00A93601" w:rsidRDefault="00A93601" w:rsidP="00A93601">
      <w:pPr>
        <w:spacing w:line="240" w:lineRule="auto"/>
      </w:pPr>
      <w:r>
        <w:t xml:space="preserve">    --line-height-80: 80px;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--spacing-xs: 4px;</w:t>
      </w:r>
    </w:p>
    <w:p w:rsidR="00A93601" w:rsidRDefault="00A93601" w:rsidP="00A93601">
      <w:pPr>
        <w:spacing w:line="240" w:lineRule="auto"/>
      </w:pPr>
      <w:r>
        <w:t xml:space="preserve">    --spacing-sm: 6px;</w:t>
      </w:r>
    </w:p>
    <w:p w:rsidR="00A93601" w:rsidRDefault="00A93601" w:rsidP="00A93601">
      <w:pPr>
        <w:spacing w:line="240" w:lineRule="auto"/>
      </w:pPr>
      <w:r>
        <w:lastRenderedPageBreak/>
        <w:t xml:space="preserve">    --spacing-md: 8px;</w:t>
      </w:r>
    </w:p>
    <w:p w:rsidR="00A93601" w:rsidRDefault="00A93601" w:rsidP="00A93601">
      <w:pPr>
        <w:spacing w:line="240" w:lineRule="auto"/>
      </w:pPr>
      <w:r>
        <w:t xml:space="preserve">    --spacing-lg: 12px;</w:t>
      </w:r>
    </w:p>
    <w:p w:rsidR="00A93601" w:rsidRDefault="00A93601" w:rsidP="00A93601">
      <w:pPr>
        <w:spacing w:line="240" w:lineRule="auto"/>
      </w:pPr>
      <w:r>
        <w:t xml:space="preserve">    --spacing-xl: 16px;</w:t>
      </w:r>
    </w:p>
    <w:p w:rsidR="00A93601" w:rsidRDefault="00A93601" w:rsidP="00A93601">
      <w:pPr>
        <w:spacing w:line="240" w:lineRule="auto"/>
      </w:pPr>
      <w:r>
        <w:t xml:space="preserve">    --spacing-2xl: 24px;</w:t>
      </w:r>
    </w:p>
    <w:p w:rsidR="00A93601" w:rsidRDefault="00A93601" w:rsidP="00A93601">
      <w:pPr>
        <w:spacing w:line="240" w:lineRule="auto"/>
      </w:pPr>
      <w:r>
        <w:t xml:space="preserve"> 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.dark {</w:t>
      </w:r>
    </w:p>
    <w:p w:rsidR="00A93601" w:rsidRDefault="00A93601" w:rsidP="00A93601">
      <w:pPr>
        <w:spacing w:line="240" w:lineRule="auto"/>
      </w:pPr>
      <w:r>
        <w:t xml:space="preserve">    --background: oklch(0.145 0 0);</w:t>
      </w:r>
    </w:p>
    <w:p w:rsidR="00A93601" w:rsidRDefault="00A93601" w:rsidP="00A93601">
      <w:pPr>
        <w:spacing w:line="240" w:lineRule="auto"/>
      </w:pPr>
      <w:r>
        <w:t xml:space="preserve">    --foreground: oklch(0.985 0 0);</w:t>
      </w:r>
    </w:p>
    <w:p w:rsidR="00A93601" w:rsidRDefault="00A93601" w:rsidP="00A93601">
      <w:pPr>
        <w:spacing w:line="240" w:lineRule="auto"/>
      </w:pPr>
      <w:r>
        <w:t xml:space="preserve">    --card: oklch(0.205 0 0);</w:t>
      </w:r>
    </w:p>
    <w:p w:rsidR="00A93601" w:rsidRDefault="00A93601" w:rsidP="00A93601">
      <w:pPr>
        <w:spacing w:line="240" w:lineRule="auto"/>
      </w:pPr>
      <w:r>
        <w:t xml:space="preserve">    --card-foreground: oklch(0.985 0 0);</w:t>
      </w:r>
    </w:p>
    <w:p w:rsidR="00A93601" w:rsidRDefault="00A93601" w:rsidP="00A93601">
      <w:pPr>
        <w:spacing w:line="240" w:lineRule="auto"/>
      </w:pPr>
      <w:r>
        <w:t xml:space="preserve">    --popover: oklch(0.205 0 0);</w:t>
      </w:r>
    </w:p>
    <w:p w:rsidR="00A93601" w:rsidRDefault="00A93601" w:rsidP="00A93601">
      <w:pPr>
        <w:spacing w:line="240" w:lineRule="auto"/>
      </w:pPr>
      <w:r>
        <w:t xml:space="preserve">    --popover-foreground: oklch(0.985 0 0);</w:t>
      </w:r>
    </w:p>
    <w:p w:rsidR="00A93601" w:rsidRDefault="00A93601" w:rsidP="00A93601">
      <w:pPr>
        <w:spacing w:line="240" w:lineRule="auto"/>
      </w:pPr>
      <w:r>
        <w:t xml:space="preserve">    --primary: var(--color-primary);</w:t>
      </w:r>
    </w:p>
    <w:p w:rsidR="00A93601" w:rsidRDefault="00A93601" w:rsidP="00A93601">
      <w:pPr>
        <w:spacing w:line="240" w:lineRule="auto"/>
      </w:pPr>
      <w:r>
        <w:t xml:space="preserve">    --primary-foreground: var(--color-text-white);</w:t>
      </w:r>
    </w:p>
    <w:p w:rsidR="00A93601" w:rsidRDefault="00A93601" w:rsidP="00A93601">
      <w:pPr>
        <w:spacing w:line="240" w:lineRule="auto"/>
      </w:pPr>
      <w:r>
        <w:t xml:space="preserve">    --secondary: oklch(0.269 0 0);</w:t>
      </w:r>
    </w:p>
    <w:p w:rsidR="00A93601" w:rsidRDefault="00A93601" w:rsidP="00A93601">
      <w:pPr>
        <w:spacing w:line="240" w:lineRule="auto"/>
      </w:pPr>
      <w:r>
        <w:t xml:space="preserve">    --secondary-foreground: oklch(0.985 0 0);</w:t>
      </w:r>
    </w:p>
    <w:p w:rsidR="00A93601" w:rsidRDefault="00A93601" w:rsidP="00A93601">
      <w:pPr>
        <w:spacing w:line="240" w:lineRule="auto"/>
      </w:pPr>
      <w:r>
        <w:t xml:space="preserve">    --muted: oklch(0.269 0 0);</w:t>
      </w:r>
    </w:p>
    <w:p w:rsidR="00A93601" w:rsidRDefault="00A93601" w:rsidP="00A93601">
      <w:pPr>
        <w:spacing w:line="240" w:lineRule="auto"/>
      </w:pPr>
      <w:r>
        <w:t xml:space="preserve">    --muted-foreground: oklch(0.708 0 0);</w:t>
      </w:r>
    </w:p>
    <w:p w:rsidR="00A93601" w:rsidRDefault="00A93601" w:rsidP="00A93601">
      <w:pPr>
        <w:spacing w:line="240" w:lineRule="auto"/>
      </w:pPr>
      <w:r>
        <w:t xml:space="preserve">    --accent: oklch(0.269 0 0);</w:t>
      </w:r>
    </w:p>
    <w:p w:rsidR="00A93601" w:rsidRDefault="00A93601" w:rsidP="00A93601">
      <w:pPr>
        <w:spacing w:line="240" w:lineRule="auto"/>
      </w:pPr>
      <w:r>
        <w:t xml:space="preserve">    --accent-foreground: oklch(0.985 0 0);</w:t>
      </w:r>
    </w:p>
    <w:p w:rsidR="00A93601" w:rsidRDefault="00A93601" w:rsidP="00A93601">
      <w:pPr>
        <w:spacing w:line="240" w:lineRule="auto"/>
      </w:pPr>
      <w:r>
        <w:t xml:space="preserve">    --destructive: var(--color-error);</w:t>
      </w:r>
    </w:p>
    <w:p w:rsidR="00A93601" w:rsidRDefault="00A93601" w:rsidP="00A93601">
      <w:pPr>
        <w:spacing w:line="240" w:lineRule="auto"/>
      </w:pPr>
      <w:r>
        <w:t xml:space="preserve">    --destructive-foreground: var(--color-text-white);</w:t>
      </w:r>
    </w:p>
    <w:p w:rsidR="00A93601" w:rsidRDefault="00A93601" w:rsidP="00A93601">
      <w:pPr>
        <w:spacing w:line="240" w:lineRule="auto"/>
      </w:pPr>
      <w:r>
        <w:t xml:space="preserve">    --border: oklch(1 0 0 / 10%);</w:t>
      </w:r>
    </w:p>
    <w:p w:rsidR="00A93601" w:rsidRDefault="00A93601" w:rsidP="00A93601">
      <w:pPr>
        <w:spacing w:line="240" w:lineRule="auto"/>
      </w:pPr>
      <w:r>
        <w:t xml:space="preserve">    --input: oklch(1 0 0 / 15%);</w:t>
      </w:r>
    </w:p>
    <w:p w:rsidR="00A93601" w:rsidRDefault="00A93601" w:rsidP="00A93601">
      <w:pPr>
        <w:spacing w:line="240" w:lineRule="auto"/>
      </w:pPr>
      <w:r>
        <w:t xml:space="preserve">    --ring: var(--color-primary);</w:t>
      </w:r>
    </w:p>
    <w:p w:rsidR="00A93601" w:rsidRDefault="00A93601" w:rsidP="00A93601">
      <w:pPr>
        <w:spacing w:line="240" w:lineRule="auto"/>
      </w:pPr>
      <w:r>
        <w:t xml:space="preserve">    --chart-1: oklch(0.87 0 0);</w:t>
      </w:r>
    </w:p>
    <w:p w:rsidR="00A93601" w:rsidRDefault="00A93601" w:rsidP="00A93601">
      <w:pPr>
        <w:spacing w:line="240" w:lineRule="auto"/>
      </w:pPr>
      <w:r>
        <w:t xml:space="preserve">    --chart-2: oklch(0.556 0 0);</w:t>
      </w:r>
    </w:p>
    <w:p w:rsidR="00A93601" w:rsidRDefault="00A93601" w:rsidP="00A93601">
      <w:pPr>
        <w:spacing w:line="240" w:lineRule="auto"/>
      </w:pPr>
      <w:r>
        <w:t xml:space="preserve">    --chart-3: oklch(0.439 0 0);</w:t>
      </w:r>
    </w:p>
    <w:p w:rsidR="00A93601" w:rsidRDefault="00A93601" w:rsidP="00A93601">
      <w:pPr>
        <w:spacing w:line="240" w:lineRule="auto"/>
      </w:pPr>
      <w:r>
        <w:t xml:space="preserve">    --chart-4: oklch(0.371 0 0);</w:t>
      </w:r>
    </w:p>
    <w:p w:rsidR="00A93601" w:rsidRDefault="00A93601" w:rsidP="00A93601">
      <w:pPr>
        <w:spacing w:line="240" w:lineRule="auto"/>
      </w:pPr>
      <w:r>
        <w:t xml:space="preserve">    --chart-5: oklch(0.269 0 0);</w:t>
      </w:r>
    </w:p>
    <w:p w:rsidR="00A93601" w:rsidRDefault="00A93601" w:rsidP="00A93601">
      <w:pPr>
        <w:spacing w:line="240" w:lineRule="auto"/>
      </w:pPr>
      <w:r>
        <w:t xml:space="preserve">    --sidebar: oklch(0.205 0 0);</w:t>
      </w:r>
    </w:p>
    <w:p w:rsidR="00A93601" w:rsidRDefault="00A93601" w:rsidP="00A93601">
      <w:pPr>
        <w:spacing w:line="240" w:lineRule="auto"/>
      </w:pPr>
      <w:r>
        <w:t xml:space="preserve">    --sidebar-foreground: oklch(0.985 0 0);</w:t>
      </w:r>
    </w:p>
    <w:p w:rsidR="00A93601" w:rsidRDefault="00A93601" w:rsidP="00A93601">
      <w:pPr>
        <w:spacing w:line="240" w:lineRule="auto"/>
      </w:pPr>
      <w:r>
        <w:t xml:space="preserve">    --sidebar-primary: oklch(0.488 0.243 264.376);</w:t>
      </w:r>
    </w:p>
    <w:p w:rsidR="00A93601" w:rsidRDefault="00A93601" w:rsidP="00A93601">
      <w:pPr>
        <w:spacing w:line="240" w:lineRule="auto"/>
      </w:pPr>
      <w:r>
        <w:t xml:space="preserve">    --sidebar-primary-foreground: oklch(0.985 0 0);</w:t>
      </w:r>
    </w:p>
    <w:p w:rsidR="00A93601" w:rsidRDefault="00A93601" w:rsidP="00A93601">
      <w:pPr>
        <w:spacing w:line="240" w:lineRule="auto"/>
      </w:pPr>
      <w:r>
        <w:t xml:space="preserve">    --sidebar-accent: oklch(0.269 0 0);</w:t>
      </w:r>
    </w:p>
    <w:p w:rsidR="00A93601" w:rsidRDefault="00A93601" w:rsidP="00A93601">
      <w:pPr>
        <w:spacing w:line="240" w:lineRule="auto"/>
      </w:pPr>
      <w:r>
        <w:t xml:space="preserve">    --sidebar-accent-foreground: oklch(0.985 0 0);</w:t>
      </w:r>
    </w:p>
    <w:p w:rsidR="00A93601" w:rsidRDefault="00A93601" w:rsidP="00A93601">
      <w:pPr>
        <w:spacing w:line="240" w:lineRule="auto"/>
      </w:pPr>
      <w:r>
        <w:t xml:space="preserve">    --sidebar-border: oklch(1 0 0 / 10%);</w:t>
      </w:r>
    </w:p>
    <w:p w:rsidR="00A93601" w:rsidRDefault="00A93601" w:rsidP="00A93601">
      <w:pPr>
        <w:spacing w:line="240" w:lineRule="auto"/>
      </w:pPr>
      <w:r>
        <w:t xml:space="preserve">    --sidebar-ring: oklch(0.556 0 0);</w:t>
      </w:r>
    </w:p>
    <w:p w:rsidR="00A93601" w:rsidRDefault="00A93601" w:rsidP="00A93601">
      <w:pPr>
        <w:spacing w:line="240" w:lineRule="auto"/>
      </w:pPr>
      <w:r>
        <w:t xml:space="preserve"> 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* {</w:t>
      </w:r>
    </w:p>
    <w:p w:rsidR="00A93601" w:rsidRDefault="00A93601" w:rsidP="00A93601">
      <w:pPr>
        <w:spacing w:line="240" w:lineRule="auto"/>
      </w:pPr>
      <w:r>
        <w:t xml:space="preserve">    @apply border-border;</w:t>
      </w:r>
    </w:p>
    <w:p w:rsidR="00A93601" w:rsidRDefault="00A93601" w:rsidP="00A93601">
      <w:pPr>
        <w:spacing w:line="240" w:lineRule="auto"/>
      </w:pPr>
      <w:r>
        <w:lastRenderedPageBreak/>
        <w:t xml:space="preserve">    border-color: var(--color-border-subtle);</w:t>
      </w:r>
    </w:p>
    <w:p w:rsidR="00A93601" w:rsidRDefault="00A93601" w:rsidP="00A93601">
      <w:pPr>
        <w:spacing w:line="240" w:lineRule="auto"/>
      </w:pPr>
      <w:r>
        <w:t xml:space="preserve"> 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body {</w:t>
      </w:r>
    </w:p>
    <w:p w:rsidR="00A93601" w:rsidRDefault="00A93601" w:rsidP="00A93601">
      <w:pPr>
        <w:spacing w:line="240" w:lineRule="auto"/>
      </w:pPr>
      <w:r>
        <w:t xml:space="preserve">    @apply bg-background text-foreground;</w:t>
      </w:r>
    </w:p>
    <w:p w:rsidR="00A93601" w:rsidRDefault="00A93601" w:rsidP="00A93601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A93601" w:rsidRDefault="00A93601" w:rsidP="00A93601">
      <w:pPr>
        <w:spacing w:line="240" w:lineRule="auto"/>
      </w:pPr>
      <w:r>
        <w:t xml:space="preserve">    background-color: var(--color-bg-page);</w:t>
      </w:r>
    </w:p>
    <w:p w:rsidR="00A93601" w:rsidRDefault="00A93601" w:rsidP="00A93601">
      <w:pPr>
        <w:spacing w:line="240" w:lineRule="auto"/>
      </w:pPr>
      <w:r>
        <w:t xml:space="preserve">    color: var(--color-text-primary);</w:t>
      </w:r>
    </w:p>
    <w:p w:rsidR="00A93601" w:rsidRDefault="00A93601" w:rsidP="00A93601">
      <w:pPr>
        <w:spacing w:line="240" w:lineRule="auto"/>
      </w:pPr>
      <w:r>
        <w:t xml:space="preserve">    -webkit-tap-highlight-color: transparent;</w:t>
      </w:r>
    </w:p>
    <w:p w:rsidR="00A93601" w:rsidRDefault="00A93601" w:rsidP="00A93601">
      <w:pPr>
        <w:spacing w:line="240" w:lineRule="auto"/>
      </w:pPr>
      <w:r>
        <w:t xml:space="preserve"> 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.theme {</w:t>
      </w:r>
    </w:p>
    <w:p w:rsidR="00A93601" w:rsidRDefault="00A93601" w:rsidP="00A93601">
      <w:pPr>
        <w:spacing w:line="240" w:lineRule="auto"/>
      </w:pPr>
      <w:r>
        <w:t xml:space="preserve">    --font-heading: var(--font-sans);</w:t>
      </w:r>
    </w:p>
    <w:p w:rsidR="00A93601" w:rsidRDefault="00A93601" w:rsidP="00A93601">
      <w:pPr>
        <w:spacing w:line="240" w:lineRule="auto"/>
      </w:pPr>
      <w:r>
        <w:t xml:space="preserve">    --font-sans: 'HarmonyOS Sans SC', sans-serif;</w:t>
      </w:r>
    </w:p>
    <w:p w:rsidR="00A93601" w:rsidRDefault="00A93601" w:rsidP="00A93601">
      <w:pPr>
        <w:spacing w:line="240" w:lineRule="auto"/>
      </w:pPr>
      <w:r>
        <w:t xml:space="preserve">  }</w:t>
      </w:r>
    </w:p>
    <w:p w:rsidR="00A93601" w:rsidRDefault="00A93601" w:rsidP="00A93601">
      <w:pPr>
        <w:spacing w:line="240" w:lineRule="auto"/>
      </w:pPr>
      <w:r>
        <w:t xml:space="preserve">  html {</w:t>
      </w:r>
    </w:p>
    <w:p w:rsidR="00A93601" w:rsidRDefault="00A93601" w:rsidP="00A93601">
      <w:pPr>
        <w:spacing w:line="240" w:lineRule="auto"/>
      </w:pPr>
      <w:r>
        <w:t xml:space="preserve">    @apply font-sans;</w:t>
      </w:r>
    </w:p>
    <w:p w:rsidR="00A93601" w:rsidRDefault="00A93601" w:rsidP="00A93601">
      <w:pPr>
        <w:spacing w:line="240" w:lineRule="auto"/>
      </w:pPr>
      <w:r>
        <w:t xml:space="preserve">  }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>@layer components {</w:t>
      </w: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A93601" w:rsidRDefault="00A93601" w:rsidP="00A93601">
      <w:pPr>
        <w:spacing w:line="240" w:lineRule="auto"/>
      </w:pPr>
      <w:r>
        <w:lastRenderedPageBreak/>
        <w:t xml:space="preserve">  .font-headline-xl  { font-size: var(--font-headline-20); line-height: var(--line-height-26); font-weight: var(--font-weight-bold); }</w:t>
      </w:r>
    </w:p>
    <w:p w:rsidR="00A93601" w:rsidRDefault="00A93601" w:rsidP="00A93601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A93601" w:rsidRDefault="00A93601" w:rsidP="00A93601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A93601" w:rsidRDefault="00A93601" w:rsidP="00A93601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A93601" w:rsidRDefault="00A93601" w:rsidP="00A93601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A93601" w:rsidRDefault="00A93601" w:rsidP="00A93601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A93601" w:rsidRDefault="00A93601" w:rsidP="00A93601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A93601" w:rsidRDefault="00A93601" w:rsidP="00A93601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lastRenderedPageBreak/>
        <w:t xml:space="preserve">  .p-page    { padding: var(--spacing-lg) var(--spacing-xl); }</w:t>
      </w:r>
    </w:p>
    <w:p w:rsidR="00A93601" w:rsidRDefault="00A93601" w:rsidP="00A93601">
      <w:pPr>
        <w:spacing w:line="240" w:lineRule="auto"/>
      </w:pPr>
      <w:r>
        <w:t xml:space="preserve">  .p-card    { padding: var(--spacing-lg); }</w:t>
      </w:r>
    </w:p>
    <w:p w:rsidR="00A93601" w:rsidRDefault="00A93601" w:rsidP="00A93601">
      <w:pPr>
        <w:spacing w:line="240" w:lineRule="auto"/>
      </w:pPr>
      <w:r>
        <w:t xml:space="preserve">  .p-card-sm { padding: var(--spacing-md); }</w:t>
      </w:r>
    </w:p>
    <w:p w:rsidR="00A93601" w:rsidRDefault="00A93601" w:rsidP="00A93601">
      <w:pPr>
        <w:spacing w:line="240" w:lineRule="auto"/>
      </w:pPr>
      <w:r>
        <w:t xml:space="preserve">  .p-pill    { padding: var(--spacing-sm) var(--spacing-lg); }</w:t>
      </w:r>
    </w:p>
    <w:p w:rsidR="00A93601" w:rsidRDefault="00A93601" w:rsidP="00A93601">
      <w:pPr>
        <w:spacing w:line="240" w:lineRule="auto"/>
      </w:pPr>
      <w:r>
        <w:t xml:space="preserve">  .p-tab     { padding: var(--spacing-xs) 0;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.size-icon-nav   { width: 40px; height: 40px; }</w:t>
      </w:r>
    </w:p>
    <w:p w:rsidR="00A93601" w:rsidRDefault="00A93601" w:rsidP="00A93601">
      <w:pPr>
        <w:spacing w:line="240" w:lineRule="auto"/>
      </w:pPr>
      <w:r>
        <w:t xml:space="preserve">  .size-icon-entry { width: 48px; height: 48px; }</w:t>
      </w:r>
    </w:p>
    <w:p w:rsidR="00A93601" w:rsidRDefault="00A93601" w:rsidP="00A93601">
      <w:pPr>
        <w:spacing w:line="240" w:lineRule="auto"/>
      </w:pPr>
      <w:r>
        <w:t xml:space="preserve">  .size-icon-card  { width: 40px; height: 40px; }</w:t>
      </w:r>
    </w:p>
    <w:p w:rsidR="00A93601" w:rsidRDefault="00A93601" w:rsidP="00A93601">
      <w:pPr>
        <w:spacing w:line="240" w:lineRule="auto"/>
      </w:pPr>
      <w:r>
        <w:t xml:space="preserve">  .size-icon-sm    { width: 28px; height: 28px; }</w:t>
      </w:r>
    </w:p>
    <w:p w:rsidR="00A93601" w:rsidRDefault="00A93601" w:rsidP="00A93601">
      <w:pPr>
        <w:spacing w:line="240" w:lineRule="auto"/>
      </w:pPr>
      <w:r>
        <w:t xml:space="preserve">  .size-badge      { width: 16px; height: 16px; font-size: 10px; }</w:t>
      </w:r>
    </w:p>
    <w:p w:rsidR="00A93601" w:rsidRDefault="00A93601" w:rsidP="00A93601">
      <w:pPr>
        <w:spacing w:line="240" w:lineRule="auto"/>
      </w:pPr>
      <w:r>
        <w:t xml:space="preserve">  .size-icon-tab   { width: 30px; height: 30px; }</w:t>
      </w:r>
    </w:p>
    <w:p w:rsidR="00A93601" w:rsidRDefault="00A93601" w:rsidP="00A93601">
      <w:pPr>
        <w:spacing w:line="240" w:lineRule="auto"/>
      </w:pPr>
      <w:r>
        <w:t xml:space="preserve">  .h-banner        { height: 140px;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.bg-gradient-layer-1 {</w:t>
      </w:r>
    </w:p>
    <w:p w:rsidR="00A93601" w:rsidRDefault="00A93601" w:rsidP="00A93601">
      <w:pPr>
        <w:spacing w:line="240" w:lineRule="auto"/>
      </w:pPr>
      <w:r>
        <w:t xml:space="preserve">    width: 360px; height: 792px;</w:t>
      </w:r>
    </w:p>
    <w:p w:rsidR="00A93601" w:rsidRDefault="00A93601" w:rsidP="00A93601">
      <w:pPr>
        <w:spacing w:line="240" w:lineRule="auto"/>
      </w:pPr>
      <w:r>
        <w:t xml:space="preserve">    background:</w:t>
      </w:r>
    </w:p>
    <w:p w:rsidR="00A93601" w:rsidRDefault="00A93601" w:rsidP="00A93601">
      <w:pPr>
        <w:spacing w:line="240" w:lineRule="auto"/>
      </w:pPr>
      <w:r>
        <w:t xml:space="preserve">      linear-gradient(180deg, rgba(255,255,255,0.5) 0%, rgba(255,255,255,0) 100%),</w:t>
      </w:r>
    </w:p>
    <w:p w:rsidR="00A93601" w:rsidRDefault="00A93601" w:rsidP="00A93601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A93601" w:rsidRDefault="00A93601" w:rsidP="00A93601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A93601" w:rsidRDefault="00A93601" w:rsidP="00A93601">
      <w:pPr>
        <w:spacing w:line="240" w:lineRule="auto"/>
      </w:pPr>
      <w:r>
        <w:t xml:space="preserve">      linear-gradient(180deg, #f6f6f5 0%, #f2f3f5 100%);</w:t>
      </w:r>
    </w:p>
    <w:p w:rsidR="00A93601" w:rsidRDefault="00A93601" w:rsidP="00A93601">
      <w:pPr>
        <w:spacing w:line="240" w:lineRule="auto"/>
      </w:pPr>
      <w:r>
        <w:t xml:space="preserve">  }</w:t>
      </w:r>
    </w:p>
    <w:p w:rsidR="00A93601" w:rsidRDefault="00A93601" w:rsidP="00A93601">
      <w:pPr>
        <w:spacing w:line="240" w:lineRule="auto"/>
      </w:pPr>
      <w:r>
        <w:t xml:space="preserve">  .bg-gradient-layer-2 {</w:t>
      </w:r>
    </w:p>
    <w:p w:rsidR="00A93601" w:rsidRDefault="00A93601" w:rsidP="00A93601">
      <w:pPr>
        <w:spacing w:line="240" w:lineRule="auto"/>
      </w:pPr>
      <w:r>
        <w:t xml:space="preserve">    width: 360px; height: 792px;</w:t>
      </w:r>
    </w:p>
    <w:p w:rsidR="00A93601" w:rsidRDefault="00A93601" w:rsidP="00A93601">
      <w:pPr>
        <w:spacing w:line="240" w:lineRule="auto"/>
      </w:pPr>
      <w:r>
        <w:t xml:space="preserve">    background:</w:t>
      </w:r>
    </w:p>
    <w:p w:rsidR="00A93601" w:rsidRDefault="00A93601" w:rsidP="00A93601">
      <w:pPr>
        <w:spacing w:line="240" w:lineRule="auto"/>
      </w:pPr>
      <w:r>
        <w:t xml:space="preserve">      linear-gradient(180deg, rgba(255,255,255,0.4) 10%, rgba(255,255,255,0) 100%),</w:t>
      </w:r>
    </w:p>
    <w:p w:rsidR="00A93601" w:rsidRDefault="00A93601" w:rsidP="00A93601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A93601" w:rsidRDefault="00A93601" w:rsidP="00A93601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A93601" w:rsidRDefault="00A93601" w:rsidP="00A93601">
      <w:pPr>
        <w:spacing w:line="240" w:lineRule="auto"/>
      </w:pPr>
      <w:r>
        <w:t xml:space="preserve">      linear-gradient(180deg, #f6f6f5 0%, #f2f3f5 100%);</w:t>
      </w:r>
    </w:p>
    <w:p w:rsidR="00A93601" w:rsidRDefault="00A93601" w:rsidP="00A93601">
      <w:pPr>
        <w:spacing w:line="240" w:lineRule="auto"/>
      </w:pPr>
      <w:r>
        <w:t xml:space="preserve">  }</w:t>
      </w:r>
    </w:p>
    <w:p w:rsidR="00A93601" w:rsidRDefault="00A93601" w:rsidP="00A93601">
      <w:pPr>
        <w:spacing w:line="240" w:lineRule="auto"/>
      </w:pPr>
      <w:r>
        <w:t xml:space="preserve">  .bg-gradient-layer-3 {</w:t>
      </w:r>
    </w:p>
    <w:p w:rsidR="00A93601" w:rsidRDefault="00A93601" w:rsidP="00A93601">
      <w:pPr>
        <w:spacing w:line="240" w:lineRule="auto"/>
      </w:pPr>
      <w:r>
        <w:t xml:space="preserve">    width: 360px; height: 792px;</w:t>
      </w:r>
    </w:p>
    <w:p w:rsidR="00A93601" w:rsidRDefault="00A93601" w:rsidP="00A93601">
      <w:pPr>
        <w:spacing w:line="240" w:lineRule="auto"/>
      </w:pPr>
      <w:r>
        <w:t xml:space="preserve">    background:</w:t>
      </w:r>
    </w:p>
    <w:p w:rsidR="00A93601" w:rsidRDefault="00A93601" w:rsidP="00A93601">
      <w:pPr>
        <w:spacing w:line="240" w:lineRule="auto"/>
      </w:pPr>
      <w:r>
        <w:t xml:space="preserve">      linear-gradient(180deg, rgba(255,255,255,0.4) 10%, rgba(255,255,255,0) 100%),</w:t>
      </w:r>
    </w:p>
    <w:p w:rsidR="00A93601" w:rsidRDefault="00A93601" w:rsidP="00A93601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A93601" w:rsidRDefault="00A93601" w:rsidP="00A93601">
      <w:pPr>
        <w:spacing w:line="240" w:lineRule="auto"/>
      </w:pPr>
      <w:r>
        <w:t xml:space="preserve">      radial-gradient(circle 389px at 111px -284px, rgba(247,168,10,0.4) 0%, </w:t>
      </w:r>
      <w:r>
        <w:lastRenderedPageBreak/>
        <w:t>rgba(247,106,10,0) 100%),</w:t>
      </w:r>
    </w:p>
    <w:p w:rsidR="00A93601" w:rsidRDefault="00A93601" w:rsidP="00A93601">
      <w:pPr>
        <w:spacing w:line="240" w:lineRule="auto"/>
      </w:pPr>
      <w:r>
        <w:t xml:space="preserve">      linear-gradient(180deg, #f6f6f5 0%, #f2f3f5 100%);</w:t>
      </w:r>
    </w:p>
    <w:p w:rsidR="00A93601" w:rsidRDefault="00A93601" w:rsidP="00A93601">
      <w:pPr>
        <w:spacing w:line="240" w:lineRule="auto"/>
      </w:pPr>
      <w:r>
        <w:t xml:space="preserve"> 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.tap-scale { transition: transform 150ms ease; }</w:t>
      </w:r>
    </w:p>
    <w:p w:rsidR="00A93601" w:rsidRDefault="00A93601" w:rsidP="00A93601">
      <w:pPr>
        <w:spacing w:line="240" w:lineRule="auto"/>
      </w:pPr>
      <w:r>
        <w:t xml:space="preserve">  .tap-scale:active { transform: scale(0.98); }</w:t>
      </w:r>
    </w:p>
    <w:p w:rsidR="00A93601" w:rsidRDefault="00A93601" w:rsidP="00A93601">
      <w:pPr>
        <w:spacing w:line="240" w:lineRule="auto"/>
      </w:pPr>
      <w:r>
        <w:t xml:space="preserve">  .tap-opacity:active { opacity: 0.8;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.flex-distribute { display: flex; align-items: center; justify-content: space-between; }</w:t>
      </w:r>
    </w:p>
    <w:p w:rsidR="00A93601" w:rsidRDefault="00A93601" w:rsidP="00A93601">
      <w:pPr>
        <w:spacing w:line="240" w:lineRule="auto"/>
      </w:pPr>
      <w:r>
        <w:t xml:space="preserve">  .flex-center     { display: flex; align-items: center; }</w:t>
      </w:r>
    </w:p>
    <w:p w:rsidR="00A93601" w:rsidRDefault="00A93601" w:rsidP="00A93601">
      <w:pPr>
        <w:spacing w:line="240" w:lineRule="auto"/>
      </w:pPr>
      <w:r>
        <w:t xml:space="preserve">  .flex-between    { display: flex; align-items: center; justify-content: space-between; }</w:t>
      </w:r>
    </w:p>
    <w:p w:rsidR="00A93601" w:rsidRDefault="00A93601" w:rsidP="00A93601">
      <w:pPr>
        <w:spacing w:line="240" w:lineRule="auto"/>
      </w:pPr>
      <w:r>
        <w:t xml:space="preserve">  .scrollbar-hide { scrollbar-width: none; -ms-overflow-style: none; }</w:t>
      </w:r>
    </w:p>
    <w:p w:rsidR="00A93601" w:rsidRDefault="00A93601" w:rsidP="00A93601">
      <w:pPr>
        <w:spacing w:line="240" w:lineRule="auto"/>
      </w:pPr>
      <w:r>
        <w:t xml:space="preserve">  .scrollbar-hide::-webkit-scrollbar { display: none; }</w:t>
      </w:r>
    </w:p>
    <w:p w:rsidR="00A93601" w:rsidRDefault="00A93601" w:rsidP="00A93601">
      <w:pPr>
        <w:spacing w:line="240" w:lineRule="auto"/>
      </w:pPr>
      <w:r>
        <w:t xml:space="preserve">  .mobile-canvas,</w:t>
      </w:r>
    </w:p>
    <w:p w:rsidR="00A93601" w:rsidRDefault="00A93601" w:rsidP="00A93601">
      <w:pPr>
        <w:spacing w:line="240" w:lineRule="auto"/>
      </w:pPr>
      <w:r>
        <w:t xml:space="preserve">  .mobile-canvas * { scrollbar-width: none; -ms-overflow-style: none; }</w:t>
      </w:r>
    </w:p>
    <w:p w:rsidR="00A93601" w:rsidRDefault="00A93601" w:rsidP="00A93601">
      <w:pPr>
        <w:spacing w:line="240" w:lineRule="auto"/>
      </w:pPr>
      <w:r>
        <w:t xml:space="preserve">  .mobile-canvas::-webkit-scrollbar,</w:t>
      </w:r>
    </w:p>
    <w:p w:rsidR="00A93601" w:rsidRDefault="00A93601" w:rsidP="00A93601">
      <w:pPr>
        <w:spacing w:line="240" w:lineRule="auto"/>
      </w:pPr>
      <w:r>
        <w:t xml:space="preserve">  .mobile-canvas *::-webkit-scrollbar { display: none;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.divider { border: none; border-top: 1px solid var(--color-divider); margin: 0; }</w:t>
      </w:r>
    </w:p>
    <w:p w:rsidR="00A93601" w:rsidRDefault="00A93601" w:rsidP="00A93601">
      <w:pPr>
        <w:spacing w:line="240" w:lineRule="auto"/>
      </w:pPr>
      <w:r>
        <w:t>}#tf-state-2 .flex{ display: flex; }#tf-state-2 .inline-flex{ display: inline-flex; }#tf-state-2 .grid{ display: grid; }#tf-state-2 .block{ display: block; }#tf-state-2 .hidden{ display: none; }#tf-state-2 .flex-col{ flex-direction: column; }#tf-state-2 .flex-1{ flex: 1 1 0%; }#tf-state-2 .flex-shrink-0,#tf-state-2 .shrink-0{ flex-shrink: 0; }#tf-state-2 .items-start{ align-items: flex-start; }#tf-state-2 .items-center{ align-items: center; }#tf-state-2 .items-end{ align-items: flex-end; }#tf-state-2 .items-baseline{ align-items: baseline; }#tf-state-2 .justify-center{ justify-content: center; }#tf-state-2 .justify-between{ justify-content: space-between; }#tf-state-2 .relative{ position: relative; }#tf-state-2 .absolute{ position: absolute; }#tf-state-2 .fixed{ position: fixed; }#tf-state-2 .inset-0{ inset: 0; }#tf-state-2 .top-full{ top: 100%; }#tf-state-2 .left-0{ left: 0; }#tf-state-2 .right-0{ right: 0; }#tf-state-2 .top-0{ top: 0; }#tf-state-2 .bottom-0{ bottom: 0; }#tf-state-2 .z-10{ z-index: 10; }#tf-state-2 .z-40{ z-index: 40; }#tf-state-2 .z-50{ z-index: 50; }#tf-state-2 .w-full{ width: 100%; }#tf-state-2 .h-full{ height: 100%; }#tf-state-2 .w-5{ width: 20px; }#tf-state-2 .h-5{ height: 20px; }#tf-state-2 .w-8{ width: 32px; }#tf-state-2 .w-10{ width: 40px; }#tf-state-2 .h-10{ height: 40px; }#tf-state-2 .w-12{ width: 48px; }#tf-state-2 .h-12{ height: 48px; }#tf-state-2 .w-\[1px\]{ width: 1px; }#tf-state-2 .h-\[16px\]{ height: 16px; }#tf-state-2 .w-\[64px\]{ width: 64px; }#tf-state-2 .w-\[72px\]{ width: 72px; }#tf-state-2 .h-\[46px\]{ height: 46px; }#tf-state-2 .min-w-0{ min-width: 0; }#tf-state-2 .overflow-hidden{ overflow: hidden; }#tf-state-2 .overflow-x-auto{ overflow-x: auto; }#tf-state-2 .overflow-y-auto{ overflow-y: auto; }#tf-state-2 .overflow-x-hidden{ overflow-x: hidden; }#tf-state-2 .cursor-pointer{ cursor: pointer; }#tf-state-2 .pointer-events-none{ pointer-events: none; }#tf-state-2 .border-none{ border: none; }#tf-state-2 .border-0{ border: 0; }#tf-state-</w:t>
      </w:r>
      <w:r>
        <w:lastRenderedPageBreak/>
        <w:t>2 .border{ border: 1px solid var(--color-border-subtle); }#tf-state-2 .border-b{ border-bottom: 1px solid var(--color-border-subtle); }#tf-state-2 .border-black{ border-color: #000; }#tf-state-2 .bg-transparent{ background: transparent; }#tf-state-2 .bg-white{ background-color: #fff; }#tf-state-2 .bg-\[var\(--color-primary\)\]{ background-color: var(--color-primary); }#tf-state-2 .bg-\[var\(--color-bg-hover\)\]{ background-color: var(--color-bg-hover); }#tf-state-2 .bg-\[var\(--color-primary-active\)\]{ background-color: var(--color-primary-active); }#tf-state-2 .text-white{ color: #fff; }#tf-state-2 .rounded-\[var\(--radius-xxs\)\]{ border-radius: var(--radius-xxs); }#tf-state-2 .rounded-\[var\(--radius-md\)\]{ border-radius: var(--radius-md); }#tf-state-2 .rounded-\[var\(--radius-lg\)\]{ border-radius: var(--radius-lg); }#tf-state-2 .rounded-\[var\(--radius-xl\)\]{ border-radius: var(--radius-xl); }#tf-state-2 .rounded-\[var\(--radius-2xl\)\]{ border-radius: var(--radius-2xl); }#tf-state-2 .rounded-\[var\(--radius-full\)\]{ border-radius: var(--radius-full); }#tf-state-2 .truncate{ overflow: hidden; text-overflow: ellipsis; white-space: nowrap; }#tf-state-2 .whitespace-nowrap{ white-space: nowrap; }#tf-state-2 .text-left{ text-align: left; }#tf-state-2 .text-center{ text-align: center; }#tf-state-2 .p-0{ padding: 0; }#tf-state-2 .px-3{ padding-left: 12px; padding-right: 12px; }#tf-state-2 .px-4{ padding-left: 16px; padding-right: 16px; }#tf-state-2 .py-2{ padding-top: 8px; padding-bottom: 8px; }#tf-state-2 .py-2\.5{ padding-top: 10px; padding-bottom: 10px; }#tf-state-2 .py-16{ padding-top: 64px; padding-bottom: 64px; }#tf-state-2 .pl-\[var\(--spacing-lg\)\]{ padding-left: var(--spacing-lg); }#tf-state-2 .mt-2{ margin-top: 8px; }#tf-state-2 .mb-3{ margin-bottom: 12px; }#tf-state-2 .-top-0\.5{ top: -2px; }#tf-state-2 .-right-0\.5{ right: -2px; }#tf-state-2 .left-1\/2{ left: 50%; }#tf-state-2 .top-1\/2{ top: 50%; }#tf-state-2 .-translate-y-1\/2{ transform: translateY(-50%); }#tf-state-2 .rotate-180{ transform: rotate(180deg); }#tf-state-2 .gap-0{ gap: 0; }#tf-state-2 .gap-2{ gap: 8px; }#tf-state-2 .gap-4{ gap: 16px; }#tf-state-2 .grid-cols-3{ grid-template-columns: repeat(3, minmax(0, 1fr)); }#tf-state-2 .space-y-2 &gt; * + *{ margin-top: 8px; }#tf-state-2 .transition-all,#tf-state-2 .transition-colors,#tf-state-2 .transition-opacity,#tf-state-2 .transition-transform{</w:t>
      </w:r>
    </w:p>
    <w:p w:rsidR="00A93601" w:rsidRDefault="00A93601" w:rsidP="00A93601">
      <w:pPr>
        <w:spacing w:line="240" w:lineRule="auto"/>
      </w:pPr>
      <w:r>
        <w:t xml:space="preserve">  transition-duration: 150ms;</w:t>
      </w:r>
    </w:p>
    <w:p w:rsidR="00A93601" w:rsidRDefault="00A93601" w:rsidP="00A93601">
      <w:pPr>
        <w:spacing w:line="240" w:lineRule="auto"/>
      </w:pPr>
      <w:r>
        <w:t xml:space="preserve">  transition-timing-function: ease;</w:t>
      </w:r>
    </w:p>
    <w:p w:rsidR="00A93601" w:rsidRDefault="00A93601" w:rsidP="00A93601">
      <w:pPr>
        <w:spacing w:line="240" w:lineRule="auto"/>
      </w:pPr>
      <w:r>
        <w:t>}#tf-state-2 .duration-150{ transition-duration: 150ms; }#tf-state-2 .duration-200{ transition-duration: 200ms; }#tf-state-2 .opacity-40{ opacity: 0.4; }#tf-state-2 .line-clamp-2{</w:t>
      </w:r>
    </w:p>
    <w:p w:rsidR="00A93601" w:rsidRDefault="00A93601" w:rsidP="00A93601">
      <w:pPr>
        <w:spacing w:line="240" w:lineRule="auto"/>
      </w:pPr>
      <w:r>
        <w:t xml:space="preserve">  display: -webkit-box;</w:t>
      </w:r>
    </w:p>
    <w:p w:rsidR="00A93601" w:rsidRDefault="00A93601" w:rsidP="00A93601">
      <w:pPr>
        <w:spacing w:line="240" w:lineRule="auto"/>
      </w:pPr>
      <w:r>
        <w:t xml:space="preserve">  -webkit-line-clamp: 2;</w:t>
      </w:r>
    </w:p>
    <w:p w:rsidR="00A93601" w:rsidRDefault="00A93601" w:rsidP="00A93601">
      <w:pPr>
        <w:spacing w:line="240" w:lineRule="auto"/>
      </w:pPr>
      <w:r>
        <w:t xml:space="preserve">  -webkit-box-orient: vertical;</w:t>
      </w:r>
    </w:p>
    <w:p w:rsidR="00A93601" w:rsidRDefault="00A93601" w:rsidP="00A93601">
      <w:pPr>
        <w:spacing w:line="240" w:lineRule="auto"/>
      </w:pPr>
      <w:r>
        <w:t xml:space="preserve">  overflow: hidden;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>@keyframes slide-in-right {</w:t>
      </w:r>
    </w:p>
    <w:p w:rsidR="00A93601" w:rsidRDefault="00A93601" w:rsidP="00A93601">
      <w:pPr>
        <w:spacing w:line="240" w:lineRule="auto"/>
      </w:pPr>
      <w:r>
        <w:t xml:space="preserve">  from { transform: translateX(100%); }</w:t>
      </w:r>
    </w:p>
    <w:p w:rsidR="00A93601" w:rsidRDefault="00A93601" w:rsidP="00A93601">
      <w:pPr>
        <w:spacing w:line="240" w:lineRule="auto"/>
      </w:pPr>
      <w:r>
        <w:t xml:space="preserve">  to   { transform: translateX(0); }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  <w:r>
        <w:t>@keyframes slide-out-right {</w:t>
      </w:r>
    </w:p>
    <w:p w:rsidR="00A93601" w:rsidRDefault="00A93601" w:rsidP="00A93601">
      <w:pPr>
        <w:spacing w:line="240" w:lineRule="auto"/>
      </w:pPr>
      <w:r>
        <w:t xml:space="preserve">  from { transform: translateX(0); }</w:t>
      </w:r>
    </w:p>
    <w:p w:rsidR="00A93601" w:rsidRDefault="00A93601" w:rsidP="00A93601">
      <w:pPr>
        <w:spacing w:line="240" w:lineRule="auto"/>
      </w:pPr>
      <w:r>
        <w:lastRenderedPageBreak/>
        <w:t xml:space="preserve">  to   { transform: translateX(100%); }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  <w:r>
        <w:t>@keyframes fade-in {</w:t>
      </w:r>
    </w:p>
    <w:p w:rsidR="00A93601" w:rsidRDefault="00A93601" w:rsidP="00A93601">
      <w:pPr>
        <w:spacing w:line="240" w:lineRule="auto"/>
      </w:pPr>
      <w:r>
        <w:t xml:space="preserve">  from { opacity: 0; }</w:t>
      </w:r>
    </w:p>
    <w:p w:rsidR="00A93601" w:rsidRDefault="00A93601" w:rsidP="00A93601">
      <w:pPr>
        <w:spacing w:line="240" w:lineRule="auto"/>
      </w:pPr>
      <w:r>
        <w:t xml:space="preserve">  to   { opacity: 1; }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  <w:r>
        <w:t>@keyframes slide-up {</w:t>
      </w:r>
    </w:p>
    <w:p w:rsidR="00A93601" w:rsidRDefault="00A93601" w:rsidP="00A93601">
      <w:pPr>
        <w:spacing w:line="240" w:lineRule="auto"/>
      </w:pPr>
      <w:r>
        <w:t xml:space="preserve">  from { transform: translateY(100%); }</w:t>
      </w:r>
    </w:p>
    <w:p w:rsidR="00A93601" w:rsidRDefault="00A93601" w:rsidP="00A93601">
      <w:pPr>
        <w:spacing w:line="240" w:lineRule="auto"/>
      </w:pPr>
      <w:r>
        <w:t xml:space="preserve">  to   { transform: translateY(0); }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  <w:r>
        <w:t>@keyframes page-in {</w:t>
      </w:r>
    </w:p>
    <w:p w:rsidR="00A93601" w:rsidRDefault="00A93601" w:rsidP="00A93601">
      <w:pPr>
        <w:spacing w:line="240" w:lineRule="auto"/>
      </w:pPr>
      <w:r>
        <w:t xml:space="preserve">  from { opacity: 0; }</w:t>
      </w:r>
    </w:p>
    <w:p w:rsidR="00A93601" w:rsidRDefault="00A93601" w:rsidP="00A93601">
      <w:pPr>
        <w:spacing w:line="240" w:lineRule="auto"/>
      </w:pPr>
      <w:r>
        <w:t xml:space="preserve">  to   { opacity: 1; }</w:t>
      </w:r>
    </w:p>
    <w:p w:rsidR="00A93601" w:rsidRDefault="00A93601" w:rsidP="00A93601">
      <w:pPr>
        <w:spacing w:line="240" w:lineRule="auto"/>
      </w:pPr>
      <w:r>
        <w:t>}#tf-state-2 .animate-slide-in-right{ animation: slide-in-right 300ms ease-out forwards; }#tf-state-2 .animate-slide-out-right{ animation: slide-out-right 300ms ease-in forwards; }#tf-state-2 .fade-in{ animation: fade-in 300ms ease-out forwards; }#tf-state-2 .animate-slide-up{ animation: slide-up 300ms ease-out forwards; }#tf-state-2 .animate-page-in{ animation: page-in 150ms ease-out; }#tf-state-2 [data-component-id="product_price"].tf-cg-price-text,#tf-state-2 [data-component-id="product_price"] .tf-cg-price-text{</w:t>
      </w:r>
    </w:p>
    <w:p w:rsidR="00A93601" w:rsidRDefault="00A93601" w:rsidP="00A93601">
      <w:pPr>
        <w:spacing w:line="240" w:lineRule="auto"/>
      </w:pPr>
      <w:r>
        <w:t xml:space="preserve">  width: 100%;</w:t>
      </w:r>
    </w:p>
    <w:p w:rsidR="00A93601" w:rsidRDefault="00A93601" w:rsidP="00A93601">
      <w:pPr>
        <w:spacing w:line="240" w:lineRule="auto"/>
      </w:pPr>
      <w:r>
        <w:t xml:space="preserve">  max-width: 100%;</w:t>
      </w:r>
    </w:p>
    <w:p w:rsidR="00A93601" w:rsidRDefault="00A93601" w:rsidP="00A93601">
      <w:pPr>
        <w:spacing w:line="240" w:lineRule="auto"/>
      </w:pPr>
      <w:r>
        <w:t xml:space="preserve">  min-width: 0;</w:t>
      </w:r>
    </w:p>
    <w:p w:rsidR="00A93601" w:rsidRDefault="00A93601" w:rsidP="00A93601">
      <w:pPr>
        <w:spacing w:line="240" w:lineRule="auto"/>
      </w:pPr>
      <w:r>
        <w:t xml:space="preserve">  box-sizing: border-box;</w:t>
      </w:r>
    </w:p>
    <w:p w:rsidR="00A93601" w:rsidRDefault="00A93601" w:rsidP="00A93601">
      <w:pPr>
        <w:spacing w:line="240" w:lineRule="auto"/>
      </w:pPr>
      <w:r>
        <w:t xml:space="preserve">  display: block;</w:t>
      </w:r>
    </w:p>
    <w:p w:rsidR="00A93601" w:rsidRDefault="00A93601" w:rsidP="00A93601">
      <w:pPr>
        <w:spacing w:line="240" w:lineRule="auto"/>
      </w:pPr>
      <w:r>
        <w:t>}#tf-state-2 [data-component-id="product_price"].tf-cg-price-text span,#tf-state-2 [data-component-id="product_price"] .tf-cg-price-text span{</w:t>
      </w:r>
    </w:p>
    <w:p w:rsidR="00A93601" w:rsidRDefault="00A93601" w:rsidP="00A93601">
      <w:pPr>
        <w:spacing w:line="240" w:lineRule="auto"/>
      </w:pPr>
      <w:r>
        <w:t xml:space="preserve">  display: inline;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>@font-face {</w:t>
      </w:r>
    </w:p>
    <w:p w:rsidR="00A93601" w:rsidRDefault="00A93601" w:rsidP="00A93601">
      <w:pPr>
        <w:spacing w:line="240" w:lineRule="auto"/>
      </w:pPr>
      <w:r>
        <w:t xml:space="preserve">  font-family: 'HarmonyOS Sans SC';</w:t>
      </w:r>
    </w:p>
    <w:p w:rsidR="00A93601" w:rsidRDefault="00A93601" w:rsidP="00A93601">
      <w:pPr>
        <w:spacing w:line="240" w:lineRule="auto"/>
      </w:pPr>
      <w:r>
        <w:t xml:space="preserve">  src: url('../assets/fonts/harmonyos-sans-sc/HarmonyOS_Sans_SC_Regular.ttf') format('truetype');</w:t>
      </w:r>
    </w:p>
    <w:p w:rsidR="00A93601" w:rsidRDefault="00A93601" w:rsidP="00A93601">
      <w:pPr>
        <w:spacing w:line="240" w:lineRule="auto"/>
      </w:pPr>
      <w:r>
        <w:t xml:space="preserve">  font-weight: 400;</w:t>
      </w:r>
    </w:p>
    <w:p w:rsidR="00A93601" w:rsidRDefault="00A93601" w:rsidP="00A93601">
      <w:pPr>
        <w:spacing w:line="240" w:lineRule="auto"/>
      </w:pPr>
      <w:r>
        <w:t xml:space="preserve">  font-display: swap;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>@font-face {</w:t>
      </w:r>
    </w:p>
    <w:p w:rsidR="00A93601" w:rsidRDefault="00A93601" w:rsidP="00A93601">
      <w:pPr>
        <w:spacing w:line="240" w:lineRule="auto"/>
      </w:pPr>
      <w:r>
        <w:t xml:space="preserve">  font-family: 'HarmonyOS Sans SC';</w:t>
      </w:r>
    </w:p>
    <w:p w:rsidR="00A93601" w:rsidRDefault="00A93601" w:rsidP="00A93601">
      <w:pPr>
        <w:spacing w:line="240" w:lineRule="auto"/>
      </w:pPr>
      <w:r>
        <w:t xml:space="preserve">  src: url('../assets/fonts/harmonyos-sans-sc/HarmonyOS_Sans_SC_Medium.ttf') format('truetype');</w:t>
      </w:r>
    </w:p>
    <w:p w:rsidR="00A93601" w:rsidRDefault="00A93601" w:rsidP="00A93601">
      <w:pPr>
        <w:spacing w:line="240" w:lineRule="auto"/>
      </w:pPr>
      <w:r>
        <w:lastRenderedPageBreak/>
        <w:t xml:space="preserve">  font-weight: 500;</w:t>
      </w:r>
    </w:p>
    <w:p w:rsidR="00A93601" w:rsidRDefault="00A93601" w:rsidP="00A93601">
      <w:pPr>
        <w:spacing w:line="240" w:lineRule="auto"/>
      </w:pPr>
      <w:r>
        <w:t xml:space="preserve">  font-display: swap;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>@font-face {</w:t>
      </w:r>
    </w:p>
    <w:p w:rsidR="00A93601" w:rsidRDefault="00A93601" w:rsidP="00A93601">
      <w:pPr>
        <w:spacing w:line="240" w:lineRule="auto"/>
      </w:pPr>
      <w:r>
        <w:t xml:space="preserve">  font-family: 'HarmonyOS Sans SC';</w:t>
      </w:r>
    </w:p>
    <w:p w:rsidR="00A93601" w:rsidRDefault="00A93601" w:rsidP="00A93601">
      <w:pPr>
        <w:spacing w:line="240" w:lineRule="auto"/>
      </w:pPr>
      <w:r>
        <w:t xml:space="preserve">  src: url('../assets/fonts/harmonyos-sans-sc/HarmonyOS_Sans_SC_Bold.ttf') format('truetype');</w:t>
      </w:r>
    </w:p>
    <w:p w:rsidR="00A93601" w:rsidRDefault="00A93601" w:rsidP="00A93601">
      <w:pPr>
        <w:spacing w:line="240" w:lineRule="auto"/>
      </w:pPr>
      <w:r>
        <w:t xml:space="preserve">  font-weight: 600;</w:t>
      </w:r>
    </w:p>
    <w:p w:rsidR="00A93601" w:rsidRDefault="00A93601" w:rsidP="00A93601">
      <w:pPr>
        <w:spacing w:line="240" w:lineRule="auto"/>
      </w:pPr>
      <w:r>
        <w:t xml:space="preserve">  font-display: swap;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>@font-face {</w:t>
      </w:r>
    </w:p>
    <w:p w:rsidR="00A93601" w:rsidRDefault="00A93601" w:rsidP="00A93601">
      <w:pPr>
        <w:spacing w:line="240" w:lineRule="auto"/>
      </w:pPr>
      <w:r>
        <w:t xml:space="preserve">  font-family: 'HarmonyOS Sans SC';</w:t>
      </w:r>
    </w:p>
    <w:p w:rsidR="00A93601" w:rsidRDefault="00A93601" w:rsidP="00A93601">
      <w:pPr>
        <w:spacing w:line="240" w:lineRule="auto"/>
      </w:pPr>
      <w:r>
        <w:t xml:space="preserve">  src: url('../assets/fonts/harmonyos-sans-sc/HarmonyOS_Sans_SC_Bold.ttf') format('truetype');</w:t>
      </w:r>
    </w:p>
    <w:p w:rsidR="00A93601" w:rsidRDefault="00A93601" w:rsidP="00A93601">
      <w:pPr>
        <w:spacing w:line="240" w:lineRule="auto"/>
      </w:pPr>
      <w:r>
        <w:t xml:space="preserve">  font-weight: 700;</w:t>
      </w:r>
    </w:p>
    <w:p w:rsidR="00A93601" w:rsidRDefault="00A93601" w:rsidP="00A93601">
      <w:pPr>
        <w:spacing w:line="240" w:lineRule="auto"/>
      </w:pPr>
      <w:r>
        <w:t xml:space="preserve">  font-display: swap;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>@layer base {</w:t>
      </w:r>
    </w:p>
    <w:p w:rsidR="00A93601" w:rsidRDefault="00A93601" w:rsidP="00A93601">
      <w:pPr>
        <w:spacing w:line="240" w:lineRule="auto"/>
      </w:pPr>
      <w:r>
        <w:t xml:space="preserve">  :root {</w:t>
      </w:r>
    </w:p>
    <w:p w:rsidR="00A93601" w:rsidRDefault="00A93601" w:rsidP="00A93601">
      <w:pPr>
        <w:spacing w:line="240" w:lineRule="auto"/>
      </w:pPr>
      <w:r>
        <w:t xml:space="preserve">    </w:t>
      </w:r>
    </w:p>
    <w:p w:rsidR="00A93601" w:rsidRDefault="00A93601" w:rsidP="00A93601">
      <w:pPr>
        <w:spacing w:line="240" w:lineRule="auto"/>
      </w:pPr>
      <w:r>
        <w:t xml:space="preserve">    --background: oklch(1 0 0);</w:t>
      </w:r>
    </w:p>
    <w:p w:rsidR="00A93601" w:rsidRDefault="00A93601" w:rsidP="00A93601">
      <w:pPr>
        <w:spacing w:line="240" w:lineRule="auto"/>
      </w:pPr>
      <w:r>
        <w:t xml:space="preserve">    --foreground: var(--color-text-primary);</w:t>
      </w:r>
    </w:p>
    <w:p w:rsidR="00A93601" w:rsidRDefault="00A93601" w:rsidP="00A93601">
      <w:pPr>
        <w:spacing w:line="240" w:lineRule="auto"/>
      </w:pPr>
      <w:r>
        <w:t xml:space="preserve">    --card: var(--color-bg-card);</w:t>
      </w:r>
    </w:p>
    <w:p w:rsidR="00A93601" w:rsidRDefault="00A93601" w:rsidP="00A93601">
      <w:pPr>
        <w:spacing w:line="240" w:lineRule="auto"/>
      </w:pPr>
      <w:r>
        <w:t xml:space="preserve">    --card-foreground: var(--color-text-primary);</w:t>
      </w:r>
    </w:p>
    <w:p w:rsidR="00A93601" w:rsidRDefault="00A93601" w:rsidP="00A93601">
      <w:pPr>
        <w:spacing w:line="240" w:lineRule="auto"/>
      </w:pPr>
      <w:r>
        <w:t xml:space="preserve">    --popover: var(--color-bg-card);</w:t>
      </w:r>
    </w:p>
    <w:p w:rsidR="00A93601" w:rsidRDefault="00A93601" w:rsidP="00A93601">
      <w:pPr>
        <w:spacing w:line="240" w:lineRule="auto"/>
      </w:pPr>
      <w:r>
        <w:t xml:space="preserve">    --popover-foreground: var(--color-text-primary);</w:t>
      </w:r>
    </w:p>
    <w:p w:rsidR="00A93601" w:rsidRDefault="00A93601" w:rsidP="00A93601">
      <w:pPr>
        <w:spacing w:line="240" w:lineRule="auto"/>
      </w:pPr>
      <w:r>
        <w:t xml:space="preserve">    --primary: var(--color-primary);</w:t>
      </w:r>
    </w:p>
    <w:p w:rsidR="00A93601" w:rsidRDefault="00A93601" w:rsidP="00A93601">
      <w:pPr>
        <w:spacing w:line="240" w:lineRule="auto"/>
      </w:pPr>
      <w:r>
        <w:t xml:space="preserve">    --primary-foreground: var(--color-text-white);</w:t>
      </w:r>
    </w:p>
    <w:p w:rsidR="00A93601" w:rsidRDefault="00A93601" w:rsidP="00A93601">
      <w:pPr>
        <w:spacing w:line="240" w:lineRule="auto"/>
      </w:pPr>
      <w:r>
        <w:t xml:space="preserve">    --secondary: var(--color-bg-hover);</w:t>
      </w:r>
    </w:p>
    <w:p w:rsidR="00A93601" w:rsidRDefault="00A93601" w:rsidP="00A93601">
      <w:pPr>
        <w:spacing w:line="240" w:lineRule="auto"/>
      </w:pPr>
      <w:r>
        <w:t xml:space="preserve">    --secondary-foreground: var(--color-text-primary);</w:t>
      </w:r>
    </w:p>
    <w:p w:rsidR="00A93601" w:rsidRDefault="00A93601" w:rsidP="00A93601">
      <w:pPr>
        <w:spacing w:line="240" w:lineRule="auto"/>
      </w:pPr>
      <w:r>
        <w:t xml:space="preserve">    --muted: var(--color-bg-disabled);</w:t>
      </w:r>
    </w:p>
    <w:p w:rsidR="00A93601" w:rsidRDefault="00A93601" w:rsidP="00A93601">
      <w:pPr>
        <w:spacing w:line="240" w:lineRule="auto"/>
      </w:pPr>
      <w:r>
        <w:t xml:space="preserve">    --muted-foreground: var(--color-text-secondary);</w:t>
      </w:r>
    </w:p>
    <w:p w:rsidR="00A93601" w:rsidRDefault="00A93601" w:rsidP="00A93601">
      <w:pPr>
        <w:spacing w:line="240" w:lineRule="auto"/>
      </w:pPr>
      <w:r>
        <w:t xml:space="preserve">    --accent: var(--color-primary-active);</w:t>
      </w:r>
    </w:p>
    <w:p w:rsidR="00A93601" w:rsidRDefault="00A93601" w:rsidP="00A93601">
      <w:pPr>
        <w:spacing w:line="240" w:lineRule="auto"/>
      </w:pPr>
      <w:r>
        <w:t xml:space="preserve">    --accent-foreground: var(--color-primary);</w:t>
      </w:r>
    </w:p>
    <w:p w:rsidR="00A93601" w:rsidRDefault="00A93601" w:rsidP="00A93601">
      <w:pPr>
        <w:spacing w:line="240" w:lineRule="auto"/>
      </w:pPr>
      <w:r>
        <w:t xml:space="preserve">    --destructive: var(--color-error);</w:t>
      </w:r>
    </w:p>
    <w:p w:rsidR="00A93601" w:rsidRDefault="00A93601" w:rsidP="00A93601">
      <w:pPr>
        <w:spacing w:line="240" w:lineRule="auto"/>
      </w:pPr>
      <w:r>
        <w:t xml:space="preserve">    --destructive-foreground: var(--color-text-white);</w:t>
      </w:r>
    </w:p>
    <w:p w:rsidR="00A93601" w:rsidRDefault="00A93601" w:rsidP="00A93601">
      <w:pPr>
        <w:spacing w:line="240" w:lineRule="auto"/>
      </w:pPr>
      <w:r>
        <w:t xml:space="preserve">    --border: var(--color-border-subtle);</w:t>
      </w:r>
    </w:p>
    <w:p w:rsidR="00A93601" w:rsidRDefault="00A93601" w:rsidP="00A93601">
      <w:pPr>
        <w:spacing w:line="240" w:lineRule="auto"/>
      </w:pPr>
      <w:r>
        <w:t xml:space="preserve">    --input: var(--color-border-subtle);</w:t>
      </w:r>
    </w:p>
    <w:p w:rsidR="00A93601" w:rsidRDefault="00A93601" w:rsidP="00A93601">
      <w:pPr>
        <w:spacing w:line="240" w:lineRule="auto"/>
      </w:pPr>
      <w:r>
        <w:t xml:space="preserve">    --ring: var(--color-primary);</w:t>
      </w:r>
    </w:p>
    <w:p w:rsidR="00A93601" w:rsidRDefault="00A93601" w:rsidP="00A93601">
      <w:pPr>
        <w:spacing w:line="240" w:lineRule="auto"/>
      </w:pPr>
      <w:r>
        <w:t xml:space="preserve">    --radius: 0.625rem;</w:t>
      </w:r>
    </w:p>
    <w:p w:rsidR="00A93601" w:rsidRDefault="00A93601" w:rsidP="00A93601">
      <w:pPr>
        <w:spacing w:line="240" w:lineRule="auto"/>
      </w:pPr>
      <w:r>
        <w:lastRenderedPageBreak/>
        <w:t xml:space="preserve">    --chart-1: oklch(0.87 0 0);</w:t>
      </w:r>
    </w:p>
    <w:p w:rsidR="00A93601" w:rsidRDefault="00A93601" w:rsidP="00A93601">
      <w:pPr>
        <w:spacing w:line="240" w:lineRule="auto"/>
      </w:pPr>
      <w:r>
        <w:t xml:space="preserve">    --chart-2: oklch(0.556 0 0);</w:t>
      </w:r>
    </w:p>
    <w:p w:rsidR="00A93601" w:rsidRDefault="00A93601" w:rsidP="00A93601">
      <w:pPr>
        <w:spacing w:line="240" w:lineRule="auto"/>
      </w:pPr>
      <w:r>
        <w:t xml:space="preserve">    --chart-3: oklch(0.439 0 0);</w:t>
      </w:r>
    </w:p>
    <w:p w:rsidR="00A93601" w:rsidRDefault="00A93601" w:rsidP="00A93601">
      <w:pPr>
        <w:spacing w:line="240" w:lineRule="auto"/>
      </w:pPr>
      <w:r>
        <w:t xml:space="preserve">    --chart-4: oklch(0.371 0 0);</w:t>
      </w:r>
    </w:p>
    <w:p w:rsidR="00A93601" w:rsidRDefault="00A93601" w:rsidP="00A93601">
      <w:pPr>
        <w:spacing w:line="240" w:lineRule="auto"/>
      </w:pPr>
      <w:r>
        <w:t xml:space="preserve">    --chart-5: oklch(0.269 0 0);</w:t>
      </w:r>
    </w:p>
    <w:p w:rsidR="00A93601" w:rsidRDefault="00A93601" w:rsidP="00A93601">
      <w:pPr>
        <w:spacing w:line="240" w:lineRule="auto"/>
      </w:pPr>
      <w:r>
        <w:t xml:space="preserve">    --sidebar: oklch(0.985 0 0);</w:t>
      </w:r>
    </w:p>
    <w:p w:rsidR="00A93601" w:rsidRDefault="00A93601" w:rsidP="00A93601">
      <w:pPr>
        <w:spacing w:line="240" w:lineRule="auto"/>
      </w:pPr>
      <w:r>
        <w:t xml:space="preserve">    --sidebar-foreground: var(--color-text-primary);</w:t>
      </w:r>
    </w:p>
    <w:p w:rsidR="00A93601" w:rsidRDefault="00A93601" w:rsidP="00A93601">
      <w:pPr>
        <w:spacing w:line="240" w:lineRule="auto"/>
      </w:pPr>
      <w:r>
        <w:t xml:space="preserve">    --sidebar-primary: var(--color-primary);</w:t>
      </w:r>
    </w:p>
    <w:p w:rsidR="00A93601" w:rsidRDefault="00A93601" w:rsidP="00A93601">
      <w:pPr>
        <w:spacing w:line="240" w:lineRule="auto"/>
      </w:pPr>
      <w:r>
        <w:t xml:space="preserve">    --sidebar-primary-foreground: var(--color-text-white);</w:t>
      </w:r>
    </w:p>
    <w:p w:rsidR="00A93601" w:rsidRDefault="00A93601" w:rsidP="00A93601">
      <w:pPr>
        <w:spacing w:line="240" w:lineRule="auto"/>
      </w:pPr>
      <w:r>
        <w:t xml:space="preserve">    --sidebar-accent: var(--color-primary-active);</w:t>
      </w:r>
    </w:p>
    <w:p w:rsidR="00A93601" w:rsidRDefault="00A93601" w:rsidP="00A93601">
      <w:pPr>
        <w:spacing w:line="240" w:lineRule="auto"/>
      </w:pPr>
      <w:r>
        <w:t xml:space="preserve">    --sidebar-accent-foreground: var(--color-primary);</w:t>
      </w:r>
    </w:p>
    <w:p w:rsidR="00A93601" w:rsidRDefault="00A93601" w:rsidP="00A93601">
      <w:pPr>
        <w:spacing w:line="240" w:lineRule="auto"/>
      </w:pPr>
      <w:r>
        <w:t xml:space="preserve">    --sidebar-border: var(--color-border-subtle);</w:t>
      </w:r>
    </w:p>
    <w:p w:rsidR="00A93601" w:rsidRDefault="00A93601" w:rsidP="00A93601">
      <w:pPr>
        <w:spacing w:line="240" w:lineRule="auto"/>
      </w:pPr>
      <w:r>
        <w:t xml:space="preserve">    --sidebar-ring: var(--color-primary);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</w:t>
      </w:r>
    </w:p>
    <w:p w:rsidR="00A93601" w:rsidRDefault="00A93601" w:rsidP="00A93601">
      <w:pPr>
        <w:spacing w:line="240" w:lineRule="auto"/>
      </w:pPr>
      <w:r>
        <w:t xml:space="preserve">    --color-text-primary:     rgba(0, 0, 0, 0.9);</w:t>
      </w:r>
    </w:p>
    <w:p w:rsidR="00A93601" w:rsidRDefault="00A93601" w:rsidP="00A93601">
      <w:pPr>
        <w:spacing w:line="240" w:lineRule="auto"/>
      </w:pPr>
      <w:r>
        <w:t xml:space="preserve">    --color-text-secondary:   rgba(0, 0, 0, 0.6);</w:t>
      </w:r>
    </w:p>
    <w:p w:rsidR="00A93601" w:rsidRDefault="00A93601" w:rsidP="00A93601">
      <w:pPr>
        <w:spacing w:line="240" w:lineRule="auto"/>
      </w:pPr>
      <w:r>
        <w:t xml:space="preserve">    --color-text-muted:       rgba(0, 0, 0, 0.4);</w:t>
      </w:r>
    </w:p>
    <w:p w:rsidR="00A93601" w:rsidRDefault="00A93601" w:rsidP="00A93601">
      <w:pPr>
        <w:spacing w:line="240" w:lineRule="auto"/>
      </w:pPr>
      <w:r>
        <w:t xml:space="preserve">    --color-text-hint:        rgba(0, 0, 0, 0.4);</w:t>
      </w:r>
    </w:p>
    <w:p w:rsidR="00A93601" w:rsidRDefault="00A93601" w:rsidP="00A93601">
      <w:pPr>
        <w:spacing w:line="240" w:lineRule="auto"/>
      </w:pPr>
      <w:r>
        <w:t xml:space="preserve">    --color-text-disabled:    rgba(0, 0, 0, 0.2);</w:t>
      </w:r>
    </w:p>
    <w:p w:rsidR="00A93601" w:rsidRDefault="00A93601" w:rsidP="00A93601">
      <w:pPr>
        <w:spacing w:line="240" w:lineRule="auto"/>
      </w:pPr>
      <w:r>
        <w:t xml:space="preserve">    --color-text-white:       #ffffff;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--color-primary: #C7000B;</w:t>
      </w:r>
    </w:p>
    <w:p w:rsidR="00A93601" w:rsidRDefault="00A93601" w:rsidP="00A93601">
      <w:pPr>
        <w:spacing w:line="240" w:lineRule="auto"/>
      </w:pPr>
      <w:r>
        <w:t xml:space="preserve">    --color-primary-disabled: rgba(199, 0, 11, 0.4);</w:t>
      </w:r>
    </w:p>
    <w:p w:rsidR="00A93601" w:rsidRDefault="00A93601" w:rsidP="00A93601">
      <w:pPr>
        <w:spacing w:line="240" w:lineRule="auto"/>
      </w:pPr>
      <w:r>
        <w:t xml:space="preserve">    --color-primary-soft: rgba(199, 0, 11, 0.05);</w:t>
      </w:r>
    </w:p>
    <w:p w:rsidR="00A93601" w:rsidRDefault="00A93601" w:rsidP="00A93601">
      <w:pPr>
        <w:spacing w:line="240" w:lineRule="auto"/>
      </w:pPr>
      <w:r>
        <w:t xml:space="preserve">    --color-primary-active: rgba(199, 0, 11, 0.08);</w:t>
      </w:r>
    </w:p>
    <w:p w:rsidR="00A93601" w:rsidRDefault="00A93601" w:rsidP="00A93601">
      <w:pPr>
        <w:spacing w:line="240" w:lineRule="auto"/>
      </w:pPr>
      <w:r>
        <w:t xml:space="preserve">    --color-orange: #FF8C42;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--color-success: #10B981;</w:t>
      </w:r>
    </w:p>
    <w:p w:rsidR="00A93601" w:rsidRDefault="00A93601" w:rsidP="00A93601">
      <w:pPr>
        <w:spacing w:line="240" w:lineRule="auto"/>
      </w:pPr>
      <w:r>
        <w:t xml:space="preserve">    --color-warning: #F97316;</w:t>
      </w:r>
    </w:p>
    <w:p w:rsidR="00A93601" w:rsidRDefault="00A93601" w:rsidP="00A93601">
      <w:pPr>
        <w:spacing w:line="240" w:lineRule="auto"/>
      </w:pPr>
      <w:r>
        <w:t xml:space="preserve">    --color-error: #DC2626;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--color-bg-page: #F2F3F5;</w:t>
      </w:r>
    </w:p>
    <w:p w:rsidR="00A93601" w:rsidRDefault="00A93601" w:rsidP="00A93601">
      <w:pPr>
        <w:spacing w:line="240" w:lineRule="auto"/>
      </w:pPr>
      <w:r>
        <w:t xml:space="preserve">    --color-bg-card: #ffffff;</w:t>
      </w:r>
    </w:p>
    <w:p w:rsidR="00A93601" w:rsidRDefault="00A93601" w:rsidP="00A93601">
      <w:pPr>
        <w:spacing w:line="240" w:lineRule="auto"/>
      </w:pPr>
      <w:r>
        <w:t xml:space="preserve">    --color-bg-hover: rgba(0, 0, 0, 0.04);</w:t>
      </w:r>
    </w:p>
    <w:p w:rsidR="00A93601" w:rsidRDefault="00A93601" w:rsidP="00A93601">
      <w:pPr>
        <w:spacing w:line="240" w:lineRule="auto"/>
      </w:pPr>
      <w:r>
        <w:t xml:space="preserve">    --color-bg-disabled: rgba(0, 0, 0, 0.05);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--color-border-subtle: rgba(0, 0, 0, 0.06);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--color-divider-strong:  rgba(0, 0, 0, 0.6);</w:t>
      </w:r>
    </w:p>
    <w:p w:rsidR="00A93601" w:rsidRDefault="00A93601" w:rsidP="00A93601">
      <w:pPr>
        <w:spacing w:line="240" w:lineRule="auto"/>
      </w:pPr>
      <w:r>
        <w:t xml:space="preserve">    --color-divider:         rgba(0, 0, 0, 0.1);</w:t>
      </w:r>
    </w:p>
    <w:p w:rsidR="00A93601" w:rsidRDefault="00A93601" w:rsidP="00A93601">
      <w:pPr>
        <w:spacing w:line="240" w:lineRule="auto"/>
      </w:pPr>
      <w:r>
        <w:t xml:space="preserve">    --color-divider-subtle:  rgba(0, 0, 0, 0.05);</w:t>
      </w:r>
    </w:p>
    <w:p w:rsidR="00A93601" w:rsidRDefault="00A93601" w:rsidP="00A93601">
      <w:pPr>
        <w:spacing w:line="240" w:lineRule="auto"/>
      </w:pPr>
      <w:r>
        <w:t xml:space="preserve">    --color-divider-faint:   rgba(0, 0, 0, 0.03);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--color-mask: rgba(0, 0, 0, 0.3);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--radius-xxs: 4px;</w:t>
      </w:r>
    </w:p>
    <w:p w:rsidR="00A93601" w:rsidRDefault="00A93601" w:rsidP="00A93601">
      <w:pPr>
        <w:spacing w:line="240" w:lineRule="auto"/>
      </w:pPr>
      <w:r>
        <w:t xml:space="preserve">    --radius-md: 12px;</w:t>
      </w:r>
    </w:p>
    <w:p w:rsidR="00A93601" w:rsidRDefault="00A93601" w:rsidP="00A93601">
      <w:pPr>
        <w:spacing w:line="240" w:lineRule="auto"/>
      </w:pPr>
      <w:r>
        <w:t xml:space="preserve">    --radius-lg: 16px;</w:t>
      </w:r>
    </w:p>
    <w:p w:rsidR="00A93601" w:rsidRDefault="00A93601" w:rsidP="00A93601">
      <w:pPr>
        <w:spacing w:line="240" w:lineRule="auto"/>
      </w:pPr>
      <w:r>
        <w:t xml:space="preserve">    --radius-xl: 18px;</w:t>
      </w:r>
    </w:p>
    <w:p w:rsidR="00A93601" w:rsidRDefault="00A93601" w:rsidP="00A93601">
      <w:pPr>
        <w:spacing w:line="240" w:lineRule="auto"/>
      </w:pPr>
      <w:r>
        <w:t xml:space="preserve">    --radius-2xl: 20px;</w:t>
      </w:r>
    </w:p>
    <w:p w:rsidR="00A93601" w:rsidRDefault="00A93601" w:rsidP="00A93601">
      <w:pPr>
        <w:spacing w:line="240" w:lineRule="auto"/>
      </w:pPr>
      <w:r>
        <w:t xml:space="preserve">    --radius-3xl: 24px;</w:t>
      </w:r>
    </w:p>
    <w:p w:rsidR="00A93601" w:rsidRDefault="00A93601" w:rsidP="00A93601">
      <w:pPr>
        <w:spacing w:line="240" w:lineRule="auto"/>
      </w:pPr>
      <w:r>
        <w:t xml:space="preserve">    --radius-4xl: 32px;</w:t>
      </w:r>
    </w:p>
    <w:p w:rsidR="00A93601" w:rsidRDefault="00A93601" w:rsidP="00A93601">
      <w:pPr>
        <w:spacing w:line="240" w:lineRule="auto"/>
      </w:pPr>
      <w:r>
        <w:t xml:space="preserve">    --radius-full: 9999px;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--shadow-sm: 0 1px 6px 0 rgba(0, 0, 0, 0.08);</w:t>
      </w:r>
    </w:p>
    <w:p w:rsidR="00A93601" w:rsidRDefault="00A93601" w:rsidP="00A93601">
      <w:pPr>
        <w:spacing w:line="240" w:lineRule="auto"/>
      </w:pPr>
      <w:r>
        <w:t xml:space="preserve">    --shadow-md: 0 8px 24px 0 rgba(0, 0, 0, 0.08);</w:t>
      </w:r>
    </w:p>
    <w:p w:rsidR="00A93601" w:rsidRDefault="00A93601" w:rsidP="00A93601">
      <w:pPr>
        <w:spacing w:line="240" w:lineRule="auto"/>
      </w:pPr>
      <w:r>
        <w:t xml:space="preserve">    --shadow-lg: 0 8px 24px 0 rgba(0, 0, 0, 0.16);</w:t>
      </w:r>
    </w:p>
    <w:p w:rsidR="00A93601" w:rsidRDefault="00A93601" w:rsidP="00A93601">
      <w:pPr>
        <w:spacing w:line="240" w:lineRule="auto"/>
      </w:pPr>
      <w:r>
        <w:t xml:space="preserve">    --shadow-xl: 0 10px 20px 0 rgba(0, 0, 0, 0.15);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--font-caption-10:  10px;</w:t>
      </w:r>
    </w:p>
    <w:p w:rsidR="00A93601" w:rsidRDefault="00A93601" w:rsidP="00A93601">
      <w:pPr>
        <w:spacing w:line="240" w:lineRule="auto"/>
      </w:pPr>
      <w:r>
        <w:t xml:space="preserve">    --font-caption-12:  12px;</w:t>
      </w:r>
    </w:p>
    <w:p w:rsidR="00A93601" w:rsidRDefault="00A93601" w:rsidP="00A93601">
      <w:pPr>
        <w:spacing w:line="240" w:lineRule="auto"/>
      </w:pPr>
      <w:r>
        <w:t xml:space="preserve">    --font-display-36: 36px;</w:t>
      </w:r>
    </w:p>
    <w:p w:rsidR="00A93601" w:rsidRDefault="00A93601" w:rsidP="00A93601">
      <w:pPr>
        <w:spacing w:line="240" w:lineRule="auto"/>
      </w:pPr>
      <w:r>
        <w:t xml:space="preserve">    --font-display-48: 48px;</w:t>
      </w:r>
    </w:p>
    <w:p w:rsidR="00A93601" w:rsidRDefault="00A93601" w:rsidP="00A93601">
      <w:pPr>
        <w:spacing w:line="240" w:lineRule="auto"/>
      </w:pPr>
      <w:r>
        <w:t xml:space="preserve">    --font-display-60: 60px;</w:t>
      </w:r>
    </w:p>
    <w:p w:rsidR="00A93601" w:rsidRDefault="00A93601" w:rsidP="00A93601">
      <w:pPr>
        <w:spacing w:line="240" w:lineRule="auto"/>
      </w:pPr>
      <w:r>
        <w:t xml:space="preserve">    --font-headline-12: 12px;</w:t>
      </w:r>
    </w:p>
    <w:p w:rsidR="00A93601" w:rsidRDefault="00A93601" w:rsidP="00A93601">
      <w:pPr>
        <w:spacing w:line="240" w:lineRule="auto"/>
      </w:pPr>
      <w:r>
        <w:t xml:space="preserve">    --font-headline-14: 14px;</w:t>
      </w:r>
    </w:p>
    <w:p w:rsidR="00A93601" w:rsidRDefault="00A93601" w:rsidP="00A93601">
      <w:pPr>
        <w:spacing w:line="240" w:lineRule="auto"/>
      </w:pPr>
      <w:r>
        <w:t xml:space="preserve">    --font-headline-16: 16px;</w:t>
      </w:r>
    </w:p>
    <w:p w:rsidR="00A93601" w:rsidRDefault="00A93601" w:rsidP="00A93601">
      <w:pPr>
        <w:spacing w:line="240" w:lineRule="auto"/>
      </w:pPr>
      <w:r>
        <w:t xml:space="preserve">    --font-headline-18: 18px;</w:t>
      </w:r>
    </w:p>
    <w:p w:rsidR="00A93601" w:rsidRDefault="00A93601" w:rsidP="00A93601">
      <w:pPr>
        <w:spacing w:line="240" w:lineRule="auto"/>
      </w:pPr>
      <w:r>
        <w:t xml:space="preserve">    --font-headline-20: 20px;</w:t>
      </w:r>
    </w:p>
    <w:p w:rsidR="00A93601" w:rsidRDefault="00A93601" w:rsidP="00A93601">
      <w:pPr>
        <w:spacing w:line="240" w:lineRule="auto"/>
      </w:pPr>
      <w:r>
        <w:t xml:space="preserve">    --font-headline-24: 24px;</w:t>
      </w:r>
    </w:p>
    <w:p w:rsidR="00A93601" w:rsidRDefault="00A93601" w:rsidP="00A93601">
      <w:pPr>
        <w:spacing w:line="240" w:lineRule="auto"/>
      </w:pPr>
      <w:r>
        <w:t xml:space="preserve">    --font-body-12: 12px;</w:t>
      </w:r>
    </w:p>
    <w:p w:rsidR="00A93601" w:rsidRDefault="00A93601" w:rsidP="00A93601">
      <w:pPr>
        <w:spacing w:line="240" w:lineRule="auto"/>
      </w:pPr>
      <w:r>
        <w:t xml:space="preserve">    --font-body-14: 14px;</w:t>
      </w:r>
    </w:p>
    <w:p w:rsidR="00A93601" w:rsidRDefault="00A93601" w:rsidP="00A93601">
      <w:pPr>
        <w:spacing w:line="240" w:lineRule="auto"/>
      </w:pPr>
      <w:r>
        <w:t xml:space="preserve">    --font-body-16: 16px;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--font-weight-regular:  400;</w:t>
      </w:r>
    </w:p>
    <w:p w:rsidR="00A93601" w:rsidRDefault="00A93601" w:rsidP="00A93601">
      <w:pPr>
        <w:spacing w:line="240" w:lineRule="auto"/>
      </w:pPr>
      <w:r>
        <w:t xml:space="preserve">    --font-weight-medium:   500;</w:t>
      </w:r>
    </w:p>
    <w:p w:rsidR="00A93601" w:rsidRDefault="00A93601" w:rsidP="00A93601">
      <w:pPr>
        <w:spacing w:line="240" w:lineRule="auto"/>
      </w:pPr>
      <w:r>
        <w:t xml:space="preserve">    --font-weight-semibold: 600;</w:t>
      </w:r>
    </w:p>
    <w:p w:rsidR="00A93601" w:rsidRDefault="00A93601" w:rsidP="00A93601">
      <w:pPr>
        <w:spacing w:line="240" w:lineRule="auto"/>
      </w:pPr>
      <w:r>
        <w:t xml:space="preserve">    --font-weight-bold:     700;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--line-height-12: 12px;</w:t>
      </w:r>
    </w:p>
    <w:p w:rsidR="00A93601" w:rsidRDefault="00A93601" w:rsidP="00A93601">
      <w:pPr>
        <w:spacing w:line="240" w:lineRule="auto"/>
      </w:pPr>
      <w:r>
        <w:t xml:space="preserve">    --line-height-14: 14px;</w:t>
      </w:r>
    </w:p>
    <w:p w:rsidR="00A93601" w:rsidRDefault="00A93601" w:rsidP="00A93601">
      <w:pPr>
        <w:spacing w:line="240" w:lineRule="auto"/>
      </w:pPr>
      <w:r>
        <w:t xml:space="preserve">    --line-height-16: 16px;</w:t>
      </w:r>
    </w:p>
    <w:p w:rsidR="00A93601" w:rsidRDefault="00A93601" w:rsidP="00A93601">
      <w:pPr>
        <w:spacing w:line="240" w:lineRule="auto"/>
      </w:pPr>
      <w:r>
        <w:t xml:space="preserve">    --line-height-18: 18px;</w:t>
      </w:r>
    </w:p>
    <w:p w:rsidR="00A93601" w:rsidRDefault="00A93601" w:rsidP="00A93601">
      <w:pPr>
        <w:spacing w:line="240" w:lineRule="auto"/>
      </w:pPr>
      <w:r>
        <w:t xml:space="preserve">    --line-height-20: 20px;</w:t>
      </w:r>
    </w:p>
    <w:p w:rsidR="00A93601" w:rsidRDefault="00A93601" w:rsidP="00A93601">
      <w:pPr>
        <w:spacing w:line="240" w:lineRule="auto"/>
      </w:pPr>
      <w:r>
        <w:t xml:space="preserve">    --line-height-24: 24px;</w:t>
      </w:r>
    </w:p>
    <w:p w:rsidR="00A93601" w:rsidRDefault="00A93601" w:rsidP="00A93601">
      <w:pPr>
        <w:spacing w:line="240" w:lineRule="auto"/>
      </w:pPr>
      <w:r>
        <w:lastRenderedPageBreak/>
        <w:t xml:space="preserve">    --line-height-26: 26px;</w:t>
      </w:r>
    </w:p>
    <w:p w:rsidR="00A93601" w:rsidRDefault="00A93601" w:rsidP="00A93601">
      <w:pPr>
        <w:spacing w:line="240" w:lineRule="auto"/>
      </w:pPr>
      <w:r>
        <w:t xml:space="preserve">    --line-height-30: 30px;</w:t>
      </w:r>
    </w:p>
    <w:p w:rsidR="00A93601" w:rsidRDefault="00A93601" w:rsidP="00A93601">
      <w:pPr>
        <w:spacing w:line="240" w:lineRule="auto"/>
      </w:pPr>
      <w:r>
        <w:t xml:space="preserve">    --line-height-32: 32px;</w:t>
      </w:r>
    </w:p>
    <w:p w:rsidR="00A93601" w:rsidRDefault="00A93601" w:rsidP="00A93601">
      <w:pPr>
        <w:spacing w:line="240" w:lineRule="auto"/>
      </w:pPr>
      <w:r>
        <w:t xml:space="preserve">    --line-height-36: 36px;</w:t>
      </w:r>
    </w:p>
    <w:p w:rsidR="00A93601" w:rsidRDefault="00A93601" w:rsidP="00A93601">
      <w:pPr>
        <w:spacing w:line="240" w:lineRule="auto"/>
      </w:pPr>
      <w:r>
        <w:t xml:space="preserve">    --line-height-48: 48px;</w:t>
      </w:r>
    </w:p>
    <w:p w:rsidR="00A93601" w:rsidRDefault="00A93601" w:rsidP="00A93601">
      <w:pPr>
        <w:spacing w:line="240" w:lineRule="auto"/>
      </w:pPr>
      <w:r>
        <w:t xml:space="preserve">    --line-height-60: 60px;</w:t>
      </w:r>
    </w:p>
    <w:p w:rsidR="00A93601" w:rsidRDefault="00A93601" w:rsidP="00A93601">
      <w:pPr>
        <w:spacing w:line="240" w:lineRule="auto"/>
      </w:pPr>
      <w:r>
        <w:t xml:space="preserve">    --line-height-64: 64px;</w:t>
      </w:r>
    </w:p>
    <w:p w:rsidR="00A93601" w:rsidRDefault="00A93601" w:rsidP="00A93601">
      <w:pPr>
        <w:spacing w:line="240" w:lineRule="auto"/>
      </w:pPr>
      <w:r>
        <w:t xml:space="preserve">    --line-height-80: 80px;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  --spacing-xs: 4px;</w:t>
      </w:r>
    </w:p>
    <w:p w:rsidR="00A93601" w:rsidRDefault="00A93601" w:rsidP="00A93601">
      <w:pPr>
        <w:spacing w:line="240" w:lineRule="auto"/>
      </w:pPr>
      <w:r>
        <w:t xml:space="preserve">    --spacing-sm: 6px;</w:t>
      </w:r>
    </w:p>
    <w:p w:rsidR="00A93601" w:rsidRDefault="00A93601" w:rsidP="00A93601">
      <w:pPr>
        <w:spacing w:line="240" w:lineRule="auto"/>
      </w:pPr>
      <w:r>
        <w:t xml:space="preserve">    --spacing-md: 8px;</w:t>
      </w:r>
    </w:p>
    <w:p w:rsidR="00A93601" w:rsidRDefault="00A93601" w:rsidP="00A93601">
      <w:pPr>
        <w:spacing w:line="240" w:lineRule="auto"/>
      </w:pPr>
      <w:r>
        <w:t xml:space="preserve">    --spacing-lg: 12px;</w:t>
      </w:r>
    </w:p>
    <w:p w:rsidR="00A93601" w:rsidRDefault="00A93601" w:rsidP="00A93601">
      <w:pPr>
        <w:spacing w:line="240" w:lineRule="auto"/>
      </w:pPr>
      <w:r>
        <w:t xml:space="preserve">    --spacing-xl: 16px;</w:t>
      </w:r>
    </w:p>
    <w:p w:rsidR="00A93601" w:rsidRDefault="00A93601" w:rsidP="00A93601">
      <w:pPr>
        <w:spacing w:line="240" w:lineRule="auto"/>
      </w:pPr>
      <w:r>
        <w:t xml:space="preserve">    --spacing-2xl: 24px;</w:t>
      </w:r>
    </w:p>
    <w:p w:rsidR="00A93601" w:rsidRDefault="00A93601" w:rsidP="00A93601">
      <w:pPr>
        <w:spacing w:line="240" w:lineRule="auto"/>
      </w:pPr>
      <w:r>
        <w:t xml:space="preserve"> 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.dark {</w:t>
      </w:r>
    </w:p>
    <w:p w:rsidR="00A93601" w:rsidRDefault="00A93601" w:rsidP="00A93601">
      <w:pPr>
        <w:spacing w:line="240" w:lineRule="auto"/>
      </w:pPr>
      <w:r>
        <w:t xml:space="preserve">    --background: oklch(0.145 0 0);</w:t>
      </w:r>
    </w:p>
    <w:p w:rsidR="00A93601" w:rsidRDefault="00A93601" w:rsidP="00A93601">
      <w:pPr>
        <w:spacing w:line="240" w:lineRule="auto"/>
      </w:pPr>
      <w:r>
        <w:t xml:space="preserve">    --foreground: oklch(0.985 0 0);</w:t>
      </w:r>
    </w:p>
    <w:p w:rsidR="00A93601" w:rsidRDefault="00A93601" w:rsidP="00A93601">
      <w:pPr>
        <w:spacing w:line="240" w:lineRule="auto"/>
      </w:pPr>
      <w:r>
        <w:t xml:space="preserve">    --card: oklch(0.205 0 0);</w:t>
      </w:r>
    </w:p>
    <w:p w:rsidR="00A93601" w:rsidRDefault="00A93601" w:rsidP="00A93601">
      <w:pPr>
        <w:spacing w:line="240" w:lineRule="auto"/>
      </w:pPr>
      <w:r>
        <w:t xml:space="preserve">    --card-foreground: oklch(0.985 0 0);</w:t>
      </w:r>
    </w:p>
    <w:p w:rsidR="00A93601" w:rsidRDefault="00A93601" w:rsidP="00A93601">
      <w:pPr>
        <w:spacing w:line="240" w:lineRule="auto"/>
      </w:pPr>
      <w:r>
        <w:t xml:space="preserve">    --popover: oklch(0.205 0 0);</w:t>
      </w:r>
    </w:p>
    <w:p w:rsidR="00A93601" w:rsidRDefault="00A93601" w:rsidP="00A93601">
      <w:pPr>
        <w:spacing w:line="240" w:lineRule="auto"/>
      </w:pPr>
      <w:r>
        <w:t xml:space="preserve">    --popover-foreground: oklch(0.985 0 0);</w:t>
      </w:r>
    </w:p>
    <w:p w:rsidR="00A93601" w:rsidRDefault="00A93601" w:rsidP="00A93601">
      <w:pPr>
        <w:spacing w:line="240" w:lineRule="auto"/>
      </w:pPr>
      <w:r>
        <w:t xml:space="preserve">    --primary: var(--color-primary);</w:t>
      </w:r>
    </w:p>
    <w:p w:rsidR="00A93601" w:rsidRDefault="00A93601" w:rsidP="00A93601">
      <w:pPr>
        <w:spacing w:line="240" w:lineRule="auto"/>
      </w:pPr>
      <w:r>
        <w:t xml:space="preserve">    --primary-foreground: var(--color-text-white);</w:t>
      </w:r>
    </w:p>
    <w:p w:rsidR="00A93601" w:rsidRDefault="00A93601" w:rsidP="00A93601">
      <w:pPr>
        <w:spacing w:line="240" w:lineRule="auto"/>
      </w:pPr>
      <w:r>
        <w:t xml:space="preserve">    --secondary: oklch(0.269 0 0);</w:t>
      </w:r>
    </w:p>
    <w:p w:rsidR="00A93601" w:rsidRDefault="00A93601" w:rsidP="00A93601">
      <w:pPr>
        <w:spacing w:line="240" w:lineRule="auto"/>
      </w:pPr>
      <w:r>
        <w:t xml:space="preserve">    --secondary-foreground: oklch(0.985 0 0);</w:t>
      </w:r>
    </w:p>
    <w:p w:rsidR="00A93601" w:rsidRDefault="00A93601" w:rsidP="00A93601">
      <w:pPr>
        <w:spacing w:line="240" w:lineRule="auto"/>
      </w:pPr>
      <w:r>
        <w:t xml:space="preserve">    --muted: oklch(0.269 0 0);</w:t>
      </w:r>
    </w:p>
    <w:p w:rsidR="00A93601" w:rsidRDefault="00A93601" w:rsidP="00A93601">
      <w:pPr>
        <w:spacing w:line="240" w:lineRule="auto"/>
      </w:pPr>
      <w:r>
        <w:t xml:space="preserve">    --muted-foreground: oklch(0.708 0 0);</w:t>
      </w:r>
    </w:p>
    <w:p w:rsidR="00A93601" w:rsidRDefault="00A93601" w:rsidP="00A93601">
      <w:pPr>
        <w:spacing w:line="240" w:lineRule="auto"/>
      </w:pPr>
      <w:r>
        <w:t xml:space="preserve">    --accent: oklch(0.269 0 0);</w:t>
      </w:r>
    </w:p>
    <w:p w:rsidR="00A93601" w:rsidRDefault="00A93601" w:rsidP="00A93601">
      <w:pPr>
        <w:spacing w:line="240" w:lineRule="auto"/>
      </w:pPr>
      <w:r>
        <w:t xml:space="preserve">    --accent-foreground: oklch(0.985 0 0);</w:t>
      </w:r>
    </w:p>
    <w:p w:rsidR="00A93601" w:rsidRDefault="00A93601" w:rsidP="00A93601">
      <w:pPr>
        <w:spacing w:line="240" w:lineRule="auto"/>
      </w:pPr>
      <w:r>
        <w:t xml:space="preserve">    --destructive: var(--color-error);</w:t>
      </w:r>
    </w:p>
    <w:p w:rsidR="00A93601" w:rsidRDefault="00A93601" w:rsidP="00A93601">
      <w:pPr>
        <w:spacing w:line="240" w:lineRule="auto"/>
      </w:pPr>
      <w:r>
        <w:t xml:space="preserve">    --destructive-foreground: var(--color-text-white);</w:t>
      </w:r>
    </w:p>
    <w:p w:rsidR="00A93601" w:rsidRDefault="00A93601" w:rsidP="00A93601">
      <w:pPr>
        <w:spacing w:line="240" w:lineRule="auto"/>
      </w:pPr>
      <w:r>
        <w:t xml:space="preserve">    --border: oklch(1 0 0 / 10%);</w:t>
      </w:r>
    </w:p>
    <w:p w:rsidR="00A93601" w:rsidRDefault="00A93601" w:rsidP="00A93601">
      <w:pPr>
        <w:spacing w:line="240" w:lineRule="auto"/>
      </w:pPr>
      <w:r>
        <w:t xml:space="preserve">    --input: oklch(1 0 0 / 15%);</w:t>
      </w:r>
    </w:p>
    <w:p w:rsidR="00A93601" w:rsidRDefault="00A93601" w:rsidP="00A93601">
      <w:pPr>
        <w:spacing w:line="240" w:lineRule="auto"/>
      </w:pPr>
      <w:r>
        <w:t xml:space="preserve">    --ring: var(--color-primary);</w:t>
      </w:r>
    </w:p>
    <w:p w:rsidR="00A93601" w:rsidRDefault="00A93601" w:rsidP="00A93601">
      <w:pPr>
        <w:spacing w:line="240" w:lineRule="auto"/>
      </w:pPr>
      <w:r>
        <w:t xml:space="preserve">    --chart-1: oklch(0.87 0 0);</w:t>
      </w:r>
    </w:p>
    <w:p w:rsidR="00A93601" w:rsidRDefault="00A93601" w:rsidP="00A93601">
      <w:pPr>
        <w:spacing w:line="240" w:lineRule="auto"/>
      </w:pPr>
      <w:r>
        <w:t xml:space="preserve">    --chart-2: oklch(0.556 0 0);</w:t>
      </w:r>
    </w:p>
    <w:p w:rsidR="00A93601" w:rsidRDefault="00A93601" w:rsidP="00A93601">
      <w:pPr>
        <w:spacing w:line="240" w:lineRule="auto"/>
      </w:pPr>
      <w:r>
        <w:t xml:space="preserve">    --chart-3: oklch(0.439 0 0);</w:t>
      </w:r>
    </w:p>
    <w:p w:rsidR="00A93601" w:rsidRDefault="00A93601" w:rsidP="00A93601">
      <w:pPr>
        <w:spacing w:line="240" w:lineRule="auto"/>
      </w:pPr>
      <w:r>
        <w:t xml:space="preserve">    --chart-4: oklch(0.371 0 0);</w:t>
      </w:r>
    </w:p>
    <w:p w:rsidR="00A93601" w:rsidRDefault="00A93601" w:rsidP="00A93601">
      <w:pPr>
        <w:spacing w:line="240" w:lineRule="auto"/>
      </w:pPr>
      <w:r>
        <w:t xml:space="preserve">    --chart-5: oklch(0.269 0 0);</w:t>
      </w:r>
    </w:p>
    <w:p w:rsidR="00A93601" w:rsidRDefault="00A93601" w:rsidP="00A93601">
      <w:pPr>
        <w:spacing w:line="240" w:lineRule="auto"/>
      </w:pPr>
      <w:r>
        <w:t xml:space="preserve">    --sidebar: oklch(0.205 0 0);</w:t>
      </w:r>
    </w:p>
    <w:p w:rsidR="00A93601" w:rsidRDefault="00A93601" w:rsidP="00A93601">
      <w:pPr>
        <w:spacing w:line="240" w:lineRule="auto"/>
      </w:pPr>
      <w:r>
        <w:lastRenderedPageBreak/>
        <w:t xml:space="preserve">    --sidebar-foreground: oklch(0.985 0 0);</w:t>
      </w:r>
    </w:p>
    <w:p w:rsidR="00A93601" w:rsidRDefault="00A93601" w:rsidP="00A93601">
      <w:pPr>
        <w:spacing w:line="240" w:lineRule="auto"/>
      </w:pPr>
      <w:r>
        <w:t xml:space="preserve">    --sidebar-primary: oklch(0.488 0.243 264.376);</w:t>
      </w:r>
    </w:p>
    <w:p w:rsidR="00A93601" w:rsidRDefault="00A93601" w:rsidP="00A93601">
      <w:pPr>
        <w:spacing w:line="240" w:lineRule="auto"/>
      </w:pPr>
      <w:r>
        <w:t xml:space="preserve">    --sidebar-primary-foreground: oklch(0.985 0 0);</w:t>
      </w:r>
    </w:p>
    <w:p w:rsidR="00A93601" w:rsidRDefault="00A93601" w:rsidP="00A93601">
      <w:pPr>
        <w:spacing w:line="240" w:lineRule="auto"/>
      </w:pPr>
      <w:r>
        <w:t xml:space="preserve">    --sidebar-accent: oklch(0.269 0 0);</w:t>
      </w:r>
    </w:p>
    <w:p w:rsidR="00A93601" w:rsidRDefault="00A93601" w:rsidP="00A93601">
      <w:pPr>
        <w:spacing w:line="240" w:lineRule="auto"/>
      </w:pPr>
      <w:r>
        <w:t xml:space="preserve">    --sidebar-accent-foreground: oklch(0.985 0 0);</w:t>
      </w:r>
    </w:p>
    <w:p w:rsidR="00A93601" w:rsidRDefault="00A93601" w:rsidP="00A93601">
      <w:pPr>
        <w:spacing w:line="240" w:lineRule="auto"/>
      </w:pPr>
      <w:r>
        <w:t xml:space="preserve">    --sidebar-border: oklch(1 0 0 / 10%);</w:t>
      </w:r>
    </w:p>
    <w:p w:rsidR="00A93601" w:rsidRDefault="00A93601" w:rsidP="00A93601">
      <w:pPr>
        <w:spacing w:line="240" w:lineRule="auto"/>
      </w:pPr>
      <w:r>
        <w:t xml:space="preserve">    --sidebar-ring: oklch(0.556 0 0);</w:t>
      </w:r>
    </w:p>
    <w:p w:rsidR="00A93601" w:rsidRDefault="00A93601" w:rsidP="00A93601">
      <w:pPr>
        <w:spacing w:line="240" w:lineRule="auto"/>
      </w:pPr>
      <w:r>
        <w:t xml:space="preserve"> 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* {</w:t>
      </w:r>
    </w:p>
    <w:p w:rsidR="00A93601" w:rsidRDefault="00A93601" w:rsidP="00A93601">
      <w:pPr>
        <w:spacing w:line="240" w:lineRule="auto"/>
      </w:pPr>
      <w:r>
        <w:t xml:space="preserve">    @apply border-border;</w:t>
      </w:r>
    </w:p>
    <w:p w:rsidR="00A93601" w:rsidRDefault="00A93601" w:rsidP="00A93601">
      <w:pPr>
        <w:spacing w:line="240" w:lineRule="auto"/>
      </w:pPr>
      <w:r>
        <w:t xml:space="preserve">    border-color: var(--color-border-subtle);</w:t>
      </w:r>
    </w:p>
    <w:p w:rsidR="00A93601" w:rsidRDefault="00A93601" w:rsidP="00A93601">
      <w:pPr>
        <w:spacing w:line="240" w:lineRule="auto"/>
      </w:pPr>
      <w:r>
        <w:t xml:space="preserve"> 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body {</w:t>
      </w:r>
    </w:p>
    <w:p w:rsidR="00A93601" w:rsidRDefault="00A93601" w:rsidP="00A93601">
      <w:pPr>
        <w:spacing w:line="240" w:lineRule="auto"/>
      </w:pPr>
      <w:r>
        <w:t xml:space="preserve">    @apply bg-background text-foreground;</w:t>
      </w:r>
    </w:p>
    <w:p w:rsidR="00A93601" w:rsidRDefault="00A93601" w:rsidP="00A93601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A93601" w:rsidRDefault="00A93601" w:rsidP="00A93601">
      <w:pPr>
        <w:spacing w:line="240" w:lineRule="auto"/>
      </w:pPr>
      <w:r>
        <w:t xml:space="preserve">    background-color: var(--color-bg-page);</w:t>
      </w:r>
    </w:p>
    <w:p w:rsidR="00A93601" w:rsidRDefault="00A93601" w:rsidP="00A93601">
      <w:pPr>
        <w:spacing w:line="240" w:lineRule="auto"/>
      </w:pPr>
      <w:r>
        <w:t xml:space="preserve">    color: var(--color-text-primary);</w:t>
      </w:r>
    </w:p>
    <w:p w:rsidR="00A93601" w:rsidRDefault="00A93601" w:rsidP="00A93601">
      <w:pPr>
        <w:spacing w:line="240" w:lineRule="auto"/>
      </w:pPr>
      <w:r>
        <w:t xml:space="preserve">    -webkit-tap-highlight-color: transparent;</w:t>
      </w:r>
    </w:p>
    <w:p w:rsidR="00A93601" w:rsidRDefault="00A93601" w:rsidP="00A93601">
      <w:pPr>
        <w:spacing w:line="240" w:lineRule="auto"/>
      </w:pPr>
      <w:r>
        <w:t xml:space="preserve"> 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.theme {</w:t>
      </w:r>
    </w:p>
    <w:p w:rsidR="00A93601" w:rsidRDefault="00A93601" w:rsidP="00A93601">
      <w:pPr>
        <w:spacing w:line="240" w:lineRule="auto"/>
      </w:pPr>
      <w:r>
        <w:t xml:space="preserve">    --font-heading: var(--font-sans);</w:t>
      </w:r>
    </w:p>
    <w:p w:rsidR="00A93601" w:rsidRDefault="00A93601" w:rsidP="00A93601">
      <w:pPr>
        <w:spacing w:line="240" w:lineRule="auto"/>
      </w:pPr>
      <w:r>
        <w:t xml:space="preserve">    --font-sans: 'HarmonyOS Sans SC', sans-serif;</w:t>
      </w:r>
    </w:p>
    <w:p w:rsidR="00A93601" w:rsidRDefault="00A93601" w:rsidP="00A93601">
      <w:pPr>
        <w:spacing w:line="240" w:lineRule="auto"/>
      </w:pPr>
      <w:r>
        <w:t xml:space="preserve">  }</w:t>
      </w:r>
    </w:p>
    <w:p w:rsidR="00A93601" w:rsidRDefault="00A93601" w:rsidP="00A93601">
      <w:pPr>
        <w:spacing w:line="240" w:lineRule="auto"/>
      </w:pPr>
      <w:r>
        <w:t xml:space="preserve">  html {</w:t>
      </w:r>
    </w:p>
    <w:p w:rsidR="00A93601" w:rsidRDefault="00A93601" w:rsidP="00A93601">
      <w:pPr>
        <w:spacing w:line="240" w:lineRule="auto"/>
      </w:pPr>
      <w:r>
        <w:t xml:space="preserve">    @apply font-sans;</w:t>
      </w:r>
    </w:p>
    <w:p w:rsidR="00A93601" w:rsidRDefault="00A93601" w:rsidP="00A93601">
      <w:pPr>
        <w:spacing w:line="240" w:lineRule="auto"/>
      </w:pPr>
      <w:r>
        <w:t xml:space="preserve">  }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>@layer components {</w:t>
      </w: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lastRenderedPageBreak/>
        <w:t xml:space="preserve">  </w:t>
      </w:r>
    </w:p>
    <w:p w:rsidR="00A93601" w:rsidRDefault="00A93601" w:rsidP="00A93601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A93601" w:rsidRDefault="00A93601" w:rsidP="00A93601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A93601" w:rsidRDefault="00A93601" w:rsidP="00A93601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A93601" w:rsidRDefault="00A93601" w:rsidP="00A93601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A93601" w:rsidRDefault="00A93601" w:rsidP="00A93601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A93601" w:rsidRDefault="00A93601" w:rsidP="00A93601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A93601" w:rsidRDefault="00A93601" w:rsidP="00A93601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lastRenderedPageBreak/>
        <w:t xml:space="preserve">  .font-caption-s { font-size: var(--font-caption-10); line-height: var(--line-height-12); font-weight: var(--font-weight-regular); }</w:t>
      </w:r>
    </w:p>
    <w:p w:rsidR="00A93601" w:rsidRDefault="00A93601" w:rsidP="00A93601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A93601" w:rsidRDefault="00A93601" w:rsidP="00A93601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.p-page    { padding: var(--spacing-lg) var(--spacing-xl); }</w:t>
      </w:r>
    </w:p>
    <w:p w:rsidR="00A93601" w:rsidRDefault="00A93601" w:rsidP="00A93601">
      <w:pPr>
        <w:spacing w:line="240" w:lineRule="auto"/>
      </w:pPr>
      <w:r>
        <w:t xml:space="preserve">  .p-card    { padding: var(--spacing-lg); }</w:t>
      </w:r>
    </w:p>
    <w:p w:rsidR="00A93601" w:rsidRDefault="00A93601" w:rsidP="00A93601">
      <w:pPr>
        <w:spacing w:line="240" w:lineRule="auto"/>
      </w:pPr>
      <w:r>
        <w:t xml:space="preserve">  .p-card-sm { padding: var(--spacing-md); }</w:t>
      </w:r>
    </w:p>
    <w:p w:rsidR="00A93601" w:rsidRDefault="00A93601" w:rsidP="00A93601">
      <w:pPr>
        <w:spacing w:line="240" w:lineRule="auto"/>
      </w:pPr>
      <w:r>
        <w:t xml:space="preserve">  .p-pill    { padding: var(--spacing-sm) var(--spacing-lg); }</w:t>
      </w:r>
    </w:p>
    <w:p w:rsidR="00A93601" w:rsidRDefault="00A93601" w:rsidP="00A93601">
      <w:pPr>
        <w:spacing w:line="240" w:lineRule="auto"/>
      </w:pPr>
      <w:r>
        <w:t xml:space="preserve">  .p-tab     { padding: var(--spacing-xs) 0;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.size-icon-nav   { width: 40px; height: 40px; }</w:t>
      </w:r>
    </w:p>
    <w:p w:rsidR="00A93601" w:rsidRDefault="00A93601" w:rsidP="00A93601">
      <w:pPr>
        <w:spacing w:line="240" w:lineRule="auto"/>
      </w:pPr>
      <w:r>
        <w:t xml:space="preserve">  .size-icon-entry { width: 48px; height: 48px; }</w:t>
      </w:r>
    </w:p>
    <w:p w:rsidR="00A93601" w:rsidRDefault="00A93601" w:rsidP="00A93601">
      <w:pPr>
        <w:spacing w:line="240" w:lineRule="auto"/>
      </w:pPr>
      <w:r>
        <w:t xml:space="preserve">  .size-icon-card  { width: 40px; height: 40px; }</w:t>
      </w:r>
    </w:p>
    <w:p w:rsidR="00A93601" w:rsidRDefault="00A93601" w:rsidP="00A93601">
      <w:pPr>
        <w:spacing w:line="240" w:lineRule="auto"/>
      </w:pPr>
      <w:r>
        <w:t xml:space="preserve">  .size-icon-sm    { width: 28px; height: 28px; }</w:t>
      </w:r>
    </w:p>
    <w:p w:rsidR="00A93601" w:rsidRDefault="00A93601" w:rsidP="00A93601">
      <w:pPr>
        <w:spacing w:line="240" w:lineRule="auto"/>
      </w:pPr>
      <w:r>
        <w:t xml:space="preserve">  .size-badge      { width: 16px; height: 16px; font-size: 10px; }</w:t>
      </w:r>
    </w:p>
    <w:p w:rsidR="00A93601" w:rsidRDefault="00A93601" w:rsidP="00A93601">
      <w:pPr>
        <w:spacing w:line="240" w:lineRule="auto"/>
      </w:pPr>
      <w:r>
        <w:t xml:space="preserve">  .size-icon-tab   { width: 30px; height: 30px; }</w:t>
      </w:r>
    </w:p>
    <w:p w:rsidR="00A93601" w:rsidRDefault="00A93601" w:rsidP="00A93601">
      <w:pPr>
        <w:spacing w:line="240" w:lineRule="auto"/>
      </w:pPr>
      <w:r>
        <w:t xml:space="preserve">  .h-banner        { height: 140px;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.bg-gradient-layer-1 {</w:t>
      </w:r>
    </w:p>
    <w:p w:rsidR="00A93601" w:rsidRDefault="00A93601" w:rsidP="00A93601">
      <w:pPr>
        <w:spacing w:line="240" w:lineRule="auto"/>
      </w:pPr>
      <w:r>
        <w:t xml:space="preserve">    width: 360px; height: 792px;</w:t>
      </w:r>
    </w:p>
    <w:p w:rsidR="00A93601" w:rsidRDefault="00A93601" w:rsidP="00A93601">
      <w:pPr>
        <w:spacing w:line="240" w:lineRule="auto"/>
      </w:pPr>
      <w:r>
        <w:t xml:space="preserve">    background:</w:t>
      </w:r>
    </w:p>
    <w:p w:rsidR="00A93601" w:rsidRDefault="00A93601" w:rsidP="00A93601">
      <w:pPr>
        <w:spacing w:line="240" w:lineRule="auto"/>
      </w:pPr>
      <w:r>
        <w:t xml:space="preserve">      linear-gradient(180deg, rgba(255,255,255,0.5) 0%, rgba(255,255,255,0) 100%),</w:t>
      </w:r>
    </w:p>
    <w:p w:rsidR="00A93601" w:rsidRDefault="00A93601" w:rsidP="00A93601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A93601" w:rsidRDefault="00A93601" w:rsidP="00A93601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A93601" w:rsidRDefault="00A93601" w:rsidP="00A93601">
      <w:pPr>
        <w:spacing w:line="240" w:lineRule="auto"/>
      </w:pPr>
      <w:r>
        <w:t xml:space="preserve">      linear-gradient(180deg, #f6f6f5 0%, #f2f3f5 100%);</w:t>
      </w:r>
    </w:p>
    <w:p w:rsidR="00A93601" w:rsidRDefault="00A93601" w:rsidP="00A93601">
      <w:pPr>
        <w:spacing w:line="240" w:lineRule="auto"/>
      </w:pPr>
      <w:r>
        <w:t xml:space="preserve">  }</w:t>
      </w:r>
    </w:p>
    <w:p w:rsidR="00A93601" w:rsidRDefault="00A93601" w:rsidP="00A93601">
      <w:pPr>
        <w:spacing w:line="240" w:lineRule="auto"/>
      </w:pPr>
      <w:r>
        <w:t xml:space="preserve">  .bg-gradient-layer-2 {</w:t>
      </w:r>
    </w:p>
    <w:p w:rsidR="00A93601" w:rsidRDefault="00A93601" w:rsidP="00A93601">
      <w:pPr>
        <w:spacing w:line="240" w:lineRule="auto"/>
      </w:pPr>
      <w:r>
        <w:t xml:space="preserve">    width: 360px; height: 792px;</w:t>
      </w:r>
    </w:p>
    <w:p w:rsidR="00A93601" w:rsidRDefault="00A93601" w:rsidP="00A93601">
      <w:pPr>
        <w:spacing w:line="240" w:lineRule="auto"/>
      </w:pPr>
      <w:r>
        <w:t xml:space="preserve">    background:</w:t>
      </w:r>
    </w:p>
    <w:p w:rsidR="00A93601" w:rsidRDefault="00A93601" w:rsidP="00A93601">
      <w:pPr>
        <w:spacing w:line="240" w:lineRule="auto"/>
      </w:pPr>
      <w:r>
        <w:t xml:space="preserve">      linear-gradient(180deg, rgba(255,255,255,0.4) 10%, rgba(255,255,255,0) 100%),</w:t>
      </w:r>
    </w:p>
    <w:p w:rsidR="00A93601" w:rsidRDefault="00A93601" w:rsidP="00A93601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A93601" w:rsidRDefault="00A93601" w:rsidP="00A93601">
      <w:pPr>
        <w:spacing w:line="240" w:lineRule="auto"/>
      </w:pPr>
      <w:r>
        <w:lastRenderedPageBreak/>
        <w:t xml:space="preserve">      radial-gradient(circle 271px at 85px -105px, rgba(247,168,10,0.2) 0%, rgba(247,106,10,0) 100%),</w:t>
      </w:r>
    </w:p>
    <w:p w:rsidR="00A93601" w:rsidRDefault="00A93601" w:rsidP="00A93601">
      <w:pPr>
        <w:spacing w:line="240" w:lineRule="auto"/>
      </w:pPr>
      <w:r>
        <w:t xml:space="preserve">      linear-gradient(180deg, #f6f6f5 0%, #f2f3f5 100%);</w:t>
      </w:r>
    </w:p>
    <w:p w:rsidR="00A93601" w:rsidRDefault="00A93601" w:rsidP="00A93601">
      <w:pPr>
        <w:spacing w:line="240" w:lineRule="auto"/>
      </w:pPr>
      <w:r>
        <w:t xml:space="preserve">  }</w:t>
      </w:r>
    </w:p>
    <w:p w:rsidR="00A93601" w:rsidRDefault="00A93601" w:rsidP="00A93601">
      <w:pPr>
        <w:spacing w:line="240" w:lineRule="auto"/>
      </w:pPr>
      <w:r>
        <w:t xml:space="preserve">  .bg-gradient-layer-3 {</w:t>
      </w:r>
    </w:p>
    <w:p w:rsidR="00A93601" w:rsidRDefault="00A93601" w:rsidP="00A93601">
      <w:pPr>
        <w:spacing w:line="240" w:lineRule="auto"/>
      </w:pPr>
      <w:r>
        <w:t xml:space="preserve">    width: 360px; height: 792px;</w:t>
      </w:r>
    </w:p>
    <w:p w:rsidR="00A93601" w:rsidRDefault="00A93601" w:rsidP="00A93601">
      <w:pPr>
        <w:spacing w:line="240" w:lineRule="auto"/>
      </w:pPr>
      <w:r>
        <w:t xml:space="preserve">    background:</w:t>
      </w:r>
    </w:p>
    <w:p w:rsidR="00A93601" w:rsidRDefault="00A93601" w:rsidP="00A93601">
      <w:pPr>
        <w:spacing w:line="240" w:lineRule="auto"/>
      </w:pPr>
      <w:r>
        <w:t xml:space="preserve">      linear-gradient(180deg, rgba(255,255,255,0.4) 10%, rgba(255,255,255,0) 100%),</w:t>
      </w:r>
    </w:p>
    <w:p w:rsidR="00A93601" w:rsidRDefault="00A93601" w:rsidP="00A93601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A93601" w:rsidRDefault="00A93601" w:rsidP="00A93601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A93601" w:rsidRDefault="00A93601" w:rsidP="00A93601">
      <w:pPr>
        <w:spacing w:line="240" w:lineRule="auto"/>
      </w:pPr>
      <w:r>
        <w:t xml:space="preserve">      linear-gradient(180deg, #f6f6f5 0%, #f2f3f5 100%);</w:t>
      </w:r>
    </w:p>
    <w:p w:rsidR="00A93601" w:rsidRDefault="00A93601" w:rsidP="00A93601">
      <w:pPr>
        <w:spacing w:line="240" w:lineRule="auto"/>
      </w:pPr>
      <w:r>
        <w:t xml:space="preserve"> 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.tap-scale { transition: transform 150ms ease; }</w:t>
      </w:r>
    </w:p>
    <w:p w:rsidR="00A93601" w:rsidRDefault="00A93601" w:rsidP="00A93601">
      <w:pPr>
        <w:spacing w:line="240" w:lineRule="auto"/>
      </w:pPr>
      <w:r>
        <w:t xml:space="preserve">  .tap-scale:active { transform: scale(0.98); }</w:t>
      </w:r>
    </w:p>
    <w:p w:rsidR="00A93601" w:rsidRDefault="00A93601" w:rsidP="00A93601">
      <w:pPr>
        <w:spacing w:line="240" w:lineRule="auto"/>
      </w:pPr>
      <w:r>
        <w:t xml:space="preserve">  .tap-opacity:active { opacity: 0.8;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.flex-distribute { display: flex; align-items: center; justify-content: space-between; }</w:t>
      </w:r>
    </w:p>
    <w:p w:rsidR="00A93601" w:rsidRDefault="00A93601" w:rsidP="00A93601">
      <w:pPr>
        <w:spacing w:line="240" w:lineRule="auto"/>
      </w:pPr>
      <w:r>
        <w:t xml:space="preserve">  .flex-center     { display: flex; align-items: center; }</w:t>
      </w:r>
    </w:p>
    <w:p w:rsidR="00A93601" w:rsidRDefault="00A93601" w:rsidP="00A93601">
      <w:pPr>
        <w:spacing w:line="240" w:lineRule="auto"/>
      </w:pPr>
      <w:r>
        <w:t xml:space="preserve">  .flex-between    { display: flex; align-items: center; justify-content: space-between; }</w:t>
      </w:r>
    </w:p>
    <w:p w:rsidR="00A93601" w:rsidRDefault="00A93601" w:rsidP="00A93601">
      <w:pPr>
        <w:spacing w:line="240" w:lineRule="auto"/>
      </w:pPr>
      <w:r>
        <w:t xml:space="preserve">  .scrollbar-hide { scrollbar-width: none; -ms-overflow-style: none; }</w:t>
      </w:r>
    </w:p>
    <w:p w:rsidR="00A93601" w:rsidRDefault="00A93601" w:rsidP="00A93601">
      <w:pPr>
        <w:spacing w:line="240" w:lineRule="auto"/>
      </w:pPr>
      <w:r>
        <w:t xml:space="preserve">  .scrollbar-hide::-webkit-scrollbar { display: none; }</w:t>
      </w:r>
    </w:p>
    <w:p w:rsidR="00A93601" w:rsidRDefault="00A93601" w:rsidP="00A93601">
      <w:pPr>
        <w:spacing w:line="240" w:lineRule="auto"/>
      </w:pPr>
      <w:r>
        <w:t xml:space="preserve">  .mobile-canvas,</w:t>
      </w:r>
    </w:p>
    <w:p w:rsidR="00A93601" w:rsidRDefault="00A93601" w:rsidP="00A93601">
      <w:pPr>
        <w:spacing w:line="240" w:lineRule="auto"/>
      </w:pPr>
      <w:r>
        <w:t xml:space="preserve">  .mobile-canvas * { scrollbar-width: none; -ms-overflow-style: none; }</w:t>
      </w:r>
    </w:p>
    <w:p w:rsidR="00A93601" w:rsidRDefault="00A93601" w:rsidP="00A93601">
      <w:pPr>
        <w:spacing w:line="240" w:lineRule="auto"/>
      </w:pPr>
      <w:r>
        <w:t xml:space="preserve">  .mobile-canvas::-webkit-scrollbar,</w:t>
      </w:r>
    </w:p>
    <w:p w:rsidR="00A93601" w:rsidRDefault="00A93601" w:rsidP="00A93601">
      <w:pPr>
        <w:spacing w:line="240" w:lineRule="auto"/>
      </w:pPr>
      <w:r>
        <w:t xml:space="preserve">  .mobile-canvas *::-webkit-scrollbar { display: none; 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 xml:space="preserve">  </w:t>
      </w:r>
    </w:p>
    <w:p w:rsidR="00A93601" w:rsidRDefault="00A93601" w:rsidP="00A93601">
      <w:pPr>
        <w:spacing w:line="240" w:lineRule="auto"/>
      </w:pPr>
      <w:r>
        <w:t xml:space="preserve">  .divider { border: none; border-top: 1px solid var(--color-divider); margin: 0; }</w:t>
      </w:r>
    </w:p>
    <w:p w:rsidR="00A93601" w:rsidRDefault="00A93601" w:rsidP="00A93601">
      <w:pPr>
        <w:spacing w:line="240" w:lineRule="auto"/>
      </w:pPr>
      <w:r>
        <w:t>}#tf-state-2 .flex{ display: flex; }#tf-state-2 .inline-flex{ display: inline-flex; }#tf-state-2 .grid{ display: grid; }#tf-state-2 .block{ display: block; }#tf-state-2 .hidden{ display: none; }#tf-state-2 .flex-col{ flex-direction: column; }#tf-state-2 .flex-1{ flex: 1 1 0%; }#tf-state-2 .flex-shrink-0,#tf-state-2 .shrink-0{ flex-shrink: 0; }#tf-state-2 .items-start{ align-items: flex-start; }#tf-state-2 .items-center{ align-items: center; }#tf-state-2 .items-end{ align-items: flex-end; }#tf-state-2 .items-baseline{ align-items: baseline; }#tf-state-2 .justify-center{ justify-content: center; }#tf-state-2 .justify-between{ justify-content: space-between; }#tf-state-2 .relative{ position: relative; }#tf-state-2 .absolute{ position: absolute; }#tf-state-2 .fixed{ position: fixed; }#tf-state-2 .inset-0{ inset: 0; }#tf-state-2 .top-full{ top: 100%; }#tf-state-2 .left-0{ left: 0; }#tf-state-2 .right-0{ right: 0; }#tf-state-2 .top-0{ top: 0; }#tf-state-</w:t>
      </w:r>
      <w:r>
        <w:lastRenderedPageBreak/>
        <w:t>2 .bottom-0{ bottom: 0; }#tf-state-2 .z-10{ z-index: 10; }#tf-state-2 .z-40{ z-index: 40; }#tf-state-2 .z-50{ z-index: 50; }#tf-state-2 .w-full{ width: 100%; }#tf-state-2 .h-full{ height: 100%; }#tf-state-2 .w-5{ width: 20px; }#tf-state-2 .h-5{ height: 20px; }#tf-state-2 .w-8{ width: 32px; }#tf-state-2 .w-10{ width: 40px; }#tf-state-2 .h-10{ height: 40px; }#tf-state-2 .w-12{ width: 48px; }#tf-state-2 .h-12{ height: 48px; }#tf-state-2 .w-\[1px\]{ width: 1px; }#tf-state-2 .h-\[16px\]{ height: 16px; }#tf-state-2 .w-\[64px\]{ width: 64px; }#tf-state-2 .w-\[72px\]{ width: 72px; }#tf-state-2 .h-\[46px\]{ height: 46px; }#tf-state-2 .min-w-0{ min-width: 0; }#tf-state-2 .overflow-hidden{ overflow: hidden; }#tf-state-2 .overflow-x-auto{ overflow-x: auto; }#tf-state-2 .overflow-y-auto{ overflow-y: auto; }#tf-state-2 .overflow-x-hidden{ overflow-x: hidden; }#tf-state-2 .cursor-pointer{ cursor: pointer; }#tf-state-2 .pointer-events-none{ pointer-events: none; }#tf-state-2 .border-none{ border: none; }#tf-state-2 .border-0{ border: 0; }#tf-state-2 .border{ border: 1px solid var(--color-border-subtle); }#tf-state-2 .border-b{ border-bottom: 1px solid var(--color-border-subtle); }#tf-state-2 .border-black{ border-color: #000; }#tf-state-2 .bg-transparent{ background: transparent; }#tf-state-2 .bg-white{ background-color: #fff; }#tf-state-2 .bg-\[var\(--color-primary\)\]{ background-color: var(--color-primary); }#tf-state-2 .bg-\[var\(--color-bg-hover\)\]{ background-color: var(--color-bg-hover); }#tf-state-2 .bg-\[var\(--color-primary-active\)\]{ background-color: var(--color-primary-active); }#tf-state-2 .text-white{ color: #fff; }#tf-state-2 .rounded-\[var\(--radius-xxs\)\]{ border-radius: var(--radius-xxs); }#tf-state-2 .rounded-\[var\(--radius-md\)\]{ border-radius: var(--radius-md); }#tf-state-2 .rounded-\[var\(--radius-lg\)\]{ border-radius: var(--radius-lg); }#tf-state-2 .rounded-\[var\(--radius-xl\)\]{ border-radius: var(--radius-xl); }#tf-state-2 .rounded-\[var\(--radius-2xl\)\]{ border-radius: var(--radius-2xl); }#tf-state-2 .rounded-\[var\(--radius-full\)\]{ border-radius: var(--radius-full); }#tf-state-2 .truncate{ overflow: hidden; text-overflow: ellipsis; white-space: nowrap; }#tf-state-2 .whitespace-nowrap{ white-space: nowrap; }#tf-state-2 .text-left{ text-align: left; }#tf-state-2 .text-center{ text-align: center; }#tf-state-2 .p-0{ padding: 0; }#tf-state-2 .px-3{ padding-left: 12px; padding-right: 12px; }#tf-state-2 .px-4{ padding-left: 16px; padding-right: 16px; }#tf-state-2 .py-2{ padding-top: 8px; padding-bottom: 8px; }#tf-state-2 .py-2\.5{ padding-top: 10px; padding-bottom: 10px; }#tf-state-2 .py-16{ padding-top: 64px; padding-bottom: 64px; }#tf-state-2 .pl-\[var\(--spacing-lg\)\]{ padding-left: var(--spacing-lg); }#tf-state-2 .mt-2{ margin-top: 8px; }#tf-state-2 .mb-3{ margin-bottom: 12px; }#tf-state-2 .-top-0\.5{ top: -2px; }#tf-state-2 .-right-0\.5{ right: -2px; }#tf-state-2 .left-1\/2{ left: 50%; }#tf-state-2 .top-1\/2{ top: 50%; }#tf-state-2 .-translate-y-1\/2{ transform: translateY(-50%); }#tf-state-2 .rotate-180{ transform: rotate(180deg); }#tf-state-2 .gap-0{ gap: 0; }#tf-state-2 .gap-2{ gap: 8px; }#tf-state-2 .gap-4{ gap: 16px; }#tf-state-2 .grid-cols-3{ grid-template-columns: repeat(3, minmax(0, 1fr)); }#tf-state-2 .space-y-2 &gt; * + *{ margin-top: 8px; }#tf-state-2 .transition-all,#tf-state-2 .transition-colors,#tf-state-2 .transition-opacity,#tf-state-2 .transition-transform{</w:t>
      </w:r>
    </w:p>
    <w:p w:rsidR="00A93601" w:rsidRDefault="00A93601" w:rsidP="00A93601">
      <w:pPr>
        <w:spacing w:line="240" w:lineRule="auto"/>
      </w:pPr>
      <w:r>
        <w:t xml:space="preserve">  transition-duration: 150ms;</w:t>
      </w:r>
    </w:p>
    <w:p w:rsidR="00A93601" w:rsidRDefault="00A93601" w:rsidP="00A93601">
      <w:pPr>
        <w:spacing w:line="240" w:lineRule="auto"/>
      </w:pPr>
      <w:r>
        <w:t xml:space="preserve">  transition-timing-function: ease;</w:t>
      </w:r>
    </w:p>
    <w:p w:rsidR="00A93601" w:rsidRDefault="00A93601" w:rsidP="00A93601">
      <w:pPr>
        <w:spacing w:line="240" w:lineRule="auto"/>
      </w:pPr>
      <w:r>
        <w:t>}#tf-state-2 .duration-150{ transition-duration: 150ms; }#tf-state-2 .duration-200{ transition-duration: 200ms; }#tf-state-2 .opacity-40{ opacity: 0.4; }#tf-state-2 .line-clamp-2{</w:t>
      </w:r>
    </w:p>
    <w:p w:rsidR="00A93601" w:rsidRDefault="00A93601" w:rsidP="00A93601">
      <w:pPr>
        <w:spacing w:line="240" w:lineRule="auto"/>
      </w:pPr>
      <w:r>
        <w:t xml:space="preserve">  display: -webkit-box;</w:t>
      </w:r>
    </w:p>
    <w:p w:rsidR="00A93601" w:rsidRDefault="00A93601" w:rsidP="00A93601">
      <w:pPr>
        <w:spacing w:line="240" w:lineRule="auto"/>
      </w:pPr>
      <w:r>
        <w:t xml:space="preserve">  -webkit-line-clamp: 2;</w:t>
      </w:r>
    </w:p>
    <w:p w:rsidR="00A93601" w:rsidRDefault="00A93601" w:rsidP="00A93601">
      <w:pPr>
        <w:spacing w:line="240" w:lineRule="auto"/>
      </w:pPr>
      <w:r>
        <w:t xml:space="preserve">  -webkit-box-orient: vertical;</w:t>
      </w:r>
    </w:p>
    <w:p w:rsidR="00A93601" w:rsidRDefault="00A93601" w:rsidP="00A93601">
      <w:pPr>
        <w:spacing w:line="240" w:lineRule="auto"/>
      </w:pPr>
      <w:r>
        <w:lastRenderedPageBreak/>
        <w:t xml:space="preserve">  overflow: hidden;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>@keyframes slide-in-right {</w:t>
      </w:r>
    </w:p>
    <w:p w:rsidR="00A93601" w:rsidRDefault="00A93601" w:rsidP="00A93601">
      <w:pPr>
        <w:spacing w:line="240" w:lineRule="auto"/>
      </w:pPr>
      <w:r>
        <w:t xml:space="preserve">  from { transform: translateX(100%); }</w:t>
      </w:r>
    </w:p>
    <w:p w:rsidR="00A93601" w:rsidRDefault="00A93601" w:rsidP="00A93601">
      <w:pPr>
        <w:spacing w:line="240" w:lineRule="auto"/>
      </w:pPr>
      <w:r>
        <w:t xml:space="preserve">  to   { transform: translateX(0); }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  <w:r>
        <w:t>@keyframes slide-out-right {</w:t>
      </w:r>
    </w:p>
    <w:p w:rsidR="00A93601" w:rsidRDefault="00A93601" w:rsidP="00A93601">
      <w:pPr>
        <w:spacing w:line="240" w:lineRule="auto"/>
      </w:pPr>
      <w:r>
        <w:t xml:space="preserve">  from { transform: translateX(0); }</w:t>
      </w:r>
    </w:p>
    <w:p w:rsidR="00A93601" w:rsidRDefault="00A93601" w:rsidP="00A93601">
      <w:pPr>
        <w:spacing w:line="240" w:lineRule="auto"/>
      </w:pPr>
      <w:r>
        <w:t xml:space="preserve">  to   { transform: translateX(100%); }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  <w:r>
        <w:t>@keyframes fade-in {</w:t>
      </w:r>
    </w:p>
    <w:p w:rsidR="00A93601" w:rsidRDefault="00A93601" w:rsidP="00A93601">
      <w:pPr>
        <w:spacing w:line="240" w:lineRule="auto"/>
      </w:pPr>
      <w:r>
        <w:t xml:space="preserve">  from { opacity: 0; }</w:t>
      </w:r>
    </w:p>
    <w:p w:rsidR="00A93601" w:rsidRDefault="00A93601" w:rsidP="00A93601">
      <w:pPr>
        <w:spacing w:line="240" w:lineRule="auto"/>
      </w:pPr>
      <w:r>
        <w:t xml:space="preserve">  to   { opacity: 1; }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  <w:r>
        <w:t>@keyframes slide-up {</w:t>
      </w:r>
    </w:p>
    <w:p w:rsidR="00A93601" w:rsidRDefault="00A93601" w:rsidP="00A93601">
      <w:pPr>
        <w:spacing w:line="240" w:lineRule="auto"/>
      </w:pPr>
      <w:r>
        <w:t xml:space="preserve">  from { transform: translateY(100%); }</w:t>
      </w:r>
    </w:p>
    <w:p w:rsidR="00A93601" w:rsidRDefault="00A93601" w:rsidP="00A93601">
      <w:pPr>
        <w:spacing w:line="240" w:lineRule="auto"/>
      </w:pPr>
      <w:r>
        <w:t xml:space="preserve">  to   { transform: translateY(0); }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  <w:r>
        <w:t>@keyframes page-in {</w:t>
      </w:r>
    </w:p>
    <w:p w:rsidR="00A93601" w:rsidRDefault="00A93601" w:rsidP="00A93601">
      <w:pPr>
        <w:spacing w:line="240" w:lineRule="auto"/>
      </w:pPr>
      <w:r>
        <w:t xml:space="preserve">  from { opacity: 0; }</w:t>
      </w:r>
    </w:p>
    <w:p w:rsidR="00A93601" w:rsidRDefault="00A93601" w:rsidP="00A93601">
      <w:pPr>
        <w:spacing w:line="240" w:lineRule="auto"/>
      </w:pPr>
      <w:r>
        <w:t xml:space="preserve">  to   { opacity: 1; }</w:t>
      </w:r>
    </w:p>
    <w:p w:rsidR="00A93601" w:rsidRDefault="00A93601" w:rsidP="00A93601">
      <w:pPr>
        <w:spacing w:line="240" w:lineRule="auto"/>
      </w:pPr>
      <w:r>
        <w:t>}#tf-state-2 .animate-slide-in-right{ animation: slide-in-right 300ms ease-out forwards; }#tf-state-2 .animate-slide-out-right{ animation: slide-out-right 300ms ease-in forwards; }#tf-state-2 .fade-in{ animation: fade-in 300ms ease-out forwards; }#tf-state-2 .animate-slide-up{ animation: slide-up 300ms ease-out forwards; }#tf-state-2 .animate-page-in{ animation: page-in 150ms ease-out; }#tf-state-2 [data-component-id="core_parameters"].tf-cg-text-container,#tf-state-2 [data-component-id="core_parameters"] .tf-cg-text-container{</w:t>
      </w:r>
    </w:p>
    <w:p w:rsidR="00A93601" w:rsidRDefault="00A93601" w:rsidP="00A93601">
      <w:pPr>
        <w:spacing w:line="240" w:lineRule="auto"/>
      </w:pPr>
      <w:r>
        <w:t xml:space="preserve">  width: 100%;</w:t>
      </w:r>
    </w:p>
    <w:p w:rsidR="00A93601" w:rsidRDefault="00A93601" w:rsidP="00A93601">
      <w:pPr>
        <w:spacing w:line="240" w:lineRule="auto"/>
      </w:pPr>
      <w:r>
        <w:t xml:space="preserve">  box-sizing: border-box;</w:t>
      </w:r>
    </w:p>
    <w:p w:rsidR="00A93601" w:rsidRDefault="00A93601" w:rsidP="00A93601">
      <w:pPr>
        <w:spacing w:line="240" w:lineRule="auto"/>
      </w:pPr>
      <w:r>
        <w:t xml:space="preserve">  min-width: 0;</w:t>
      </w:r>
    </w:p>
    <w:p w:rsidR="00A93601" w:rsidRDefault="00A93601" w:rsidP="00A93601">
      <w:pPr>
        <w:spacing w:line="240" w:lineRule="auto"/>
      </w:pPr>
      <w:r>
        <w:t>}#tf-state-2 [data-component-id="core_parameters"].tf-cg-text,#tf-state-2 [data-component-id="core_parameters"] .tf-cg-text{</w:t>
      </w:r>
    </w:p>
    <w:p w:rsidR="00A93601" w:rsidRDefault="00A93601" w:rsidP="00A93601">
      <w:pPr>
        <w:spacing w:line="240" w:lineRule="auto"/>
      </w:pPr>
      <w:r>
        <w:t xml:space="preserve">  display: block;</w:t>
      </w:r>
    </w:p>
    <w:p w:rsidR="00A93601" w:rsidRDefault="00A93601" w:rsidP="00A93601">
      <w:pPr>
        <w:spacing w:line="240" w:lineRule="auto"/>
      </w:pPr>
      <w:r>
        <w:t xml:space="preserve">  word-wrap: break-word;</w:t>
      </w:r>
    </w:p>
    <w:p w:rsidR="00A93601" w:rsidRDefault="00A93601" w:rsidP="00A93601">
      <w:pPr>
        <w:spacing w:line="240" w:lineRule="auto"/>
      </w:pPr>
      <w:r>
        <w:t xml:space="preserve">  overflow-wrap: break-word;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>@font-face {</w:t>
      </w:r>
    </w:p>
    <w:p w:rsidR="00A93601" w:rsidRDefault="00A93601" w:rsidP="00A93601">
      <w:pPr>
        <w:spacing w:line="240" w:lineRule="auto"/>
      </w:pPr>
      <w:r>
        <w:lastRenderedPageBreak/>
        <w:t xml:space="preserve">  font-family: 'HarmonyOS Sans SC';</w:t>
      </w:r>
    </w:p>
    <w:p w:rsidR="00A93601" w:rsidRDefault="00A93601" w:rsidP="00A93601">
      <w:pPr>
        <w:spacing w:line="240" w:lineRule="auto"/>
      </w:pPr>
      <w:r>
        <w:t xml:space="preserve">  src: url('../assets/fonts/harmonyos-sans-sc/HarmonyOS_Sans_SC_Regular.ttf') format('truetype');</w:t>
      </w:r>
    </w:p>
    <w:p w:rsidR="00A93601" w:rsidRDefault="00A93601" w:rsidP="00A93601">
      <w:pPr>
        <w:spacing w:line="240" w:lineRule="auto"/>
      </w:pPr>
      <w:r>
        <w:t xml:space="preserve">  font-weight: 400;</w:t>
      </w:r>
    </w:p>
    <w:p w:rsidR="00A93601" w:rsidRDefault="00A93601" w:rsidP="00A93601">
      <w:pPr>
        <w:spacing w:line="240" w:lineRule="auto"/>
      </w:pPr>
      <w:r>
        <w:t xml:space="preserve">  font-display: swap;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>@font-face {</w:t>
      </w:r>
    </w:p>
    <w:p w:rsidR="00A93601" w:rsidRDefault="00A93601" w:rsidP="00A93601">
      <w:pPr>
        <w:spacing w:line="240" w:lineRule="auto"/>
      </w:pPr>
      <w:r>
        <w:t xml:space="preserve">  font-family: 'HarmonyOS Sans SC';</w:t>
      </w:r>
    </w:p>
    <w:p w:rsidR="00A93601" w:rsidRDefault="00A93601" w:rsidP="00A93601">
      <w:pPr>
        <w:spacing w:line="240" w:lineRule="auto"/>
      </w:pPr>
      <w:r>
        <w:t xml:space="preserve">  src: url('../assets/fonts/harmonyos-sans-sc/HarmonyOS_Sans_SC_Medium.ttf') format('truetype');</w:t>
      </w:r>
    </w:p>
    <w:p w:rsidR="00A93601" w:rsidRDefault="00A93601" w:rsidP="00A93601">
      <w:pPr>
        <w:spacing w:line="240" w:lineRule="auto"/>
      </w:pPr>
      <w:r>
        <w:t xml:space="preserve">  font-weight: 500;</w:t>
      </w:r>
    </w:p>
    <w:p w:rsidR="00A93601" w:rsidRDefault="00A93601" w:rsidP="00A93601">
      <w:pPr>
        <w:spacing w:line="240" w:lineRule="auto"/>
      </w:pPr>
      <w:r>
        <w:t xml:space="preserve">  font-display: swap;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>@font-face {</w:t>
      </w:r>
    </w:p>
    <w:p w:rsidR="00A93601" w:rsidRDefault="00A93601" w:rsidP="00A93601">
      <w:pPr>
        <w:spacing w:line="240" w:lineRule="auto"/>
      </w:pPr>
      <w:r>
        <w:t xml:space="preserve">  font-family: 'HarmonyOS Sans SC';</w:t>
      </w:r>
    </w:p>
    <w:p w:rsidR="00A93601" w:rsidRDefault="00A93601" w:rsidP="00A93601">
      <w:pPr>
        <w:spacing w:line="240" w:lineRule="auto"/>
      </w:pPr>
      <w:r>
        <w:t xml:space="preserve">  src: url('../assets/fonts/harmonyos-sans-sc/HarmonyOS_Sans_SC_Bold.ttf') format('truetype');</w:t>
      </w:r>
    </w:p>
    <w:p w:rsidR="00A93601" w:rsidRDefault="00A93601" w:rsidP="00A93601">
      <w:pPr>
        <w:spacing w:line="240" w:lineRule="auto"/>
      </w:pPr>
      <w:r>
        <w:t xml:space="preserve">  font-weight: 600;</w:t>
      </w:r>
    </w:p>
    <w:p w:rsidR="00A93601" w:rsidRDefault="00A93601" w:rsidP="00A93601">
      <w:pPr>
        <w:spacing w:line="240" w:lineRule="auto"/>
      </w:pPr>
      <w:r>
        <w:t xml:space="preserve">  font-display: swap;</w:t>
      </w:r>
    </w:p>
    <w:p w:rsidR="00A93601" w:rsidRDefault="00A93601" w:rsidP="00A93601">
      <w:pPr>
        <w:spacing w:line="240" w:lineRule="auto"/>
      </w:pPr>
      <w:r>
        <w:t>}</w:t>
      </w:r>
    </w:p>
    <w:p w:rsidR="00A93601" w:rsidRDefault="00A93601" w:rsidP="00A93601">
      <w:pPr>
        <w:spacing w:line="240" w:lineRule="auto"/>
      </w:pPr>
    </w:p>
    <w:p w:rsidR="00A93601" w:rsidRDefault="00A93601" w:rsidP="00A93601">
      <w:pPr>
        <w:spacing w:line="240" w:lineRule="auto"/>
      </w:pPr>
      <w:r>
        <w:t>@font-face {</w:t>
      </w:r>
    </w:p>
    <w:p w:rsidR="00A93601" w:rsidRDefault="00A93601" w:rsidP="00A93601">
      <w:pPr>
        <w:spacing w:line="240" w:lineRule="auto"/>
      </w:pPr>
      <w:r>
        <w:t xml:space="preserve">  font-family: 'HarmonyOS Sans SC';</w:t>
      </w:r>
    </w:p>
    <w:p w:rsidR="00A93601" w:rsidRDefault="00A93601" w:rsidP="00A93601">
      <w:pPr>
        <w:spacing w:line="240" w:lineRule="auto"/>
      </w:pPr>
      <w:r>
        <w:t xml:space="preserve">  src: url('../assets/fonts/harmonyos-sans-sc/HarmonyOS_Sans_SC_Bold.ttf') format('truetype');</w:t>
      </w:r>
    </w:p>
    <w:p w:rsidR="00A93601" w:rsidRDefault="00A93601" w:rsidP="00A93601">
      <w:pPr>
        <w:spacing w:line="240" w:lineRule="auto"/>
      </w:pPr>
      <w:r>
        <w:t xml:space="preserve">  font-weight: 700;</w:t>
      </w:r>
    </w:p>
    <w:p w:rsidR="00A93601" w:rsidRDefault="00A93601" w:rsidP="00A93601">
      <w:pPr>
        <w:spacing w:line="240" w:lineRule="auto"/>
      </w:pPr>
      <w:r>
        <w:t xml:space="preserve">  font-display: swap;</w:t>
      </w:r>
    </w:p>
    <w:p w:rsidR="00152B8F" w:rsidRDefault="00A93601" w:rsidP="00A93601">
      <w:pPr>
        <w:spacing w:line="240" w:lineRule="auto"/>
      </w:pPr>
      <w:r>
        <w:t>}</w:t>
      </w:r>
      <w:bookmarkStart w:id="0" w:name="_GoBack"/>
      <w:bookmarkEnd w:id="0"/>
    </w:p>
    <w:sectPr w:rsidR="00152B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4A1B" w:rsidRDefault="00564A1B">
      <w:r>
        <w:separator/>
      </w:r>
    </w:p>
  </w:endnote>
  <w:endnote w:type="continuationSeparator" w:id="0">
    <w:p w:rsidR="00564A1B" w:rsidRDefault="00564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Dotum">
    <w:altName w:val="Arial Unicode MS"/>
    <w:panose1 w:val="020B0600000101010101"/>
    <w:charset w:val="81"/>
    <w:family w:val="modern"/>
    <w:notTrueType/>
    <w:pitch w:val="fixed"/>
    <w:sig w:usb0="00000000" w:usb1="09060000" w:usb2="00000010" w:usb3="00000000" w:csb0="00080000" w:csb1="00000000"/>
  </w:font>
  <w:font w:name="DotumChe">
    <w:altName w:val="Arial Unicode MS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5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7"/>
      <w:gridCol w:w="2850"/>
      <w:gridCol w:w="2537"/>
    </w:tblGrid>
    <w:tr w:rsidR="00152B8F" w:rsidTr="0075012D">
      <w:trPr>
        <w:trHeight w:val="257"/>
      </w:trPr>
      <w:tc>
        <w:tcPr>
          <w:tcW w:w="1760" w:type="pct"/>
        </w:tcPr>
        <w:p w:rsidR="00152B8F" w:rsidRDefault="00634265" w:rsidP="0075012D">
          <w:pPr>
            <w:pStyle w:val="aa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A93601">
            <w:rPr>
              <w:noProof/>
            </w:rPr>
            <w:t>2026-6-26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:rsidR="00152B8F" w:rsidRDefault="00634265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:rsidR="00152B8F" w:rsidRDefault="00634265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A93601">
            <w:rPr>
              <w:noProof/>
            </w:rPr>
            <w:t>37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035469">
            <w:rPr>
              <w:noProof/>
            </w:rPr>
            <w:fldChar w:fldCharType="begin"/>
          </w:r>
          <w:r w:rsidR="00035469">
            <w:rPr>
              <w:noProof/>
            </w:rPr>
            <w:instrText xml:space="preserve"> NUMPAGES  \* Arabic  \* MERGEFORMAT </w:instrText>
          </w:r>
          <w:r w:rsidR="00035469">
            <w:rPr>
              <w:noProof/>
            </w:rPr>
            <w:fldChar w:fldCharType="separate"/>
          </w:r>
          <w:r w:rsidR="00A93601">
            <w:rPr>
              <w:noProof/>
            </w:rPr>
            <w:t>37</w:t>
          </w:r>
          <w:r w:rsidR="00035469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:rsidR="00152B8F" w:rsidRDefault="00152B8F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4A1B" w:rsidRDefault="00564A1B">
      <w:r>
        <w:separator/>
      </w:r>
    </w:p>
  </w:footnote>
  <w:footnote w:type="continuationSeparator" w:id="0">
    <w:p w:rsidR="00564A1B" w:rsidRDefault="00564A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152B8F">
      <w:trPr>
        <w:cantSplit/>
        <w:trHeight w:hRule="exact" w:val="782"/>
      </w:trPr>
      <w:tc>
        <w:tcPr>
          <w:tcW w:w="500" w:type="pct"/>
        </w:tcPr>
        <w:p w:rsidR="00152B8F" w:rsidRDefault="00FF77C6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0" w:type="pct"/>
          <w:vAlign w:val="bottom"/>
        </w:tcPr>
        <w:p w:rsidR="00152B8F" w:rsidRPr="00780144" w:rsidRDefault="00634265" w:rsidP="00D87114">
          <w:pPr>
            <w:pStyle w:val="ab"/>
            <w:ind w:firstLineChars="300" w:firstLine="54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:rsidR="00152B8F" w:rsidRPr="00780144" w:rsidRDefault="00634265" w:rsidP="00775BB5">
          <w:pPr>
            <w:pStyle w:val="ab"/>
            <w:ind w:firstLineChars="350" w:firstLine="63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文档密级</w:t>
          </w:r>
        </w:p>
      </w:tc>
    </w:tr>
  </w:tbl>
  <w:p w:rsidR="00152B8F" w:rsidRDefault="00152B8F">
    <w:pPr>
      <w:pStyle w:val="ab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5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6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 w15:restartNumberingAfterBreak="0">
    <w:nsid w:val="63520BF7"/>
    <w:multiLevelType w:val="hybridMultilevel"/>
    <w:tmpl w:val="69F676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0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6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2"/>
  </w:num>
  <w:num w:numId="11">
    <w:abstractNumId w:val="2"/>
  </w:num>
  <w:num w:numId="12">
    <w:abstractNumId w:val="2"/>
  </w:num>
  <w:num w:numId="13">
    <w:abstractNumId w:val="4"/>
  </w:num>
  <w:num w:numId="14">
    <w:abstractNumId w:val="5"/>
  </w:num>
  <w:num w:numId="15">
    <w:abstractNumId w:val="0"/>
  </w:num>
  <w:num w:numId="16">
    <w:abstractNumId w:val="3"/>
  </w:num>
  <w:num w:numId="17">
    <w:abstractNumId w:val="7"/>
  </w:num>
  <w:num w:numId="18">
    <w:abstractNumId w:val="7"/>
  </w:num>
  <w:num w:numId="19">
    <w:abstractNumId w:val="7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7"/>
  </w:num>
  <w:num w:numId="25">
    <w:abstractNumId w:val="7"/>
  </w:num>
  <w:num w:numId="26">
    <w:abstractNumId w:val="11"/>
  </w:num>
  <w:num w:numId="27">
    <w:abstractNumId w:val="11"/>
  </w:num>
  <w:num w:numId="28">
    <w:abstractNumId w:val="11"/>
  </w:num>
  <w:num w:numId="29">
    <w:abstractNumId w:val="1"/>
  </w:num>
  <w:num w:numId="30">
    <w:abstractNumId w:val="7"/>
  </w:num>
  <w:num w:numId="31">
    <w:abstractNumId w:val="7"/>
  </w:num>
  <w:num w:numId="32">
    <w:abstractNumId w:val="11"/>
  </w:num>
  <w:num w:numId="33">
    <w:abstractNumId w:val="9"/>
  </w:num>
  <w:num w:numId="34">
    <w:abstractNumId w:val="9"/>
  </w:num>
  <w:num w:numId="35">
    <w:abstractNumId w:val="9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2BA"/>
    <w:rsid w:val="00035469"/>
    <w:rsid w:val="0012175A"/>
    <w:rsid w:val="00152B8F"/>
    <w:rsid w:val="003055E4"/>
    <w:rsid w:val="00307760"/>
    <w:rsid w:val="00322719"/>
    <w:rsid w:val="00425F62"/>
    <w:rsid w:val="0052233A"/>
    <w:rsid w:val="00564A1B"/>
    <w:rsid w:val="00634265"/>
    <w:rsid w:val="007162BA"/>
    <w:rsid w:val="0075012D"/>
    <w:rsid w:val="00775BB5"/>
    <w:rsid w:val="00780144"/>
    <w:rsid w:val="00A93601"/>
    <w:rsid w:val="00C53AFA"/>
    <w:rsid w:val="00D16C4C"/>
    <w:rsid w:val="00D87114"/>
    <w:rsid w:val="00EE2438"/>
    <w:rsid w:val="00EE58DB"/>
    <w:rsid w:val="00FD52B5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28F9016-7551-434D-AE2B-DC57D693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35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5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5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Char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2"/>
    <w:link w:val="af3"/>
    <w:rPr>
      <w:snapToGrid w:val="0"/>
      <w:sz w:val="18"/>
      <w:szCs w:val="18"/>
    </w:rPr>
  </w:style>
  <w:style w:type="paragraph" w:styleId="af4">
    <w:name w:val="List Paragraph"/>
    <w:basedOn w:val="a1"/>
    <w:uiPriority w:val="34"/>
    <w:qFormat/>
    <w:rsid w:val="007501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ACA708-F162-4E6A-A216-80D470E99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0</TotalTime>
  <Pages>1</Pages>
  <Words>10286</Words>
  <Characters>58631</Characters>
  <Application>Microsoft Office Word</Application>
  <DocSecurity>0</DocSecurity>
  <Lines>488</Lines>
  <Paragraphs>137</Paragraphs>
  <ScaleCrop>false</ScaleCrop>
  <Company>Huawei Technologies Co.,Ltd.</Company>
  <LinksUpToDate>false</LinksUpToDate>
  <CharactersWithSpaces>68780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yuxinyu (L)</dc:creator>
  <cp:keywords/>
  <dc:description/>
  <cp:lastModifiedBy>yuxinyu (L)</cp:lastModifiedBy>
  <cp:revision>3</cp:revision>
  <dcterms:created xsi:type="dcterms:W3CDTF">2019-07-19T03:06:00Z</dcterms:created>
  <dcterms:modified xsi:type="dcterms:W3CDTF">2026-06-26T04:29:00Z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</Properties>
</file>