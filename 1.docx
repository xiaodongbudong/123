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6089" w:rsidRDefault="00926089" w:rsidP="00926089">
      <w:pPr>
        <w:spacing w:line="240" w:lineRule="auto"/>
      </w:pPr>
      <w:r>
        <w:t>.Pixso-frame-2_113021 {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22px;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justify-content: flex-end;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background-color: transparent;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.frame-content-2_113021 {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gap: 8px;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justify-content: flex-end;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.Pixso-frame-2_113022 {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16px;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1;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justify-content: flex-start;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flex-grow: 1;</w:t>
      </w:r>
    </w:p>
    <w:p w:rsidR="00926089" w:rsidRDefault="00926089" w:rsidP="00926089">
      <w:pPr>
        <w:spacing w:line="240" w:lineRule="auto"/>
      </w:pPr>
      <w:r>
        <w:t xml:space="preserve">  flex-basis: 0;</w:t>
      </w:r>
    </w:p>
    <w:p w:rsidR="00926089" w:rsidRDefault="00926089" w:rsidP="00926089">
      <w:pPr>
        <w:spacing w:line="240" w:lineRule="auto"/>
      </w:pPr>
      <w:r>
        <w:t xml:space="preserve">  background-color: transparent;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.frame-content-2_113022 {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justify-content: flex-start;</w:t>
      </w:r>
    </w:p>
    <w:p w:rsidR="00926089" w:rsidRDefault="00926089" w:rsidP="00926089">
      <w:pPr>
        <w:spacing w:line="240" w:lineRule="auto"/>
      </w:pPr>
      <w:r>
        <w:lastRenderedPageBreak/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.Pixso-paragraph-5_398 {</w:t>
      </w:r>
    </w:p>
    <w:p w:rsidR="00926089" w:rsidRDefault="00926089" w:rsidP="00926089">
      <w:pPr>
        <w:spacing w:line="240" w:lineRule="auto"/>
      </w:pPr>
      <w:r>
        <w:t xml:space="preserve">  font-size: 12px;</w:t>
      </w:r>
    </w:p>
    <w:p w:rsidR="00926089" w:rsidRDefault="00926089" w:rsidP="00926089">
      <w:pPr>
        <w:spacing w:line="240" w:lineRule="auto"/>
      </w:pPr>
      <w:r>
        <w:t xml:space="preserve">  font-family: "HarmonyHeiTi-Medium";</w:t>
      </w:r>
    </w:p>
    <w:p w:rsidR="00926089" w:rsidRDefault="00926089" w:rsidP="00926089">
      <w:pPr>
        <w:spacing w:line="240" w:lineRule="auto"/>
      </w:pPr>
      <w:r>
        <w:t xml:space="preserve">  font-weight: Medium;</w:t>
      </w:r>
    </w:p>
    <w:p w:rsidR="00926089" w:rsidRDefault="00926089" w:rsidP="00926089">
      <w:pPr>
        <w:spacing w:line="240" w:lineRule="auto"/>
      </w:pPr>
      <w:r>
        <w:t xml:space="preserve">  text-align: left;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column;</w:t>
      </w:r>
    </w:p>
    <w:p w:rsidR="00926089" w:rsidRDefault="00926089" w:rsidP="00926089">
      <w:pPr>
        <w:spacing w:line="240" w:lineRule="auto"/>
      </w:pPr>
      <w:r>
        <w:t xml:space="preserve">  justify-content: center;</w:t>
      </w:r>
    </w:p>
    <w:p w:rsidR="00926089" w:rsidRDefault="00926089" w:rsidP="00926089">
      <w:pPr>
        <w:spacing w:line="240" w:lineRule="auto"/>
      </w:pPr>
      <w:r>
        <w:t xml:space="preserve">  letter-spacing: 0px;</w:t>
      </w:r>
    </w:p>
    <w:p w:rsidR="00926089" w:rsidRDefault="00926089" w:rsidP="00926089">
      <w:pPr>
        <w:spacing w:line="240" w:lineRule="auto"/>
      </w:pPr>
      <w:r>
        <w:t xml:space="preserve">  line-height: 16px;</w:t>
      </w:r>
    </w:p>
    <w:p w:rsidR="00926089" w:rsidRDefault="00926089" w:rsidP="00926089">
      <w:pPr>
        <w:spacing w:line="240" w:lineRule="auto"/>
      </w:pPr>
      <w:r>
        <w:t xml:space="preserve">  text-decoration: none;</w:t>
      </w:r>
    </w:p>
    <w:p w:rsidR="00926089" w:rsidRDefault="00926089" w:rsidP="00926089">
      <w:pPr>
        <w:spacing w:line="240" w:lineRule="auto"/>
      </w:pPr>
      <w:r>
        <w:t xml:space="preserve">  text-transform: capitalize;</w:t>
      </w:r>
    </w:p>
    <w:p w:rsidR="00926089" w:rsidRDefault="00926089" w:rsidP="00926089">
      <w:pPr>
        <w:spacing w:line="240" w:lineRule="auto"/>
      </w:pPr>
      <w:r>
        <w:t xml:space="preserve">  width: auto;</w:t>
      </w:r>
    </w:p>
    <w:p w:rsidR="00926089" w:rsidRDefault="00926089" w:rsidP="00926089">
      <w:pPr>
        <w:spacing w:line="240" w:lineRule="auto"/>
      </w:pPr>
      <w:r>
        <w:t xml:space="preserve">  height: auto;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 xml:space="preserve">  white-space: pre;</w:t>
      </w:r>
    </w:p>
    <w:p w:rsidR="00926089" w:rsidRDefault="00926089" w:rsidP="00926089">
      <w:pPr>
        <w:spacing w:line="240" w:lineRule="auto"/>
      </w:pPr>
      <w:r>
        <w:t xml:space="preserve">  flex-grow: 0;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.Pixso-frame-2_113023 {</w:t>
      </w:r>
    </w:p>
    <w:p w:rsidR="00926089" w:rsidRDefault="00926089" w:rsidP="00926089">
      <w:pPr>
        <w:spacing w:line="240" w:lineRule="auto"/>
      </w:pPr>
      <w:r>
        <w:t xml:space="preserve">  width: 74px;</w:t>
      </w:r>
    </w:p>
    <w:p w:rsidR="00926089" w:rsidRDefault="00926089" w:rsidP="00926089">
      <w:pPr>
        <w:spacing w:line="240" w:lineRule="auto"/>
      </w:pPr>
      <w:r>
        <w:t xml:space="preserve">  height: 22px;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justify-content: flex-end;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background-color: transparent;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.frame-content-2_113023 {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lastRenderedPageBreak/>
        <w:t xml:space="preserve">  justify-content: flex-end;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.Pixso-frame-5_2591 {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overflow: hidden;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justify-content: flex-start;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border-radius: 4px 4px 4px 4px;</w:t>
      </w:r>
    </w:p>
    <w:p w:rsidR="00926089" w:rsidRDefault="00926089" w:rsidP="00926089">
      <w:pPr>
        <w:spacing w:line="240" w:lineRule="auto"/>
      </w:pPr>
      <w:r>
        <w:t xml:space="preserve">  background-color: rgba(255, 254.74501037597656, 254.74501037597656, 1);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.frame-content-5_2591 {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justify-content: flex-start;</w:t>
      </w:r>
    </w:p>
    <w:p w:rsidR="00926089" w:rsidRDefault="00926089" w:rsidP="00926089">
      <w:pPr>
        <w:spacing w:line="240" w:lineRule="auto"/>
      </w:pPr>
      <w:r>
        <w:t xml:space="preserve">  padding: 1px 1px 1px 1px;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.stroke-wrapper-5_2591 {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width: 74px;</w:t>
      </w:r>
    </w:p>
    <w:p w:rsidR="00926089" w:rsidRDefault="00926089" w:rsidP="00926089">
      <w:pPr>
        <w:spacing w:line="240" w:lineRule="auto"/>
      </w:pPr>
      <w:r>
        <w:t xml:space="preserve">  height: auto;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.stroke-5_2591 {</w:t>
      </w:r>
    </w:p>
    <w:p w:rsidR="00926089" w:rsidRDefault="00926089" w:rsidP="00926089">
      <w:pPr>
        <w:spacing w:line="240" w:lineRule="auto"/>
      </w:pPr>
      <w:r>
        <w:t xml:space="preserve">  position: absolute;</w:t>
      </w:r>
    </w:p>
    <w:p w:rsidR="00926089" w:rsidRDefault="00926089" w:rsidP="00926089">
      <w:pPr>
        <w:spacing w:line="240" w:lineRule="auto"/>
      </w:pPr>
      <w:r>
        <w:t xml:space="preserve">  inset: 0px;</w:t>
      </w:r>
    </w:p>
    <w:p w:rsidR="00926089" w:rsidRDefault="00926089" w:rsidP="00926089">
      <w:pPr>
        <w:spacing w:line="240" w:lineRule="auto"/>
      </w:pPr>
      <w:r>
        <w:t xml:space="preserve">  border-radius: 4px 4px 4px 4px;</w:t>
      </w:r>
    </w:p>
    <w:p w:rsidR="00926089" w:rsidRDefault="00926089" w:rsidP="00926089">
      <w:pPr>
        <w:spacing w:line="240" w:lineRule="auto"/>
      </w:pPr>
      <w:r>
        <w:lastRenderedPageBreak/>
        <w:t xml:space="preserve">  pointer-events: none;</w:t>
      </w:r>
    </w:p>
    <w:p w:rsidR="00926089" w:rsidRDefault="00926089" w:rsidP="00926089">
      <w:pPr>
        <w:spacing w:line="240" w:lineRule="auto"/>
      </w:pPr>
      <w:r>
        <w:t xml:space="preserve">  border-width: 1px 1px 1px 1px;</w:t>
      </w:r>
    </w:p>
    <w:p w:rsidR="00926089" w:rsidRDefault="00926089" w:rsidP="00926089">
      <w:pPr>
        <w:spacing w:line="240" w:lineRule="auto"/>
      </w:pPr>
      <w:r>
        <w:t xml:space="preserve">  border-style: solid;</w:t>
      </w:r>
    </w:p>
    <w:p w:rsidR="00926089" w:rsidRDefault="00926089" w:rsidP="00926089">
      <w:pPr>
        <w:spacing w:line="240" w:lineRule="auto"/>
      </w:pPr>
      <w:r>
        <w:t xml:space="preserve">  box-sizing: border-box;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.Pixso-frame-5_2592 {</w:t>
      </w:r>
    </w:p>
    <w:p w:rsidR="00926089" w:rsidRDefault="00926089" w:rsidP="00926089">
      <w:pPr>
        <w:spacing w:line="240" w:lineRule="auto"/>
      </w:pPr>
      <w:r>
        <w:t xml:space="preserve">  width: 20px;</w:t>
      </w:r>
    </w:p>
    <w:p w:rsidR="00926089" w:rsidRDefault="00926089" w:rsidP="00926089">
      <w:pPr>
        <w:spacing w:line="240" w:lineRule="auto"/>
      </w:pPr>
      <w:r>
        <w:t xml:space="preserve">  height: 20px;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justify-content: center;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.frame-content-5_2592 {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gap: 10px;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justify-content: center;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.Pixso-frame-5_2593 {</w:t>
      </w:r>
    </w:p>
    <w:p w:rsidR="00926089" w:rsidRDefault="00926089" w:rsidP="00926089">
      <w:pPr>
        <w:spacing w:line="240" w:lineRule="auto"/>
      </w:pPr>
      <w:r>
        <w:t xml:space="preserve">  width: 12px;</w:t>
      </w:r>
    </w:p>
    <w:p w:rsidR="00926089" w:rsidRDefault="00926089" w:rsidP="00926089">
      <w:pPr>
        <w:spacing w:line="240" w:lineRule="auto"/>
      </w:pPr>
      <w:r>
        <w:t xml:space="preserve">  height: 12px;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 xml:space="preserve">  background-color: transparent;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.Pixso-frame-5_2594 {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absolute;</w:t>
      </w:r>
    </w:p>
    <w:p w:rsidR="00926089" w:rsidRDefault="00926089" w:rsidP="00926089">
      <w:pPr>
        <w:spacing w:line="240" w:lineRule="auto"/>
      </w:pPr>
      <w:r>
        <w:t xml:space="preserve">  left: 0%;</w:t>
      </w:r>
    </w:p>
    <w:p w:rsidR="00926089" w:rsidRDefault="00926089" w:rsidP="00926089">
      <w:pPr>
        <w:spacing w:line="240" w:lineRule="auto"/>
      </w:pPr>
      <w:r>
        <w:lastRenderedPageBreak/>
        <w:t xml:space="preserve">  right: 0%;</w:t>
      </w:r>
    </w:p>
    <w:p w:rsidR="00926089" w:rsidRDefault="00926089" w:rsidP="00926089">
      <w:pPr>
        <w:spacing w:line="240" w:lineRule="auto"/>
      </w:pPr>
      <w:r>
        <w:t xml:space="preserve">  top: 0%;</w:t>
      </w:r>
    </w:p>
    <w:p w:rsidR="00926089" w:rsidRDefault="00926089" w:rsidP="00926089">
      <w:pPr>
        <w:spacing w:line="240" w:lineRule="auto"/>
      </w:pPr>
      <w:r>
        <w:t xml:space="preserve">  bottom: 0%;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.Pixso-rectangle-5_2595 {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absolute;</w:t>
      </w:r>
    </w:p>
    <w:p w:rsidR="00926089" w:rsidRDefault="00926089" w:rsidP="00926089">
      <w:pPr>
        <w:spacing w:line="240" w:lineRule="auto"/>
      </w:pPr>
      <w:r>
        <w:t xml:space="preserve">  left: 0%;</w:t>
      </w:r>
    </w:p>
    <w:p w:rsidR="00926089" w:rsidRDefault="00926089" w:rsidP="00926089">
      <w:pPr>
        <w:spacing w:line="240" w:lineRule="auto"/>
      </w:pPr>
      <w:r>
        <w:t xml:space="preserve">  right: 0%;</w:t>
      </w:r>
    </w:p>
    <w:p w:rsidR="00926089" w:rsidRDefault="00926089" w:rsidP="00926089">
      <w:pPr>
        <w:spacing w:line="240" w:lineRule="auto"/>
      </w:pPr>
      <w:r>
        <w:t xml:space="preserve">  top: 0%;</w:t>
      </w:r>
    </w:p>
    <w:p w:rsidR="00926089" w:rsidRDefault="00926089" w:rsidP="00926089">
      <w:pPr>
        <w:spacing w:line="240" w:lineRule="auto"/>
      </w:pPr>
      <w:r>
        <w:t xml:space="preserve">  bottom: 0%;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.Pixso-rectangle-5_2596 {</w:t>
      </w:r>
    </w:p>
    <w:p w:rsidR="00926089" w:rsidRDefault="00926089" w:rsidP="00926089">
      <w:pPr>
        <w:spacing w:line="240" w:lineRule="auto"/>
      </w:pPr>
      <w:r>
        <w:t xml:space="preserve">  width: 66.66%;</w:t>
      </w:r>
    </w:p>
    <w:p w:rsidR="00926089" w:rsidRDefault="00926089" w:rsidP="00926089">
      <w:pPr>
        <w:spacing w:line="240" w:lineRule="auto"/>
      </w:pPr>
      <w:r>
        <w:t xml:space="preserve">  height: 8.34%;</w:t>
      </w:r>
    </w:p>
    <w:p w:rsidR="00926089" w:rsidRDefault="00926089" w:rsidP="00926089">
      <w:pPr>
        <w:spacing w:line="240" w:lineRule="auto"/>
      </w:pPr>
      <w:r>
        <w:t xml:space="preserve">  position: absolute;</w:t>
      </w:r>
    </w:p>
    <w:p w:rsidR="00926089" w:rsidRDefault="00926089" w:rsidP="00926089">
      <w:pPr>
        <w:spacing w:line="240" w:lineRule="auto"/>
      </w:pPr>
      <w:r>
        <w:t xml:space="preserve">  left: 16.67%;</w:t>
      </w:r>
    </w:p>
    <w:p w:rsidR="00926089" w:rsidRDefault="00926089" w:rsidP="00926089">
      <w:pPr>
        <w:spacing w:line="240" w:lineRule="auto"/>
      </w:pPr>
      <w:r>
        <w:t xml:space="preserve">  right: 16.67%;</w:t>
      </w:r>
    </w:p>
    <w:p w:rsidR="00926089" w:rsidRDefault="00926089" w:rsidP="00926089">
      <w:pPr>
        <w:spacing w:line="240" w:lineRule="auto"/>
      </w:pPr>
      <w:r>
        <w:t xml:space="preserve">  top: 45.83%;</w:t>
      </w:r>
    </w:p>
    <w:p w:rsidR="00926089" w:rsidRDefault="00926089" w:rsidP="00926089">
      <w:pPr>
        <w:spacing w:line="240" w:lineRule="auto"/>
      </w:pPr>
      <w:r>
        <w:t xml:space="preserve">  bottom: 45.83%;</w:t>
      </w:r>
    </w:p>
    <w:p w:rsidR="00926089" w:rsidRDefault="00926089" w:rsidP="00926089">
      <w:pPr>
        <w:spacing w:line="240" w:lineRule="auto"/>
      </w:pPr>
      <w:r>
        <w:t xml:space="preserve">  border-radius: 0.5px 0.5px 0.5px 0.5px;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.Pixso-frame-5_2597 {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1;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justify-content: center;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flex-grow: 1;</w:t>
      </w:r>
    </w:p>
    <w:p w:rsidR="00926089" w:rsidRDefault="00926089" w:rsidP="00926089">
      <w:pPr>
        <w:spacing w:line="240" w:lineRule="auto"/>
      </w:pPr>
      <w:r>
        <w:t xml:space="preserve">  flex-basis: 0;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lastRenderedPageBreak/>
        <w:t>.frame-content-5_2597 {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gap: 10px;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justify-content: center;</w:t>
      </w:r>
    </w:p>
    <w:p w:rsidR="00926089" w:rsidRDefault="00926089" w:rsidP="00926089">
      <w:pPr>
        <w:spacing w:line="240" w:lineRule="auto"/>
      </w:pPr>
      <w:r>
        <w:t xml:space="preserve">  padding: 0px 3px 0px 3px;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.stroke-wrapper-5_2597 {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20px;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flex-shrink: 1;</w:t>
      </w:r>
    </w:p>
    <w:p w:rsidR="00926089" w:rsidRDefault="00926089" w:rsidP="00926089">
      <w:pPr>
        <w:spacing w:line="240" w:lineRule="auto"/>
      </w:pPr>
      <w:r>
        <w:t xml:space="preserve">  flex-grow: 1;</w:t>
      </w:r>
    </w:p>
    <w:p w:rsidR="00926089" w:rsidRDefault="00926089" w:rsidP="00926089">
      <w:pPr>
        <w:spacing w:line="240" w:lineRule="auto"/>
      </w:pPr>
      <w:r>
        <w:t xml:space="preserve">  flex-basis: 0;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.stroke-5_2597 {</w:t>
      </w:r>
    </w:p>
    <w:p w:rsidR="00926089" w:rsidRDefault="00926089" w:rsidP="00926089">
      <w:pPr>
        <w:spacing w:line="240" w:lineRule="auto"/>
      </w:pPr>
      <w:r>
        <w:t xml:space="preserve">  position: absolute;</w:t>
      </w:r>
    </w:p>
    <w:p w:rsidR="00926089" w:rsidRDefault="00926089" w:rsidP="00926089">
      <w:pPr>
        <w:spacing w:line="240" w:lineRule="auto"/>
      </w:pPr>
      <w:r>
        <w:t xml:space="preserve">  inset: 0px;</w:t>
      </w:r>
    </w:p>
    <w:p w:rsidR="00926089" w:rsidRDefault="00926089" w:rsidP="00926089">
      <w:pPr>
        <w:spacing w:line="240" w:lineRule="auto"/>
      </w:pPr>
      <w:r>
        <w:t xml:space="preserve">  border-radius: 0px 0px 0px 0px;</w:t>
      </w:r>
    </w:p>
    <w:p w:rsidR="00926089" w:rsidRDefault="00926089" w:rsidP="00926089">
      <w:pPr>
        <w:spacing w:line="240" w:lineRule="auto"/>
      </w:pPr>
      <w:r>
        <w:t xml:space="preserve">  pointer-events: none;</w:t>
      </w:r>
    </w:p>
    <w:p w:rsidR="00926089" w:rsidRDefault="00926089" w:rsidP="00926089">
      <w:pPr>
        <w:spacing w:line="240" w:lineRule="auto"/>
      </w:pPr>
      <w:r>
        <w:t xml:space="preserve">  border-width: 0px 1px 0px 1px;</w:t>
      </w:r>
    </w:p>
    <w:p w:rsidR="00926089" w:rsidRDefault="00926089" w:rsidP="00926089">
      <w:pPr>
        <w:spacing w:line="240" w:lineRule="auto"/>
      </w:pPr>
      <w:r>
        <w:t xml:space="preserve">  border-style: solid;</w:t>
      </w:r>
    </w:p>
    <w:p w:rsidR="00926089" w:rsidRDefault="00926089" w:rsidP="00926089">
      <w:pPr>
        <w:spacing w:line="240" w:lineRule="auto"/>
      </w:pPr>
      <w:r>
        <w:t xml:space="preserve">  box-sizing: border-box;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.Pixso-paragraph-5_2598 {</w:t>
      </w:r>
    </w:p>
    <w:p w:rsidR="00926089" w:rsidRDefault="00926089" w:rsidP="00926089">
      <w:pPr>
        <w:spacing w:line="240" w:lineRule="auto"/>
      </w:pPr>
      <w:r>
        <w:t xml:space="preserve">  font-size: 10px;</w:t>
      </w:r>
    </w:p>
    <w:p w:rsidR="00926089" w:rsidRDefault="00926089" w:rsidP="00926089">
      <w:pPr>
        <w:spacing w:line="240" w:lineRule="auto"/>
      </w:pPr>
      <w:r>
        <w:t xml:space="preserve">  font-family: "HarmonyHeiTi-Regular";</w:t>
      </w:r>
    </w:p>
    <w:p w:rsidR="00926089" w:rsidRDefault="00926089" w:rsidP="00926089">
      <w:pPr>
        <w:spacing w:line="240" w:lineRule="auto"/>
      </w:pPr>
      <w:r>
        <w:t xml:space="preserve">  font-weight: Regular;</w:t>
      </w:r>
    </w:p>
    <w:p w:rsidR="00926089" w:rsidRDefault="00926089" w:rsidP="00926089">
      <w:pPr>
        <w:spacing w:line="240" w:lineRule="auto"/>
      </w:pPr>
      <w:r>
        <w:t xml:space="preserve">  text-align: center;</w:t>
      </w:r>
    </w:p>
    <w:p w:rsidR="00926089" w:rsidRDefault="00926089" w:rsidP="00926089">
      <w:pPr>
        <w:spacing w:line="240" w:lineRule="auto"/>
      </w:pPr>
      <w:r>
        <w:t xml:space="preserve">  letter-spacing: 0px;</w:t>
      </w:r>
    </w:p>
    <w:p w:rsidR="00926089" w:rsidRDefault="00926089" w:rsidP="00926089">
      <w:pPr>
        <w:spacing w:line="240" w:lineRule="auto"/>
      </w:pPr>
      <w:r>
        <w:t xml:space="preserve">  line-height: 14px;</w:t>
      </w:r>
    </w:p>
    <w:p w:rsidR="00926089" w:rsidRDefault="00926089" w:rsidP="00926089">
      <w:pPr>
        <w:spacing w:line="240" w:lineRule="auto"/>
      </w:pPr>
      <w:r>
        <w:t xml:space="preserve">  text-decoration: none;</w:t>
      </w:r>
    </w:p>
    <w:p w:rsidR="00926089" w:rsidRDefault="00926089" w:rsidP="00926089">
      <w:pPr>
        <w:spacing w:line="240" w:lineRule="auto"/>
      </w:pPr>
      <w:r>
        <w:t xml:space="preserve">  text-transform: capitalize;</w:t>
      </w:r>
    </w:p>
    <w:p w:rsidR="00926089" w:rsidRDefault="00926089" w:rsidP="00926089">
      <w:pPr>
        <w:spacing w:line="240" w:lineRule="auto"/>
      </w:pPr>
      <w:r>
        <w:t xml:space="preserve">  display: -webkit-box;</w:t>
      </w:r>
    </w:p>
    <w:p w:rsidR="00926089" w:rsidRDefault="00926089" w:rsidP="00926089">
      <w:pPr>
        <w:spacing w:line="240" w:lineRule="auto"/>
      </w:pPr>
      <w:r>
        <w:t xml:space="preserve">  -webkit-box-orient: vertical;</w:t>
      </w:r>
    </w:p>
    <w:p w:rsidR="00926089" w:rsidRDefault="00926089" w:rsidP="00926089">
      <w:pPr>
        <w:spacing w:line="240" w:lineRule="auto"/>
      </w:pPr>
      <w:r>
        <w:lastRenderedPageBreak/>
        <w:t xml:space="preserve">  -webkit-line-clamp: 1;</w:t>
      </w:r>
    </w:p>
    <w:p w:rsidR="00926089" w:rsidRDefault="00926089" w:rsidP="00926089">
      <w:pPr>
        <w:spacing w:line="240" w:lineRule="auto"/>
      </w:pPr>
      <w:r>
        <w:t xml:space="preserve">  overflow: hidden;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14px;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1;</w:t>
      </w:r>
    </w:p>
    <w:p w:rsidR="00926089" w:rsidRDefault="00926089" w:rsidP="00926089">
      <w:pPr>
        <w:spacing w:line="240" w:lineRule="auto"/>
      </w:pPr>
      <w:r>
        <w:t xml:space="preserve">  flex-grow: 1;</w:t>
      </w:r>
    </w:p>
    <w:p w:rsidR="00926089" w:rsidRDefault="00926089" w:rsidP="00926089">
      <w:pPr>
        <w:spacing w:line="240" w:lineRule="auto"/>
      </w:pPr>
      <w:r>
        <w:t xml:space="preserve">  flex-basis: 0;</w:t>
      </w:r>
    </w:p>
    <w:p w:rsidR="00926089" w:rsidRDefault="00926089" w:rsidP="00926089">
      <w:pPr>
        <w:spacing w:line="240" w:lineRule="auto"/>
      </w:pPr>
      <w:r>
        <w:t xml:space="preserve">  opacity: 0.9899999499320984;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.Pixso-frame-5_2599 {</w:t>
      </w:r>
    </w:p>
    <w:p w:rsidR="00926089" w:rsidRDefault="00926089" w:rsidP="00926089">
      <w:pPr>
        <w:spacing w:line="240" w:lineRule="auto"/>
      </w:pPr>
      <w:r>
        <w:t xml:space="preserve">  width: 20px;</w:t>
      </w:r>
    </w:p>
    <w:p w:rsidR="00926089" w:rsidRDefault="00926089" w:rsidP="00926089">
      <w:pPr>
        <w:spacing w:line="240" w:lineRule="auto"/>
      </w:pPr>
      <w:r>
        <w:t xml:space="preserve">  height: 20px;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justify-content: center;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.frame-content-5_2599 {</w:t>
      </w:r>
    </w:p>
    <w:p w:rsidR="00926089" w:rsidRDefault="00926089" w:rsidP="00926089">
      <w:pPr>
        <w:spacing w:line="240" w:lineRule="auto"/>
      </w:pPr>
      <w:r>
        <w:t xml:space="preserve">  display: flex;</w:t>
      </w:r>
    </w:p>
    <w:p w:rsidR="00926089" w:rsidRDefault="00926089" w:rsidP="00926089">
      <w:pPr>
        <w:spacing w:line="240" w:lineRule="auto"/>
      </w:pPr>
      <w:r>
        <w:t xml:space="preserve">  flex-direction: row;</w:t>
      </w:r>
    </w:p>
    <w:p w:rsidR="00926089" w:rsidRDefault="00926089" w:rsidP="00926089">
      <w:pPr>
        <w:spacing w:line="240" w:lineRule="auto"/>
      </w:pPr>
      <w:r>
        <w:t xml:space="preserve">  gap: 10px;</w:t>
      </w:r>
    </w:p>
    <w:p w:rsidR="00926089" w:rsidRDefault="00926089" w:rsidP="00926089">
      <w:pPr>
        <w:spacing w:line="240" w:lineRule="auto"/>
      </w:pPr>
      <w:r>
        <w:t xml:space="preserve">  align-items: center;</w:t>
      </w:r>
    </w:p>
    <w:p w:rsidR="00926089" w:rsidRDefault="00926089" w:rsidP="00926089">
      <w:pPr>
        <w:spacing w:line="240" w:lineRule="auto"/>
      </w:pPr>
      <w:r>
        <w:t xml:space="preserve">  justify-content: center;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.Pixso-frame-5_2600 {</w:t>
      </w:r>
    </w:p>
    <w:p w:rsidR="00926089" w:rsidRDefault="00926089" w:rsidP="00926089">
      <w:pPr>
        <w:spacing w:line="240" w:lineRule="auto"/>
      </w:pPr>
      <w:r>
        <w:t xml:space="preserve">  width: 12px;</w:t>
      </w:r>
    </w:p>
    <w:p w:rsidR="00926089" w:rsidRDefault="00926089" w:rsidP="00926089">
      <w:pPr>
        <w:spacing w:line="240" w:lineRule="auto"/>
      </w:pPr>
      <w:r>
        <w:t xml:space="preserve">  height: 12px;</w:t>
      </w:r>
    </w:p>
    <w:p w:rsidR="00926089" w:rsidRDefault="00926089" w:rsidP="00926089">
      <w:pPr>
        <w:spacing w:line="240" w:lineRule="auto"/>
      </w:pPr>
      <w:r>
        <w:t xml:space="preserve">  position: relative;</w:t>
      </w:r>
    </w:p>
    <w:p w:rsidR="00926089" w:rsidRDefault="00926089" w:rsidP="00926089">
      <w:pPr>
        <w:spacing w:line="240" w:lineRule="auto"/>
      </w:pPr>
      <w:r>
        <w:t xml:space="preserve">  flex-shrink: 0;</w:t>
      </w:r>
    </w:p>
    <w:p w:rsidR="00926089" w:rsidRDefault="00926089" w:rsidP="00926089">
      <w:pPr>
        <w:spacing w:line="240" w:lineRule="auto"/>
      </w:pPr>
      <w:r>
        <w:t xml:space="preserve">  background-color: transparent;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.Pixso-frame-5_2601 {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absolute;</w:t>
      </w:r>
    </w:p>
    <w:p w:rsidR="00926089" w:rsidRDefault="00926089" w:rsidP="00926089">
      <w:pPr>
        <w:spacing w:line="240" w:lineRule="auto"/>
      </w:pPr>
      <w:r>
        <w:t xml:space="preserve">  left: 0%;</w:t>
      </w:r>
    </w:p>
    <w:p w:rsidR="00926089" w:rsidRDefault="00926089" w:rsidP="00926089">
      <w:pPr>
        <w:spacing w:line="240" w:lineRule="auto"/>
      </w:pPr>
      <w:r>
        <w:t xml:space="preserve">  right: 0%;</w:t>
      </w:r>
    </w:p>
    <w:p w:rsidR="00926089" w:rsidRDefault="00926089" w:rsidP="00926089">
      <w:pPr>
        <w:spacing w:line="240" w:lineRule="auto"/>
      </w:pPr>
      <w:r>
        <w:t xml:space="preserve">  top: 0%;</w:t>
      </w:r>
    </w:p>
    <w:p w:rsidR="00926089" w:rsidRDefault="00926089" w:rsidP="00926089">
      <w:pPr>
        <w:spacing w:line="240" w:lineRule="auto"/>
      </w:pPr>
      <w:r>
        <w:t xml:space="preserve">  bottom: 0%;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.Pixso-rectangle-5_2602 {</w:t>
      </w:r>
    </w:p>
    <w:p w:rsidR="00926089" w:rsidRDefault="00926089" w:rsidP="00926089">
      <w:pPr>
        <w:spacing w:line="240" w:lineRule="auto"/>
      </w:pPr>
      <w:r>
        <w:t xml:space="preserve">  width: 100%;</w:t>
      </w:r>
    </w:p>
    <w:p w:rsidR="00926089" w:rsidRDefault="00926089" w:rsidP="00926089">
      <w:pPr>
        <w:spacing w:line="240" w:lineRule="auto"/>
      </w:pPr>
      <w:r>
        <w:t xml:space="preserve">  height: 100%;</w:t>
      </w:r>
    </w:p>
    <w:p w:rsidR="00926089" w:rsidRDefault="00926089" w:rsidP="00926089">
      <w:pPr>
        <w:spacing w:line="240" w:lineRule="auto"/>
      </w:pPr>
      <w:r>
        <w:t xml:space="preserve">  position: absolute;</w:t>
      </w:r>
    </w:p>
    <w:p w:rsidR="00926089" w:rsidRDefault="00926089" w:rsidP="00926089">
      <w:pPr>
        <w:spacing w:line="240" w:lineRule="auto"/>
      </w:pPr>
      <w:r>
        <w:t xml:space="preserve">  left: 0%;</w:t>
      </w:r>
    </w:p>
    <w:p w:rsidR="00926089" w:rsidRDefault="00926089" w:rsidP="00926089">
      <w:pPr>
        <w:spacing w:line="240" w:lineRule="auto"/>
      </w:pPr>
      <w:r>
        <w:t xml:space="preserve">  right: 0%;</w:t>
      </w:r>
    </w:p>
    <w:p w:rsidR="00926089" w:rsidRDefault="00926089" w:rsidP="00926089">
      <w:pPr>
        <w:spacing w:line="240" w:lineRule="auto"/>
      </w:pPr>
      <w:r>
        <w:t xml:space="preserve">  top: 0%;</w:t>
      </w:r>
    </w:p>
    <w:p w:rsidR="00926089" w:rsidRDefault="00926089" w:rsidP="00926089">
      <w:pPr>
        <w:spacing w:line="240" w:lineRule="auto"/>
      </w:pPr>
      <w:r>
        <w:t xml:space="preserve">  bottom: 0%;</w:t>
      </w:r>
    </w:p>
    <w:p w:rsidR="00926089" w:rsidRDefault="00926089" w:rsidP="00926089">
      <w:pPr>
        <w:spacing w:line="240" w:lineRule="auto"/>
      </w:pPr>
      <w:r>
        <w:t xml:space="preserve">  mix-blend-mode: normal;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.Pixso-vector-5_2603 {</w:t>
      </w:r>
    </w:p>
    <w:p w:rsidR="00926089" w:rsidRDefault="00926089" w:rsidP="00926089">
      <w:pPr>
        <w:spacing w:line="240" w:lineRule="auto"/>
      </w:pPr>
      <w:r>
        <w:t xml:space="preserve">  width: 66.66%;</w:t>
      </w:r>
    </w:p>
    <w:p w:rsidR="00926089" w:rsidRDefault="00926089" w:rsidP="00926089">
      <w:pPr>
        <w:spacing w:line="240" w:lineRule="auto"/>
      </w:pPr>
      <w:r>
        <w:t xml:space="preserve">  height: 66.66%;</w:t>
      </w:r>
    </w:p>
    <w:p w:rsidR="00926089" w:rsidRDefault="00926089" w:rsidP="00926089">
      <w:pPr>
        <w:spacing w:line="240" w:lineRule="auto"/>
      </w:pPr>
      <w:r>
        <w:t xml:space="preserve">  background-image: url(./image/Boolean_operation_5_2603.png);</w:t>
      </w:r>
    </w:p>
    <w:p w:rsidR="00926089" w:rsidRDefault="00926089" w:rsidP="00926089">
      <w:pPr>
        <w:spacing w:line="240" w:lineRule="auto"/>
      </w:pPr>
      <w:r>
        <w:t xml:space="preserve">  background-size: 100% 100%;</w:t>
      </w:r>
    </w:p>
    <w:p w:rsidR="00926089" w:rsidRDefault="00926089" w:rsidP="00926089">
      <w:pPr>
        <w:spacing w:line="240" w:lineRule="auto"/>
      </w:pPr>
      <w:r>
        <w:t xml:space="preserve">  background-repeat: no-repeat;</w:t>
      </w:r>
    </w:p>
    <w:p w:rsidR="00926089" w:rsidRDefault="00926089" w:rsidP="00926089">
      <w:pPr>
        <w:spacing w:line="240" w:lineRule="auto"/>
      </w:pPr>
      <w:r>
        <w:t xml:space="preserve">  position: absolute;</w:t>
      </w:r>
    </w:p>
    <w:p w:rsidR="00926089" w:rsidRDefault="00926089" w:rsidP="00926089">
      <w:pPr>
        <w:spacing w:line="240" w:lineRule="auto"/>
      </w:pPr>
      <w:r>
        <w:t xml:space="preserve">  left: 16.67%;</w:t>
      </w:r>
    </w:p>
    <w:p w:rsidR="00926089" w:rsidRDefault="00926089" w:rsidP="00926089">
      <w:pPr>
        <w:spacing w:line="240" w:lineRule="auto"/>
      </w:pPr>
      <w:r>
        <w:t xml:space="preserve">  right: 16.67%;</w:t>
      </w:r>
    </w:p>
    <w:p w:rsidR="00926089" w:rsidRDefault="00926089" w:rsidP="00926089">
      <w:pPr>
        <w:spacing w:line="240" w:lineRule="auto"/>
      </w:pPr>
      <w:r>
        <w:t xml:space="preserve">  top: 16.67%;</w:t>
      </w:r>
    </w:p>
    <w:p w:rsidR="00926089" w:rsidRDefault="00926089" w:rsidP="00926089">
      <w:pPr>
        <w:spacing w:line="240" w:lineRule="auto"/>
      </w:pPr>
      <w:r>
        <w:t xml:space="preserve">  bottom: 16.67%;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&lt;/style&gt;</w:t>
      </w:r>
    </w:p>
    <w:p w:rsidR="00926089" w:rsidRDefault="00926089" w:rsidP="00926089">
      <w:pPr>
        <w:spacing w:line="240" w:lineRule="auto"/>
      </w:pPr>
      <w:r>
        <w:t>&lt;/head&gt;</w:t>
      </w:r>
    </w:p>
    <w:p w:rsidR="00926089" w:rsidRDefault="00926089" w:rsidP="00926089">
      <w:pPr>
        <w:spacing w:line="240" w:lineRule="auto"/>
      </w:pPr>
      <w:r>
        <w:t>&lt;body&gt;</w:t>
      </w:r>
    </w:p>
    <w:p w:rsidR="00926089" w:rsidRDefault="00926089" w:rsidP="00926089">
      <w:pPr>
        <w:spacing w:line="240" w:lineRule="auto"/>
      </w:pPr>
      <w:r>
        <w:t>&lt;div id="app-root"&gt;</w:t>
      </w:r>
    </w:p>
    <w:p w:rsidR="00926089" w:rsidRDefault="00926089" w:rsidP="00926089">
      <w:pPr>
        <w:spacing w:line="240" w:lineRule="auto"/>
      </w:pPr>
      <w:r>
        <w:t>&lt;div class="scroll-container"&gt;</w:t>
      </w:r>
    </w:p>
    <w:p w:rsidR="00926089" w:rsidRDefault="00926089" w:rsidP="00926089">
      <w:pPr>
        <w:spacing w:line="240" w:lineRule="auto"/>
      </w:pPr>
      <w:r>
        <w:t xml:space="preserve">  &lt;!-- bbox: key=id:0_1 | x=0 y=0 w=360 h=792 --&gt;</w:t>
      </w:r>
    </w:p>
    <w:p w:rsidR="00926089" w:rsidRDefault="00926089" w:rsidP="00926089">
      <w:pPr>
        <w:spacing w:line="240" w:lineRule="auto"/>
      </w:pPr>
      <w:r>
        <w:lastRenderedPageBreak/>
        <w:t>&lt;div id="0_1" class="Pixso-canvas-0_1"&gt;</w:t>
      </w:r>
    </w:p>
    <w:p w:rsidR="00926089" w:rsidRDefault="00926089" w:rsidP="00926089">
      <w:pPr>
        <w:spacing w:line="240" w:lineRule="auto"/>
      </w:pPr>
      <w:r>
        <w:t xml:space="preserve">    &lt;!-- bbox: key=id:2_112931 | x=0 y=0 w=360 h=936 --&gt;</w:t>
      </w:r>
    </w:p>
    <w:p w:rsidR="00926089" w:rsidRDefault="00926089" w:rsidP="00926089">
      <w:pPr>
        <w:spacing w:line="240" w:lineRule="auto"/>
      </w:pPr>
      <w:r>
        <w:t>&lt;div id="2_112931" class="Pixso-frame-2_112931 fill-background-colorcolor-bg-5-2_114950"&gt;</w:t>
      </w:r>
    </w:p>
    <w:p w:rsidR="00926089" w:rsidRDefault="00926089" w:rsidP="00926089">
      <w:pPr>
        <w:spacing w:line="240" w:lineRule="auto"/>
      </w:pPr>
      <w:r>
        <w:t xml:space="preserve">      &lt;div class="frame-content-2_112931"&gt;</w:t>
      </w:r>
    </w:p>
    <w:p w:rsidR="00926089" w:rsidRDefault="00926089" w:rsidP="00926089">
      <w:pPr>
        <w:spacing w:line="240" w:lineRule="auto"/>
      </w:pPr>
      <w:r>
        <w:t xml:space="preserve">        &lt;!-- bbox: key=id:5_2727 | x=8 y=796 w=60 h=60 --&gt;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页面右下角悬浮</w:t>
      </w:r>
      <w:r>
        <w:rPr>
          <w:rFonts w:hint="eastAsia"/>
        </w:rPr>
        <w:t xml:space="preserve"> | semantic=</w:t>
      </w:r>
      <w:r>
        <w:rPr>
          <w:rFonts w:hint="eastAsia"/>
        </w:rPr>
        <w:t>悬浮按钮</w:t>
      </w:r>
      <w:r>
        <w:rPr>
          <w:rFonts w:hint="eastAsia"/>
        </w:rPr>
        <w:t xml:space="preserve"> | bbox=8,796,60,60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id="5_2727" class="Pixso-frame-5_2727"&gt;</w:t>
      </w:r>
    </w:p>
    <w:p w:rsidR="00926089" w:rsidRDefault="00926089" w:rsidP="00926089">
      <w:pPr>
        <w:spacing w:line="240" w:lineRule="auto"/>
      </w:pPr>
      <w:r>
        <w:t xml:space="preserve">          &lt;!-- bbox: key=id:5_2728 | x=18 y=806 w=40 h=40 --&gt;</w:t>
      </w:r>
    </w:p>
    <w:p w:rsidR="00926089" w:rsidRDefault="00926089" w:rsidP="00926089">
      <w:pPr>
        <w:spacing w:line="240" w:lineRule="auto"/>
      </w:pPr>
      <w:r>
        <w:t>&lt;div id="5_2728" class="Pixso-frame-5_2728"&gt;</w:t>
      </w:r>
    </w:p>
    <w:p w:rsidR="00926089" w:rsidRDefault="00926089" w:rsidP="00926089">
      <w:pPr>
        <w:spacing w:line="240" w:lineRule="auto"/>
      </w:pPr>
      <w:r>
        <w:t xml:space="preserve">            &lt;div class="frame-content-5_2728"&gt;</w:t>
      </w:r>
    </w:p>
    <w:p w:rsidR="00926089" w:rsidRDefault="00926089" w:rsidP="00926089">
      <w:pPr>
        <w:spacing w:line="240" w:lineRule="auto"/>
      </w:pPr>
      <w:r>
        <w:t xml:space="preserve">              &lt;!-- bbox: key=id:5_2731 | x=28 y=816 w=20 h=20 --&gt;</w:t>
      </w:r>
    </w:p>
    <w:p w:rsidR="00926089" w:rsidRDefault="00926089" w:rsidP="00926089">
      <w:pPr>
        <w:spacing w:line="240" w:lineRule="auto"/>
      </w:pPr>
      <w:r>
        <w:t>&lt;div id="5_2731" class="Pixso-frame-5_2731"&gt;</w:t>
      </w:r>
    </w:p>
    <w:p w:rsidR="00926089" w:rsidRDefault="00926089" w:rsidP="00926089">
      <w:pPr>
        <w:spacing w:line="240" w:lineRule="auto"/>
      </w:pPr>
      <w:r>
        <w:t xml:space="preserve">                &lt;!-- bbox: key=id:5_2732 | x=28 y=816 w=20 h=20 --&gt;</w:t>
      </w:r>
    </w:p>
    <w:p w:rsidR="00926089" w:rsidRDefault="00926089" w:rsidP="00926089">
      <w:pPr>
        <w:spacing w:line="240" w:lineRule="auto"/>
      </w:pPr>
      <w:r>
        <w:t>&lt;div id="5_2732" class="Pixso-frame-5_2732"&gt;</w:t>
      </w:r>
    </w:p>
    <w:p w:rsidR="00926089" w:rsidRDefault="00926089" w:rsidP="00926089">
      <w:pPr>
        <w:spacing w:line="240" w:lineRule="auto"/>
      </w:pPr>
      <w:r>
        <w:t xml:space="preserve">                  &lt;!-- bbox: key=id:5_2733 | x=28 y=816 w=20 h=20 --&gt;</w:t>
      </w:r>
    </w:p>
    <w:p w:rsidR="00926089" w:rsidRDefault="00926089" w:rsidP="00926089">
      <w:pPr>
        <w:spacing w:line="240" w:lineRule="auto"/>
      </w:pPr>
      <w:r>
        <w:t>&lt;div id="5_2733" class="Pixso-rectangle-5_2733"&gt;&lt;/div&gt;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key=id:5_2734 | x=31 y=817 w=14 h=17 --&gt;</w:t>
      </w:r>
    </w:p>
    <w:p w:rsidR="00926089" w:rsidRDefault="00926089" w:rsidP="00926089">
      <w:pPr>
        <w:spacing w:line="240" w:lineRule="auto"/>
      </w:pPr>
      <w:r>
        <w:t>&lt;div id="5_2734" class="Pixso-vector-5_2734"&gt;&lt;/div&gt;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&lt;/div&gt;</w:t>
      </w:r>
    </w:p>
    <w:p w:rsidR="00926089" w:rsidRDefault="00926089" w:rsidP="00926089">
      <w:pPr>
        <w:spacing w:line="240" w:lineRule="auto"/>
      </w:pPr>
      <w:r>
        <w:t xml:space="preserve">        &lt;/div&gt;</w:t>
      </w:r>
    </w:p>
    <w:p w:rsidR="00926089" w:rsidRDefault="00926089" w:rsidP="00926089">
      <w:pPr>
        <w:spacing w:line="240" w:lineRule="auto"/>
      </w:pPr>
      <w:r>
        <w:t xml:space="preserve">        &lt;!-- bbox: key=id:2_112933 | x=0 y=872 w=360 h=64 --&gt;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底部区域</w:t>
      </w:r>
      <w:r>
        <w:rPr>
          <w:rFonts w:hint="eastAsia"/>
        </w:rPr>
        <w:t xml:space="preserve"> | range=</w:t>
      </w:r>
      <w:r>
        <w:rPr>
          <w:rFonts w:hint="eastAsia"/>
        </w:rPr>
        <w:t>页面底部横向区域</w:t>
      </w:r>
      <w:r>
        <w:rPr>
          <w:rFonts w:hint="eastAsia"/>
        </w:rPr>
        <w:t xml:space="preserve"> | semantic=</w:t>
      </w:r>
      <w:r>
        <w:rPr>
          <w:rFonts w:hint="eastAsia"/>
        </w:rPr>
        <w:t>底部导航栏</w:t>
      </w:r>
      <w:r>
        <w:rPr>
          <w:rFonts w:hint="eastAsia"/>
        </w:rPr>
        <w:t xml:space="preserve"> | text=</w:t>
      </w:r>
      <w:r>
        <w:rPr>
          <w:rFonts w:hint="eastAsia"/>
        </w:rPr>
        <w:t>首页</w:t>
      </w:r>
      <w:r>
        <w:rPr>
          <w:rFonts w:hint="eastAsia"/>
        </w:rPr>
        <w:t xml:space="preserve"> </w:t>
      </w:r>
      <w:r>
        <w:rPr>
          <w:rFonts w:hint="eastAsia"/>
        </w:rPr>
        <w:t>商城</w:t>
      </w:r>
      <w:r>
        <w:rPr>
          <w:rFonts w:hint="eastAsia"/>
        </w:rPr>
        <w:t xml:space="preserve"> </w:t>
      </w:r>
      <w:r>
        <w:rPr>
          <w:rFonts w:hint="eastAsia"/>
        </w:rPr>
        <w:t>工作台</w:t>
      </w:r>
      <w:r>
        <w:rPr>
          <w:rFonts w:hint="eastAsia"/>
        </w:rPr>
        <w:t xml:space="preserve"> </w:t>
      </w:r>
      <w:r>
        <w:rPr>
          <w:rFonts w:hint="eastAsia"/>
        </w:rPr>
        <w:t>服务</w:t>
      </w:r>
      <w:r>
        <w:rPr>
          <w:rFonts w:hint="eastAsia"/>
        </w:rPr>
        <w:t xml:space="preserve"> </w:t>
      </w:r>
      <w:r>
        <w:rPr>
          <w:rFonts w:hint="eastAsia"/>
        </w:rPr>
        <w:t>我的</w:t>
      </w:r>
      <w:r>
        <w:rPr>
          <w:rFonts w:hint="eastAsia"/>
        </w:rPr>
        <w:t xml:space="preserve"> | bbox=0,872,360,64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id="2_112933" class="Pixso-frame-2_112933"&gt;</w:t>
      </w:r>
    </w:p>
    <w:p w:rsidR="00926089" w:rsidRDefault="00926089" w:rsidP="00926089">
      <w:pPr>
        <w:spacing w:line="240" w:lineRule="auto"/>
      </w:pPr>
      <w:r>
        <w:t xml:space="preserve">          &lt;div class="frame-content-2_112933"&gt;</w:t>
      </w:r>
    </w:p>
    <w:p w:rsidR="00926089" w:rsidRDefault="00926089" w:rsidP="00926089">
      <w:pPr>
        <w:spacing w:line="240" w:lineRule="auto"/>
      </w:pPr>
      <w:r>
        <w:t xml:space="preserve">            &lt;!-- bbox: key=id:5_2341 | x=0 y=882 w=72 h=44 --&gt;</w:t>
      </w:r>
    </w:p>
    <w:p w:rsidR="00926089" w:rsidRDefault="00926089" w:rsidP="00926089">
      <w:pPr>
        <w:spacing w:line="240" w:lineRule="auto"/>
      </w:pPr>
      <w:r>
        <w:t>&lt;div id="5_2341" class="Pixso-frame-5_2341"&gt;</w:t>
      </w:r>
    </w:p>
    <w:p w:rsidR="00926089" w:rsidRDefault="00926089" w:rsidP="00926089">
      <w:pPr>
        <w:spacing w:line="240" w:lineRule="auto"/>
      </w:pPr>
      <w:r>
        <w:t xml:space="preserve">              &lt;div class="frame-content-5_2341"&gt;</w:t>
      </w:r>
    </w:p>
    <w:p w:rsidR="00926089" w:rsidRDefault="00926089" w:rsidP="00926089">
      <w:pPr>
        <w:spacing w:line="240" w:lineRule="auto"/>
      </w:pPr>
      <w:r>
        <w:t xml:space="preserve">                &lt;!-- bbox: key=id:5_2342 | x=21 y=882 w=30 h=30 --&gt;</w:t>
      </w:r>
    </w:p>
    <w:p w:rsidR="00926089" w:rsidRDefault="00926089" w:rsidP="00926089">
      <w:pPr>
        <w:spacing w:line="240" w:lineRule="auto"/>
      </w:pPr>
      <w:r>
        <w:t>&lt;div id="5_2342" class="Pixso-frame-5_2342"&gt;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class="frame-content-5_2342"&gt;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key=id:5_2343 | x=21 y=882 w=30 h=30 --&gt;</w:t>
      </w:r>
    </w:p>
    <w:p w:rsidR="00926089" w:rsidRDefault="00926089" w:rsidP="00926089">
      <w:pPr>
        <w:spacing w:line="240" w:lineRule="auto"/>
      </w:pPr>
      <w:r>
        <w:t>&lt;div id="5_2343" class="Pixso-vector-5_2343"&gt;&lt;/div&gt;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id="5_2347" class="Pixso-paragraph-5_2347 fill-text-colorcolor-text-primary-2_113536-paragraph text-regularfont-body-0regular-2_113956"&gt;</w:t>
      </w:r>
      <w:r>
        <w:rPr>
          <w:rFonts w:hint="eastAsia"/>
        </w:rPr>
        <w:t>首页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&lt;!-- bbox: key=id:5_2348 | x=72 y=882 w=72 h=44 --&gt;</w:t>
      </w:r>
    </w:p>
    <w:p w:rsidR="00926089" w:rsidRDefault="00926089" w:rsidP="00926089">
      <w:pPr>
        <w:spacing w:line="240" w:lineRule="auto"/>
      </w:pPr>
      <w:r>
        <w:t>&lt;div id="5_2348" class="Pixso-frame-5_2348"&gt;</w:t>
      </w:r>
    </w:p>
    <w:p w:rsidR="00926089" w:rsidRDefault="00926089" w:rsidP="00926089">
      <w:pPr>
        <w:spacing w:line="240" w:lineRule="auto"/>
      </w:pPr>
      <w:r>
        <w:t xml:space="preserve">              &lt;div class="frame-content-5_2348"&gt;</w:t>
      </w:r>
    </w:p>
    <w:p w:rsidR="00926089" w:rsidRDefault="00926089" w:rsidP="00926089">
      <w:pPr>
        <w:spacing w:line="240" w:lineRule="auto"/>
      </w:pPr>
      <w:r>
        <w:t xml:space="preserve">                &lt;!-- bbox: key=id:5_2349 | x=93 y=882 w=30 h=30 --&gt;</w:t>
      </w:r>
    </w:p>
    <w:p w:rsidR="00926089" w:rsidRDefault="00926089" w:rsidP="00926089">
      <w:pPr>
        <w:spacing w:line="240" w:lineRule="auto"/>
      </w:pPr>
      <w:r>
        <w:t>&lt;div id="5_2349" class="Pixso-frame-5_2349"&gt;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class="frame-content-5_2349"&gt;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key=id:5_2350 | x=93 y=882 w=30 h=30 --&gt;</w:t>
      </w:r>
    </w:p>
    <w:p w:rsidR="00926089" w:rsidRDefault="00926089" w:rsidP="00926089">
      <w:pPr>
        <w:spacing w:line="240" w:lineRule="auto"/>
      </w:pPr>
      <w:r>
        <w:t>&lt;!-- bbox: key=id:5_2350 | x=93 y=882 w=30 h=30 --&gt;</w:t>
      </w:r>
    </w:p>
    <w:p w:rsidR="00926089" w:rsidRDefault="00926089" w:rsidP="00926089">
      <w:pPr>
        <w:spacing w:line="240" w:lineRule="auto"/>
      </w:pPr>
      <w:r>
        <w:t>&lt;div id="5_2350" class="vector-wrapper-5_2350"&gt;</w:t>
      </w:r>
    </w:p>
    <w:p w:rsidR="00926089" w:rsidRDefault="00926089" w:rsidP="00926089">
      <w:pPr>
        <w:spacing w:line="240" w:lineRule="auto"/>
      </w:pPr>
      <w:r>
        <w:t xml:space="preserve">                      &lt;div id="5_2350" class="Pixso-vector-5_2350"&gt;&lt;/div&gt;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id="5_2354" class="Pixso-paragraph-5_2354 fill-brand-colorcolor-brand-2_113513-paragraph text-boldfont-body-0bold-2_114145"&gt;</w:t>
      </w:r>
      <w:r>
        <w:rPr>
          <w:rFonts w:hint="eastAsia"/>
        </w:rPr>
        <w:t>商城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  &lt;!-- bbox: key=id:5_2355 | x=144 y=882 w=72 h=44 --&gt;</w:t>
      </w:r>
    </w:p>
    <w:p w:rsidR="00926089" w:rsidRDefault="00926089" w:rsidP="00926089">
      <w:pPr>
        <w:spacing w:line="240" w:lineRule="auto"/>
      </w:pPr>
      <w:r>
        <w:t>&lt;div id="5_2355" class="Pixso-frame-5_2355"&gt;</w:t>
      </w:r>
    </w:p>
    <w:p w:rsidR="00926089" w:rsidRDefault="00926089" w:rsidP="00926089">
      <w:pPr>
        <w:spacing w:line="240" w:lineRule="auto"/>
      </w:pPr>
      <w:r>
        <w:t xml:space="preserve">              &lt;div class="frame-content-5_2355"&gt;</w:t>
      </w:r>
    </w:p>
    <w:p w:rsidR="00926089" w:rsidRDefault="00926089" w:rsidP="00926089">
      <w:pPr>
        <w:spacing w:line="240" w:lineRule="auto"/>
      </w:pPr>
      <w:r>
        <w:t xml:space="preserve">                &lt;!-- bbox: key=id:5_2356 | x=165 y=882 w=30 h=30 --&gt;</w:t>
      </w:r>
    </w:p>
    <w:p w:rsidR="00926089" w:rsidRDefault="00926089" w:rsidP="00926089">
      <w:pPr>
        <w:spacing w:line="240" w:lineRule="auto"/>
      </w:pPr>
      <w:r>
        <w:t>&lt;div id="5_2356" class="Pixso-frame-5_2356"&gt;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class="frame-content-5_2356"&gt;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key=id:5_2357 | x=165 y=882 w=30 h=30 --&gt;</w:t>
      </w:r>
    </w:p>
    <w:p w:rsidR="00926089" w:rsidRDefault="00926089" w:rsidP="00926089">
      <w:pPr>
        <w:spacing w:line="240" w:lineRule="auto"/>
      </w:pPr>
      <w:r>
        <w:t>&lt;div id="5_2357" class="Pixso-vector-5_2357"&gt;&lt;/div&gt;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id="5_2363" class="Pixso-paragraph-5_2363 fill-text-colorcolor-text-primary-2_113536-paragraph text-regularfont-body-0regular-2_113956"&gt;</w:t>
      </w:r>
      <w:r>
        <w:rPr>
          <w:rFonts w:hint="eastAsia"/>
        </w:rPr>
        <w:t>工作台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  &lt;!-- bbox: key=id:5_2364 | x=216 y=882 w=72 h=44 --&gt;</w:t>
      </w:r>
    </w:p>
    <w:p w:rsidR="00926089" w:rsidRDefault="00926089" w:rsidP="00926089">
      <w:pPr>
        <w:spacing w:line="240" w:lineRule="auto"/>
      </w:pPr>
      <w:r>
        <w:t>&lt;div id="5_2364" class="Pixso-frame-5_2364"&gt;</w:t>
      </w:r>
    </w:p>
    <w:p w:rsidR="00926089" w:rsidRDefault="00926089" w:rsidP="00926089">
      <w:pPr>
        <w:spacing w:line="240" w:lineRule="auto"/>
      </w:pPr>
      <w:r>
        <w:t xml:space="preserve">              &lt;div class="frame-content-5_2364"&gt;</w:t>
      </w:r>
    </w:p>
    <w:p w:rsidR="00926089" w:rsidRDefault="00926089" w:rsidP="00926089">
      <w:pPr>
        <w:spacing w:line="240" w:lineRule="auto"/>
      </w:pPr>
      <w:r>
        <w:t xml:space="preserve">                &lt;!-- bbox: key=id:5_2365 | x=237 y=882 w=30 h=30 --&gt;</w:t>
      </w:r>
    </w:p>
    <w:p w:rsidR="00926089" w:rsidRDefault="00926089" w:rsidP="00926089">
      <w:pPr>
        <w:spacing w:line="240" w:lineRule="auto"/>
      </w:pPr>
      <w:r>
        <w:t>&lt;div id="5_2365" class="Pixso-frame-5_2365"&gt;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class="frame-content-5_2365"&gt;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key=id:5_2366 | x=237 y=882 w=30 h=30 --&gt;</w:t>
      </w:r>
    </w:p>
    <w:p w:rsidR="00926089" w:rsidRDefault="00926089" w:rsidP="00926089">
      <w:pPr>
        <w:spacing w:line="240" w:lineRule="auto"/>
      </w:pPr>
      <w:r>
        <w:t>&lt;div id="5_2366" class="Pixso-vector-5_2366"&gt;&lt;/div&gt;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id="5_2370" class="Pixso-paragraph-5_2370 fill-text-colorcolor-text-primary-2_113536-paragraph text-regularfont-body-0regular-2_113956"&gt;</w:t>
      </w:r>
      <w:r>
        <w:rPr>
          <w:rFonts w:hint="eastAsia"/>
        </w:rPr>
        <w:t>服务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  &lt;!-- bbox: key=id:5_2371 | x=288 y=882 w=72 h=44 --&gt;</w:t>
      </w:r>
    </w:p>
    <w:p w:rsidR="00926089" w:rsidRDefault="00926089" w:rsidP="00926089">
      <w:pPr>
        <w:spacing w:line="240" w:lineRule="auto"/>
      </w:pPr>
      <w:r>
        <w:t>&lt;div id="5_2371" class="Pixso-frame-5_2371"&gt;</w:t>
      </w:r>
    </w:p>
    <w:p w:rsidR="00926089" w:rsidRDefault="00926089" w:rsidP="00926089">
      <w:pPr>
        <w:spacing w:line="240" w:lineRule="auto"/>
      </w:pPr>
      <w:r>
        <w:t xml:space="preserve">              &lt;div class="frame-content-5_2371"&gt;</w:t>
      </w:r>
    </w:p>
    <w:p w:rsidR="00926089" w:rsidRDefault="00926089" w:rsidP="00926089">
      <w:pPr>
        <w:spacing w:line="240" w:lineRule="auto"/>
      </w:pPr>
      <w:r>
        <w:t xml:space="preserve">                &lt;!-- bbox: key=id:5_2372 | x=309 y=882 w=30 h=30 --&gt;</w:t>
      </w:r>
    </w:p>
    <w:p w:rsidR="00926089" w:rsidRDefault="00926089" w:rsidP="00926089">
      <w:pPr>
        <w:spacing w:line="240" w:lineRule="auto"/>
      </w:pPr>
      <w:r>
        <w:t>&lt;div id="5_2372" class="Pixso-frame-5_2372"&gt;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class="frame-content-5_2372"&gt;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key=id:5_2373 | x=309 y=882 w=30 h=30 --&gt;</w:t>
      </w:r>
    </w:p>
    <w:p w:rsidR="00926089" w:rsidRDefault="00926089" w:rsidP="00926089">
      <w:pPr>
        <w:spacing w:line="240" w:lineRule="auto"/>
      </w:pPr>
      <w:r>
        <w:t>&lt;div id="5_2373" class="Pixso-vector-5_2373"&gt;&lt;/div&gt;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id="5_2377" class="Pixso-paragraph-5_2377 fill-text-colorcolor-text-primary-2_113536-paragraph text-regularfont-body-0regular-2_113956"&gt;</w:t>
      </w:r>
      <w:r>
        <w:rPr>
          <w:rFonts w:hint="eastAsia"/>
        </w:rPr>
        <w:t>我的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&lt;/div&gt;</w:t>
      </w:r>
    </w:p>
    <w:p w:rsidR="00926089" w:rsidRDefault="00926089" w:rsidP="00926089">
      <w:pPr>
        <w:spacing w:line="240" w:lineRule="auto"/>
      </w:pPr>
      <w:r>
        <w:t xml:space="preserve">        &lt;/div&gt;</w:t>
      </w:r>
    </w:p>
    <w:p w:rsidR="00926089" w:rsidRDefault="00926089" w:rsidP="00926089">
      <w:pPr>
        <w:spacing w:line="240" w:lineRule="auto"/>
      </w:pPr>
      <w:r>
        <w:t xml:space="preserve">        &lt;!-- bbox: key=id:2_112934 | x=0 y=0 w=360 h=92 --&gt;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顶部区域</w:t>
      </w:r>
      <w:r>
        <w:rPr>
          <w:rFonts w:hint="eastAsia"/>
        </w:rPr>
        <w:t xml:space="preserve"> | range=</w:t>
      </w:r>
      <w:r>
        <w:rPr>
          <w:rFonts w:hint="eastAsia"/>
        </w:rPr>
        <w:t>整个页面顶部</w:t>
      </w:r>
      <w:r>
        <w:rPr>
          <w:rFonts w:hint="eastAsia"/>
        </w:rPr>
        <w:t xml:space="preserve"> | semantic=</w:t>
      </w:r>
      <w:r>
        <w:rPr>
          <w:rFonts w:hint="eastAsia"/>
        </w:rPr>
        <w:t>顶部状态栏</w:t>
      </w:r>
      <w:r>
        <w:rPr>
          <w:rFonts w:hint="eastAsia"/>
        </w:rPr>
        <w:t>+</w:t>
      </w:r>
      <w:r>
        <w:rPr>
          <w:rFonts w:hint="eastAsia"/>
        </w:rPr>
        <w:t>顶部导航栏</w:t>
      </w:r>
      <w:r>
        <w:rPr>
          <w:rFonts w:hint="eastAsia"/>
        </w:rPr>
        <w:t xml:space="preserve"> | text=08:08 </w:t>
      </w:r>
      <w:r>
        <w:rPr>
          <w:rFonts w:hint="eastAsia"/>
        </w:rPr>
        <w:t>产品</w:t>
      </w:r>
      <w:r>
        <w:rPr>
          <w:rFonts w:hint="eastAsia"/>
        </w:rPr>
        <w:t xml:space="preserve"> </w:t>
      </w:r>
      <w:r>
        <w:rPr>
          <w:rFonts w:hint="eastAsia"/>
        </w:rPr>
        <w:t>配单</w:t>
      </w:r>
      <w:r>
        <w:rPr>
          <w:rFonts w:hint="eastAsia"/>
        </w:rPr>
        <w:t xml:space="preserve"> </w:t>
      </w:r>
      <w:r>
        <w:rPr>
          <w:rFonts w:hint="eastAsia"/>
        </w:rPr>
        <w:t>门店</w:t>
      </w:r>
      <w:r>
        <w:rPr>
          <w:rFonts w:hint="eastAsia"/>
        </w:rPr>
        <w:t xml:space="preserve"> </w:t>
      </w:r>
      <w:r>
        <w:rPr>
          <w:rFonts w:hint="eastAsia"/>
        </w:rPr>
        <w:t>我的自定义</w:t>
      </w:r>
      <w:r>
        <w:rPr>
          <w:rFonts w:hint="eastAsia"/>
        </w:rPr>
        <w:t xml:space="preserve"> | bbox=0,0,360,92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id="2_112934" class="Pixso-frame-2_112934"&gt;</w:t>
      </w:r>
    </w:p>
    <w:p w:rsidR="00926089" w:rsidRDefault="00926089" w:rsidP="00926089">
      <w:pPr>
        <w:spacing w:line="240" w:lineRule="auto"/>
      </w:pPr>
      <w:r>
        <w:t xml:space="preserve">          &lt;!-- bbox: key=id:2_112935 | x=0 y=0 w=360 h=36 --&gt;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顶部区域</w:t>
      </w:r>
      <w:r>
        <w:rPr>
          <w:rFonts w:hint="eastAsia"/>
        </w:rPr>
        <w:t xml:space="preserve"> | range=</w:t>
      </w:r>
      <w:r>
        <w:rPr>
          <w:rFonts w:hint="eastAsia"/>
        </w:rPr>
        <w:t>页面最顶端</w:t>
      </w:r>
      <w:r>
        <w:rPr>
          <w:rFonts w:hint="eastAsia"/>
        </w:rPr>
        <w:t xml:space="preserve"> | semantic=</w:t>
      </w:r>
      <w:r>
        <w:rPr>
          <w:rFonts w:hint="eastAsia"/>
        </w:rPr>
        <w:t>顶部状态栏</w:t>
      </w:r>
      <w:r>
        <w:rPr>
          <w:rFonts w:hint="eastAsia"/>
        </w:rPr>
        <w:t xml:space="preserve"> | text=08:08 | bbox=0,0,360,36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id="2_112935" class="Pixso-frame-2_112935"&gt;</w:t>
      </w:r>
    </w:p>
    <w:p w:rsidR="00926089" w:rsidRDefault="00926089" w:rsidP="00926089">
      <w:pPr>
        <w:spacing w:line="240" w:lineRule="auto"/>
      </w:pPr>
      <w:r>
        <w:t xml:space="preserve">            &lt;!-- bbox: key=id:2_112936 | x=0 y=0 w=360 h=36 --&gt;</w:t>
      </w:r>
    </w:p>
    <w:p w:rsidR="00926089" w:rsidRDefault="00926089" w:rsidP="00926089">
      <w:pPr>
        <w:spacing w:line="240" w:lineRule="auto"/>
      </w:pPr>
      <w:r>
        <w:t>&lt;div id="2_112936" class="Pixso-frame-2_112936"&gt;</w:t>
      </w:r>
    </w:p>
    <w:p w:rsidR="00926089" w:rsidRDefault="00926089" w:rsidP="00926089">
      <w:pPr>
        <w:spacing w:line="240" w:lineRule="auto"/>
      </w:pPr>
      <w:r>
        <w:t xml:space="preserve">              &lt;div class="frame-content-2_112936"&gt;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&lt;p id="5_1477" class="Pixso-paragraph-5_1477 fill-</w:t>
      </w:r>
      <w:r>
        <w:rPr>
          <w:rFonts w:hint="eastAsia"/>
        </w:rPr>
        <w:t>场景文本色</w:t>
      </w:r>
      <w:r>
        <w:rPr>
          <w:rFonts w:hint="eastAsia"/>
        </w:rPr>
        <w:t>-text-colorcolor-text-primary-2_113634-paragraph"&gt;08:08&lt;/p&gt;</w:t>
      </w:r>
    </w:p>
    <w:p w:rsidR="00926089" w:rsidRDefault="00926089" w:rsidP="00926089">
      <w:pPr>
        <w:spacing w:line="240" w:lineRule="auto"/>
      </w:pPr>
      <w:r>
        <w:t xml:space="preserve">                &lt;!-- bbox: key=id:5_1478 | x=240 y=12 w=96 h=13 --&gt;</w:t>
      </w:r>
    </w:p>
    <w:p w:rsidR="00926089" w:rsidRDefault="00926089" w:rsidP="00926089">
      <w:pPr>
        <w:spacing w:line="240" w:lineRule="auto"/>
      </w:pPr>
      <w:r>
        <w:t>&lt;div id="5_1478" class="Pixso-frame-5_1478"&gt;</w:t>
      </w:r>
    </w:p>
    <w:p w:rsidR="00926089" w:rsidRDefault="00926089" w:rsidP="00926089">
      <w:pPr>
        <w:spacing w:line="240" w:lineRule="auto"/>
      </w:pPr>
      <w:r>
        <w:t xml:space="preserve">                  &lt;!-- bbox: key=id:5_1479 | x=310 y=12 w=26 h=13 --&gt;</w:t>
      </w:r>
    </w:p>
    <w:p w:rsidR="00926089" w:rsidRDefault="00926089" w:rsidP="00926089">
      <w:pPr>
        <w:spacing w:line="240" w:lineRule="auto"/>
      </w:pPr>
      <w:r>
        <w:t>&lt;div id="5_1479" class="Pixso-vector-5_1479"&gt;&lt;/div&gt;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key=id:5_1491 | x=287 y=12 w=18 h=12 --&gt;</w:t>
      </w:r>
    </w:p>
    <w:p w:rsidR="00926089" w:rsidRDefault="00926089" w:rsidP="00926089">
      <w:pPr>
        <w:spacing w:line="240" w:lineRule="auto"/>
      </w:pPr>
      <w:r>
        <w:t>&lt;div id="5_1491" class="Pixso-vector-5_1491"&gt;&lt;/div&gt;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key=id:5_1498 | x=240 y=12 w=15 h=12 --&gt;</w:t>
      </w:r>
    </w:p>
    <w:p w:rsidR="00926089" w:rsidRDefault="00926089" w:rsidP="00926089">
      <w:pPr>
        <w:spacing w:line="240" w:lineRule="auto"/>
      </w:pPr>
      <w:r>
        <w:t>&lt;div id="5_1498" class="Pixso-vector-5_1498"&gt;&lt;/div&gt;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key=id:5_1525 | x=261 y=12 w=22 h=12 --&gt;</w:t>
      </w:r>
    </w:p>
    <w:p w:rsidR="00926089" w:rsidRDefault="00926089" w:rsidP="00926089">
      <w:pPr>
        <w:spacing w:line="240" w:lineRule="auto"/>
      </w:pPr>
      <w:r>
        <w:t>&lt;div id="5_1525" class="Pixso-vector-5_1525"&gt;&lt;/div&gt;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&lt;/div&gt;</w:t>
      </w:r>
    </w:p>
    <w:p w:rsidR="00926089" w:rsidRDefault="00926089" w:rsidP="00926089">
      <w:pPr>
        <w:spacing w:line="240" w:lineRule="auto"/>
      </w:pPr>
      <w:r>
        <w:t xml:space="preserve">          &lt;!-- bbox: key=id:2_112937 | x=0 y=36 w=360 h=56 --&gt;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顶部区域</w:t>
      </w:r>
      <w:r>
        <w:rPr>
          <w:rFonts w:hint="eastAsia"/>
        </w:rPr>
        <w:t xml:space="preserve"> | range=</w:t>
      </w:r>
      <w:r>
        <w:rPr>
          <w:rFonts w:hint="eastAsia"/>
        </w:rPr>
        <w:t>状态栏下方</w:t>
      </w:r>
      <w:r>
        <w:rPr>
          <w:rFonts w:hint="eastAsia"/>
        </w:rPr>
        <w:t xml:space="preserve"> | semantic=</w:t>
      </w:r>
      <w:r>
        <w:rPr>
          <w:rFonts w:hint="eastAsia"/>
        </w:rPr>
        <w:t>顶部导航栏</w:t>
      </w:r>
      <w:r>
        <w:rPr>
          <w:rFonts w:hint="eastAsia"/>
        </w:rPr>
        <w:t xml:space="preserve"> | text=</w:t>
      </w:r>
      <w:r>
        <w:rPr>
          <w:rFonts w:hint="eastAsia"/>
        </w:rPr>
        <w:t>产品</w:t>
      </w:r>
      <w:r>
        <w:rPr>
          <w:rFonts w:hint="eastAsia"/>
        </w:rPr>
        <w:t xml:space="preserve"> </w:t>
      </w:r>
      <w:r>
        <w:rPr>
          <w:rFonts w:hint="eastAsia"/>
        </w:rPr>
        <w:t>配单</w:t>
      </w:r>
      <w:r>
        <w:rPr>
          <w:rFonts w:hint="eastAsia"/>
        </w:rPr>
        <w:t xml:space="preserve"> </w:t>
      </w:r>
      <w:r>
        <w:rPr>
          <w:rFonts w:hint="eastAsia"/>
        </w:rPr>
        <w:t>门店</w:t>
      </w:r>
      <w:r>
        <w:rPr>
          <w:rFonts w:hint="eastAsia"/>
        </w:rPr>
        <w:t xml:space="preserve"> </w:t>
      </w:r>
      <w:r>
        <w:rPr>
          <w:rFonts w:hint="eastAsia"/>
        </w:rPr>
        <w:t>我的自定义</w:t>
      </w:r>
      <w:r>
        <w:rPr>
          <w:rFonts w:hint="eastAsia"/>
        </w:rPr>
        <w:t xml:space="preserve"> | bbox=0,36,360,56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id="2_112937" class="Pixso-frame-2_112937"&gt;</w:t>
      </w:r>
    </w:p>
    <w:p w:rsidR="00926089" w:rsidRDefault="00926089" w:rsidP="00926089">
      <w:pPr>
        <w:spacing w:line="240" w:lineRule="auto"/>
      </w:pPr>
      <w:r>
        <w:t xml:space="preserve">            &lt;div class="frame-content-2_112937"&gt;</w:t>
      </w:r>
    </w:p>
    <w:p w:rsidR="00926089" w:rsidRDefault="00926089" w:rsidP="00926089">
      <w:pPr>
        <w:spacing w:line="240" w:lineRule="auto"/>
      </w:pPr>
      <w:r>
        <w:t xml:space="preserve">              &lt;!-- bbox: key=id:2_112938 | x=20 y=48 w=176 h=32 --&gt;</w:t>
      </w:r>
    </w:p>
    <w:p w:rsidR="00926089" w:rsidRDefault="00926089" w:rsidP="00926089">
      <w:pPr>
        <w:spacing w:line="240" w:lineRule="auto"/>
      </w:pPr>
      <w:r>
        <w:t>&lt;div id="2_112938" class="Pixso-frame-2_112938"&gt;</w:t>
      </w:r>
    </w:p>
    <w:p w:rsidR="00926089" w:rsidRDefault="00926089" w:rsidP="00926089">
      <w:pPr>
        <w:spacing w:line="240" w:lineRule="auto"/>
      </w:pPr>
      <w:r>
        <w:t xml:space="preserve">                &lt;div class="frame-content-2_112938"&gt;</w:t>
      </w:r>
    </w:p>
    <w:p w:rsidR="00926089" w:rsidRDefault="00926089" w:rsidP="00926089">
      <w:pPr>
        <w:spacing w:line="240" w:lineRule="auto"/>
      </w:pPr>
      <w:r>
        <w:t xml:space="preserve">                  &lt;!-- bbox: key=id:2_112939 | x=20 y=48 w=48 h=32 --&gt;</w:t>
      </w:r>
    </w:p>
    <w:p w:rsidR="00926089" w:rsidRDefault="00926089" w:rsidP="00926089">
      <w:pPr>
        <w:spacing w:line="240" w:lineRule="auto"/>
      </w:pPr>
      <w:r>
        <w:t>&lt;div id="2_112939" class="Pixso-frame-2_112939"&gt;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class="frame-content-2_112939"&gt;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id="5_342" class="Pixso-paragraph-5_342 fill-text</w:t>
      </w:r>
      <w:r>
        <w:rPr>
          <w:rFonts w:hint="eastAsia"/>
        </w:rPr>
        <w:t>文本色图标色</w:t>
      </w:r>
      <w:r>
        <w:rPr>
          <w:rFonts w:hint="eastAsia"/>
        </w:rPr>
        <w:t>color_text_primary-2_113500-paragraph"&gt;</w:t>
      </w:r>
      <w:r>
        <w:rPr>
          <w:rFonts w:hint="eastAsia"/>
        </w:rPr>
        <w:t>产品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key=id:2_112940 | x=84 y=52 w=36 h=24 --&gt;</w:t>
      </w:r>
    </w:p>
    <w:p w:rsidR="00926089" w:rsidRDefault="00926089" w:rsidP="00926089">
      <w:pPr>
        <w:spacing w:line="240" w:lineRule="auto"/>
      </w:pPr>
      <w:r>
        <w:t>&lt;div id="2_112940" class="Pixso-frame-2_112940"&gt;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class="frame-content-2_112940"&gt;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id="5_367" class="Pixso-paragraph-5_367 fill-text-colorcolor-text-secondary-2_113537-paragraph"&gt;</w:t>
      </w:r>
      <w:r>
        <w:rPr>
          <w:rFonts w:hint="eastAsia"/>
        </w:rPr>
        <w:t>配单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key=id:2_112941 | x=136 y=52 w=36 h=24 --&gt;</w:t>
      </w:r>
    </w:p>
    <w:p w:rsidR="00926089" w:rsidRDefault="00926089" w:rsidP="00926089">
      <w:pPr>
        <w:spacing w:line="240" w:lineRule="auto"/>
      </w:pPr>
      <w:r>
        <w:t>&lt;div id="2_112941" class="Pixso-frame-2_112941"&gt;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class="frame-content-2_112941"&gt;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id="5_267" class="Pixso-paragraph-5_267 fill-text-colorcolor-text-secondary-2_113537-paragraph"&gt;</w:t>
      </w:r>
      <w:r>
        <w:rPr>
          <w:rFonts w:hint="eastAsia"/>
        </w:rPr>
        <w:t>门店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  &lt;!-- bbox: key=id:2_112943 | x=212 y=44 w=136 h=40 --&gt;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顶部区域</w:t>
      </w:r>
      <w:r>
        <w:rPr>
          <w:rFonts w:hint="eastAsia"/>
        </w:rPr>
        <w:t xml:space="preserve"> | range=</w:t>
      </w:r>
      <w:r>
        <w:rPr>
          <w:rFonts w:hint="eastAsia"/>
        </w:rPr>
        <w:t>顶部导航栏右侧</w:t>
      </w:r>
      <w:r>
        <w:rPr>
          <w:rFonts w:hint="eastAsia"/>
        </w:rPr>
        <w:t xml:space="preserve"> | semantic=</w:t>
      </w:r>
      <w:r>
        <w:rPr>
          <w:rFonts w:hint="eastAsia"/>
        </w:rPr>
        <w:t>顶部功能图标组</w:t>
      </w:r>
      <w:r>
        <w:rPr>
          <w:rFonts w:hint="eastAsia"/>
        </w:rPr>
        <w:t xml:space="preserve"> | text=</w:t>
      </w:r>
      <w:r>
        <w:rPr>
          <w:rFonts w:hint="eastAsia"/>
        </w:rPr>
        <w:t>我的自定义</w:t>
      </w:r>
      <w:r>
        <w:rPr>
          <w:rFonts w:hint="eastAsia"/>
        </w:rPr>
        <w:t xml:space="preserve"> | bbox=212,44,136,40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id="2_112943" class="Pixso-frame-2_112943"&gt;</w:t>
      </w:r>
    </w:p>
    <w:p w:rsidR="00926089" w:rsidRDefault="00926089" w:rsidP="00926089">
      <w:pPr>
        <w:spacing w:line="240" w:lineRule="auto"/>
      </w:pPr>
      <w:r>
        <w:t xml:space="preserve">                &lt;!-- bbox: key=id:2_112944 | x=212 y=44 w=40 h=40 --&gt;</w:t>
      </w:r>
    </w:p>
    <w:p w:rsidR="00926089" w:rsidRDefault="00926089" w:rsidP="00926089">
      <w:pPr>
        <w:spacing w:line="240" w:lineRule="auto"/>
      </w:pPr>
      <w:r>
        <w:t>&lt;div id="2_112944" class="Pixso-frame-2_112944"&gt;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class="frame-content-2_112944"&gt;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key=id:5_1413 | x=220 y=52 w=24 h=24 --&gt;</w:t>
      </w:r>
    </w:p>
    <w:p w:rsidR="00926089" w:rsidRDefault="00926089" w:rsidP="00926089">
      <w:pPr>
        <w:spacing w:line="240" w:lineRule="auto"/>
      </w:pPr>
      <w:r>
        <w:t>&lt;div id="5_1413" class="Pixso-frame-5_1413"&gt;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key=id:5_1414 | x=220 y=52 w=24 h=24 --&gt;</w:t>
      </w:r>
    </w:p>
    <w:p w:rsidR="00926089" w:rsidRDefault="00926089" w:rsidP="00926089">
      <w:pPr>
        <w:spacing w:line="240" w:lineRule="auto"/>
      </w:pPr>
      <w:r>
        <w:lastRenderedPageBreak/>
        <w:t>&lt;div id="5_1414" class="Pixso-rectangle-5_1414"&gt;&lt;/div&gt;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key=id:5_1415 | x=222 y=54 w=19 h=19 --&gt;</w:t>
      </w:r>
    </w:p>
    <w:p w:rsidR="00926089" w:rsidRDefault="00926089" w:rsidP="00926089">
      <w:pPr>
        <w:spacing w:line="240" w:lineRule="auto"/>
      </w:pPr>
      <w:r>
        <w:t>&lt;div id="5_1415" class="Pixso-vector-5_1415"&gt;&lt;/div&gt;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&lt;!-- bbox: key=id:2_112945 | x=260 y=44 w=40 h=40 --&gt;</w:t>
      </w:r>
    </w:p>
    <w:p w:rsidR="00926089" w:rsidRDefault="00926089" w:rsidP="00926089">
      <w:pPr>
        <w:spacing w:line="240" w:lineRule="auto"/>
      </w:pPr>
      <w:r>
        <w:t>&lt;div id="2_112945" class="Pixso-frame-2_112945"&gt;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class="frame-content-2_112945"&gt;</w:t>
      </w:r>
    </w:p>
    <w:p w:rsidR="00926089" w:rsidRDefault="00926089" w:rsidP="00926089">
      <w:pPr>
        <w:spacing w:line="240" w:lineRule="auto"/>
      </w:pPr>
      <w:r>
        <w:t xml:space="preserve">                    &lt;!-- bbox: key=id:2_112947 | x=268 y=52 w=24 h=24 --&gt;</w:t>
      </w:r>
    </w:p>
    <w:p w:rsidR="00926089" w:rsidRDefault="00926089" w:rsidP="00926089">
      <w:pPr>
        <w:spacing w:line="240" w:lineRule="auto"/>
      </w:pPr>
      <w:r>
        <w:t>&lt;div id="2_112947" class="Pixso-frame-2_112947"&gt;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key=id:2_112948 | x=268 y=52 w=24 h=24 --&gt;</w:t>
      </w:r>
    </w:p>
    <w:p w:rsidR="00926089" w:rsidRDefault="00926089" w:rsidP="00926089">
      <w:pPr>
        <w:spacing w:line="240" w:lineRule="auto"/>
      </w:pPr>
      <w:r>
        <w:t>&lt;div id="2_112948" class="Pixso-group-2_112948"&gt;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key=id:2_112949 | x=268 y=52 w=24 h=24 --&gt;</w:t>
      </w:r>
    </w:p>
    <w:p w:rsidR="00926089" w:rsidRDefault="00926089" w:rsidP="00926089">
      <w:pPr>
        <w:spacing w:line="240" w:lineRule="auto"/>
      </w:pPr>
      <w:r>
        <w:t>&lt;div id="2_112949" class="Pixso-group-2_112949"&gt;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key=id:2_112951 | x=270 y=54 w=20 h=19 --&gt;</w:t>
      </w:r>
    </w:p>
    <w:p w:rsidR="00926089" w:rsidRDefault="00926089" w:rsidP="00926089">
      <w:pPr>
        <w:spacing w:line="240" w:lineRule="auto"/>
      </w:pPr>
      <w:r>
        <w:t>&lt;div id="2_112951" class="Pixso-vector-2_112951"&gt;&lt;/div&gt;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&lt;!-- bbox: key=id:2_112952 | x=308 y=44 w=40 h=40 --&gt;</w:t>
      </w:r>
    </w:p>
    <w:p w:rsidR="00926089" w:rsidRDefault="00926089" w:rsidP="00926089">
      <w:pPr>
        <w:spacing w:line="240" w:lineRule="auto"/>
      </w:pPr>
      <w:r>
        <w:t>&lt;div id="2_112952" class="Pixso-frame-2_112952"&gt;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class="frame-content-2_112952"&gt;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key=id:5_2329 | x=318 y=43 w=20 h=20 --&gt;</w:t>
      </w:r>
    </w:p>
    <w:p w:rsidR="00926089" w:rsidRDefault="00926089" w:rsidP="00926089">
      <w:pPr>
        <w:spacing w:line="240" w:lineRule="auto"/>
      </w:pPr>
      <w:r>
        <w:t>&lt;div id="5_2329" class="Pixso-frame-5_2329"&gt;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key=id:5_2330 | x=318 y=43 w=20 h=20 --&gt;</w:t>
      </w:r>
    </w:p>
    <w:p w:rsidR="00926089" w:rsidRDefault="00926089" w:rsidP="00926089">
      <w:pPr>
        <w:spacing w:line="240" w:lineRule="auto"/>
      </w:pPr>
      <w:r>
        <w:t>&lt;div id="5_2330" class="Pixso-frame-5_2330"&gt;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key=id:5_2331 | x=318 y=43 w=20 h=20 --&gt;</w:t>
      </w:r>
    </w:p>
    <w:p w:rsidR="00926089" w:rsidRDefault="00926089" w:rsidP="00926089">
      <w:pPr>
        <w:spacing w:line="240" w:lineRule="auto"/>
      </w:pPr>
      <w:r>
        <w:t>&lt;div id="5_2331" class="Pixso-rectangle-5_2331"&gt;&lt;/div&gt;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key=id:5_2332 | x=319 y=44 w=18 h=18 --&gt;</w:t>
      </w:r>
    </w:p>
    <w:p w:rsidR="00926089" w:rsidRDefault="00926089" w:rsidP="00926089">
      <w:pPr>
        <w:spacing w:line="240" w:lineRule="auto"/>
      </w:pPr>
      <w:r>
        <w:t>&lt;div id="5_2332" class="Pixso-vector-5_2332"&gt;&lt;/div&gt;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key=id:5_2337 | x=331 y=55 w=4 h=4 --&gt;</w:t>
      </w:r>
    </w:p>
    <w:p w:rsidR="00926089" w:rsidRDefault="00926089" w:rsidP="00926089">
      <w:pPr>
        <w:spacing w:line="240" w:lineRule="auto"/>
      </w:pPr>
      <w:r>
        <w:t>&lt;div id="5_2337" class="Pixso-vector-5_2337"&gt;&lt;/div&gt;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&lt;p id="5_2340" class="Pixso-paragraph-5_2340"&gt;</w:t>
      </w:r>
      <w:r>
        <w:rPr>
          <w:rFonts w:hint="eastAsia"/>
        </w:rPr>
        <w:t>我的自定义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&lt;/div&gt;</w:t>
      </w:r>
    </w:p>
    <w:p w:rsidR="00926089" w:rsidRDefault="00926089" w:rsidP="00926089">
      <w:pPr>
        <w:spacing w:line="240" w:lineRule="auto"/>
      </w:pPr>
      <w:r>
        <w:lastRenderedPageBreak/>
        <w:t xml:space="preserve">        &lt;/div&gt;</w:t>
      </w:r>
    </w:p>
    <w:p w:rsidR="00926089" w:rsidRDefault="00926089" w:rsidP="00926089">
      <w:pPr>
        <w:spacing w:line="240" w:lineRule="auto"/>
      </w:pPr>
      <w:r>
        <w:t xml:space="preserve">        &lt;!-- bbox: key=id:2_112953 | x=0 y=92 w=360 h=92 --&gt;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顶部导航栏下方</w:t>
      </w:r>
      <w:r>
        <w:rPr>
          <w:rFonts w:hint="eastAsia"/>
        </w:rPr>
        <w:t xml:space="preserve"> | semantic=</w:t>
      </w:r>
      <w:r>
        <w:rPr>
          <w:rFonts w:hint="eastAsia"/>
        </w:rPr>
        <w:t>一级分类导航</w:t>
      </w:r>
      <w:r>
        <w:rPr>
          <w:rFonts w:hint="eastAsia"/>
        </w:rPr>
        <w:t xml:space="preserve"> | text=</w:t>
      </w:r>
      <w:r>
        <w:rPr>
          <w:rFonts w:hint="eastAsia"/>
        </w:rPr>
        <w:t>光接入</w:t>
      </w:r>
      <w:r>
        <w:rPr>
          <w:rFonts w:hint="eastAsia"/>
        </w:rPr>
        <w:t xml:space="preserve"> </w:t>
      </w:r>
      <w:r>
        <w:rPr>
          <w:rFonts w:hint="eastAsia"/>
        </w:rPr>
        <w:t>存储</w:t>
      </w:r>
      <w:r>
        <w:rPr>
          <w:rFonts w:hint="eastAsia"/>
        </w:rPr>
        <w:t xml:space="preserve"> </w:t>
      </w:r>
      <w:r>
        <w:rPr>
          <w:rFonts w:hint="eastAsia"/>
        </w:rPr>
        <w:t>协作平板</w:t>
      </w:r>
      <w:r>
        <w:rPr>
          <w:rFonts w:hint="eastAsia"/>
        </w:rPr>
        <w:t xml:space="preserve"> </w:t>
      </w:r>
      <w:r>
        <w:rPr>
          <w:rFonts w:hint="eastAsia"/>
        </w:rPr>
        <w:t>视频会议</w:t>
      </w:r>
      <w:r>
        <w:rPr>
          <w:rFonts w:hint="eastAsia"/>
        </w:rPr>
        <w:t xml:space="preserve"> </w:t>
      </w:r>
      <w:r>
        <w:rPr>
          <w:rFonts w:hint="eastAsia"/>
        </w:rPr>
        <w:t>智能安防</w:t>
      </w:r>
      <w:r>
        <w:rPr>
          <w:rFonts w:hint="eastAsia"/>
        </w:rPr>
        <w:t xml:space="preserve"> </w:t>
      </w:r>
      <w:r>
        <w:rPr>
          <w:rFonts w:hint="eastAsia"/>
        </w:rPr>
        <w:t>广场屏</w:t>
      </w:r>
      <w:r>
        <w:rPr>
          <w:rFonts w:hint="eastAsia"/>
        </w:rPr>
        <w:t xml:space="preserve"> </w:t>
      </w:r>
      <w:r>
        <w:rPr>
          <w:rFonts w:hint="eastAsia"/>
        </w:rPr>
        <w:t>昇腾</w:t>
      </w:r>
      <w:r>
        <w:rPr>
          <w:rFonts w:hint="eastAsia"/>
        </w:rPr>
        <w:t xml:space="preserve">APN </w:t>
      </w:r>
      <w:r>
        <w:rPr>
          <w:rFonts w:hint="eastAsia"/>
        </w:rPr>
        <w:t>计算</w:t>
      </w:r>
      <w:r>
        <w:rPr>
          <w:rFonts w:hint="eastAsia"/>
        </w:rPr>
        <w:t xml:space="preserve"> </w:t>
      </w:r>
      <w:r>
        <w:rPr>
          <w:rFonts w:hint="eastAsia"/>
        </w:rPr>
        <w:t>全部</w:t>
      </w:r>
      <w:r>
        <w:rPr>
          <w:rFonts w:hint="eastAsia"/>
        </w:rPr>
        <w:t xml:space="preserve"> | bbox=0,92,360,92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id="2_112953" class="stroke-wrapper-2_112953"&gt;</w:t>
      </w:r>
    </w:p>
    <w:p w:rsidR="00926089" w:rsidRDefault="00926089" w:rsidP="00926089">
      <w:pPr>
        <w:spacing w:line="240" w:lineRule="auto"/>
      </w:pPr>
      <w:r>
        <w:t xml:space="preserve">          &lt;div class="Pixso-frame-2_112953"&gt;</w:t>
      </w:r>
    </w:p>
    <w:p w:rsidR="00926089" w:rsidRDefault="00926089" w:rsidP="00926089">
      <w:pPr>
        <w:spacing w:line="240" w:lineRule="auto"/>
      </w:pPr>
      <w:r>
        <w:t xml:space="preserve">            &lt;div class="frame-content-2_112953"&gt;</w:t>
      </w:r>
    </w:p>
    <w:p w:rsidR="00926089" w:rsidRDefault="00926089" w:rsidP="00926089">
      <w:pPr>
        <w:spacing w:line="240" w:lineRule="auto"/>
      </w:pPr>
      <w:r>
        <w:t xml:space="preserve">              &lt;!-- bbox: key=id:5_2081 | x=0 y=101 w=316 h=66 --&gt;</w:t>
      </w:r>
    </w:p>
    <w:p w:rsidR="00926089" w:rsidRDefault="00926089" w:rsidP="00926089">
      <w:pPr>
        <w:spacing w:line="240" w:lineRule="auto"/>
      </w:pPr>
      <w:r>
        <w:t>&lt;div id="5_2081" class="Pixso-frame-5_2081"&gt;</w:t>
      </w:r>
    </w:p>
    <w:p w:rsidR="00926089" w:rsidRDefault="00926089" w:rsidP="00926089">
      <w:pPr>
        <w:spacing w:line="240" w:lineRule="auto"/>
      </w:pPr>
      <w:r>
        <w:t xml:space="preserve">                &lt;div class="frame-content-5_2081"&gt;</w:t>
      </w:r>
    </w:p>
    <w:p w:rsidR="00926089" w:rsidRDefault="00926089" w:rsidP="00926089">
      <w:pPr>
        <w:spacing w:line="240" w:lineRule="auto"/>
      </w:pPr>
      <w:r>
        <w:t xml:space="preserve">                  &lt;!-- bbox: key=id:5_2139 | x=8 y=101 w=64 h=66 --&gt;</w:t>
      </w:r>
    </w:p>
    <w:p w:rsidR="00926089" w:rsidRDefault="00926089" w:rsidP="00926089">
      <w:pPr>
        <w:spacing w:line="240" w:lineRule="auto"/>
      </w:pPr>
      <w:r>
        <w:t>&lt;div id="5_2139" class="Pixso-frame-5_2139"&gt;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class="frame-content-5_2139"&gt;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key=id:5_2140 | x=16 y=101 w=48 h=48 --&gt;</w:t>
      </w:r>
    </w:p>
    <w:p w:rsidR="00926089" w:rsidRDefault="00926089" w:rsidP="00926089">
      <w:pPr>
        <w:spacing w:line="240" w:lineRule="auto"/>
      </w:pPr>
      <w:r>
        <w:t>&lt;div id="5_2140" class="Pixso-frame-5_2140 fill-background-colorcolor-bg-1-2_113958"&gt;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key=id:5_2141 | x=20 y=105 w=40 h=40 --&gt;</w:t>
      </w:r>
    </w:p>
    <w:p w:rsidR="00926089" w:rsidRDefault="00926089" w:rsidP="00926089">
      <w:pPr>
        <w:spacing w:line="240" w:lineRule="auto"/>
      </w:pPr>
      <w:r>
        <w:t>&lt;div id="5_2141" class="Pixso-frame-5_2141"&gt;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key=id:5_2156 | x=21 y=119 w=39 h=12 --&gt;</w:t>
      </w:r>
    </w:p>
    <w:p w:rsidR="00926089" w:rsidRDefault="00926089" w:rsidP="00926089">
      <w:pPr>
        <w:spacing w:line="240" w:lineRule="auto"/>
      </w:pPr>
      <w:r>
        <w:t>&lt;div id="5_2156" class="Pixso-rectangle-5_2156"&gt;&lt;/div&gt;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id="5_2157" class="Pixso-paragraph-5_2157 fill-text-colorcolor-text-secondary-2_113537-paragraph"&gt;</w:t>
      </w:r>
      <w:r>
        <w:rPr>
          <w:rFonts w:hint="eastAsia"/>
        </w:rPr>
        <w:t>光接入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key=id:5_2158 | x=76 y=101 w=64 h=66 --&gt;</w:t>
      </w:r>
    </w:p>
    <w:p w:rsidR="00926089" w:rsidRDefault="00926089" w:rsidP="00926089">
      <w:pPr>
        <w:spacing w:line="240" w:lineRule="auto"/>
      </w:pPr>
      <w:r>
        <w:t>&lt;div id="5_2158" class="Pixso-frame-5_2158"&gt;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class="frame-content-5_2158"&gt;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key=id:5_2159 | x=84 y=101 w=48 h=48 --&gt;</w:t>
      </w:r>
    </w:p>
    <w:p w:rsidR="00926089" w:rsidRDefault="00926089" w:rsidP="00926089">
      <w:pPr>
        <w:spacing w:line="240" w:lineRule="auto"/>
      </w:pPr>
      <w:r>
        <w:t>&lt;div id="5_2159" class="Pixso-frame-5_2159 fill-background-colorcolor-bg-1-2_113958"&gt;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key=id:5_2160 | x=88 y=105 w=40 h=40 --&gt;</w:t>
      </w:r>
    </w:p>
    <w:p w:rsidR="00926089" w:rsidRDefault="00926089" w:rsidP="00926089">
      <w:pPr>
        <w:spacing w:line="240" w:lineRule="auto"/>
      </w:pPr>
      <w:r>
        <w:t>&lt;div id="5_2160" class="Pixso-frame-5_2160"&gt;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key=id:5_2175 | x=88 y=105 w=40 h=40 --&gt;</w:t>
      </w:r>
    </w:p>
    <w:p w:rsidR="00926089" w:rsidRDefault="00926089" w:rsidP="00926089">
      <w:pPr>
        <w:spacing w:line="240" w:lineRule="auto"/>
      </w:pPr>
      <w:r>
        <w:t>&lt;div id="5_2175" class="Pixso-rectangle-5_2175"&gt;&lt;/div&gt;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id="5_2176" class="Pixso-paragraph-5_2176 fill-text-colorcolor-text-secondary-2_113537-paragraph"&gt;</w:t>
      </w:r>
      <w:r>
        <w:rPr>
          <w:rFonts w:hint="eastAsia"/>
        </w:rPr>
        <w:t>存储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key=id:5_2177 | x=144 y=101 w=64 h=66 --&gt;</w:t>
      </w:r>
    </w:p>
    <w:p w:rsidR="00926089" w:rsidRDefault="00926089" w:rsidP="00926089">
      <w:pPr>
        <w:spacing w:line="240" w:lineRule="auto"/>
      </w:pPr>
      <w:r>
        <w:t>&lt;div id="5_2177" class="Pixso-frame-5_2177"&gt;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&lt;div class="frame-content-5_2177"&gt;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key=id:5_2178 | x=152 y=101 w=48 h=48 --&gt;</w:t>
      </w:r>
    </w:p>
    <w:p w:rsidR="00926089" w:rsidRDefault="00926089" w:rsidP="00926089">
      <w:pPr>
        <w:spacing w:line="240" w:lineRule="auto"/>
      </w:pPr>
      <w:r>
        <w:t>&lt;div id="5_2178" class="stroke-wrapper-5_2178"&gt;</w:t>
      </w:r>
    </w:p>
    <w:p w:rsidR="00926089" w:rsidRDefault="00926089" w:rsidP="00926089">
      <w:pPr>
        <w:spacing w:line="240" w:lineRule="auto"/>
      </w:pPr>
      <w:r>
        <w:t xml:space="preserve">                        &lt;div class="Pixso-frame-5_2178 fill-background-colorcolor-bg-1-2_113958"&gt;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key=id:5_2179 | x=156 y=105 w=40 h=40 --&gt;</w:t>
      </w:r>
    </w:p>
    <w:p w:rsidR="00926089" w:rsidRDefault="00926089" w:rsidP="00926089">
      <w:pPr>
        <w:spacing w:line="240" w:lineRule="auto"/>
      </w:pPr>
      <w:r>
        <w:t>&lt;div id="5_2179" class="Pixso-frame-5_2179"&gt;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key=id:5_2194 | x=159 y=113 w=33 h=24 --&gt;</w:t>
      </w:r>
    </w:p>
    <w:p w:rsidR="00926089" w:rsidRDefault="00926089" w:rsidP="00926089">
      <w:pPr>
        <w:spacing w:line="240" w:lineRule="auto"/>
      </w:pPr>
      <w:r>
        <w:t>&lt;div id="5_2194" class="Pixso-rectangle-5_2194"&gt;&lt;/div&gt;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&lt;div class="stroke-5_2178"&gt;&lt;/div&gt;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id="5_2195" class="Pixso-paragraph-5_2195 fill-text-colorcolor-text-primary-2_113536-paragraph"&gt;</w:t>
      </w:r>
      <w:r>
        <w:rPr>
          <w:rFonts w:hint="eastAsia"/>
        </w:rPr>
        <w:t>协作平板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key=id:5_2196 | x=212 y=101 w=64 h=66 --&gt;</w:t>
      </w:r>
    </w:p>
    <w:p w:rsidR="00926089" w:rsidRDefault="00926089" w:rsidP="00926089">
      <w:pPr>
        <w:spacing w:line="240" w:lineRule="auto"/>
      </w:pPr>
      <w:r>
        <w:t>&lt;div id="5_2196" class="Pixso-frame-5_2196"&gt;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class="frame-content-5_2196"&gt;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key=id:5_2197 | x=220 y=101 w=48 h=48 --&gt;</w:t>
      </w:r>
    </w:p>
    <w:p w:rsidR="00926089" w:rsidRDefault="00926089" w:rsidP="00926089">
      <w:pPr>
        <w:spacing w:line="240" w:lineRule="auto"/>
      </w:pPr>
      <w:r>
        <w:t>&lt;div id="5_2197" class="Pixso-frame-5_2197 fill-background-colorcolor-bg-1-2_113958"&gt;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key=id:5_2198 | x=224 y=105 w=40 h=40 --&gt;</w:t>
      </w:r>
    </w:p>
    <w:p w:rsidR="00926089" w:rsidRDefault="00926089" w:rsidP="00926089">
      <w:pPr>
        <w:spacing w:line="240" w:lineRule="auto"/>
      </w:pPr>
      <w:r>
        <w:t>&lt;div id="5_2198" class="Pixso-frame-5_2198"&gt;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key=id:5_2213 | x=227 y=114 w=33 h=19 --&gt;</w:t>
      </w:r>
    </w:p>
    <w:p w:rsidR="00926089" w:rsidRDefault="00926089" w:rsidP="00926089">
      <w:pPr>
        <w:spacing w:line="240" w:lineRule="auto"/>
      </w:pPr>
      <w:r>
        <w:t>&lt;div id="5_2213" class="Pixso-rectangle-5_2213"&gt;&lt;/div&gt;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id="5_2214" class="Pixso-paragraph-5_2214 fill-text-colorcolor-text-secondary-2_113537-paragraph"&gt;</w:t>
      </w:r>
      <w:r>
        <w:rPr>
          <w:rFonts w:hint="eastAsia"/>
        </w:rPr>
        <w:t>视频会议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key=id:5_2215 | x=280 y=101 w=64 h=66 --&gt;</w:t>
      </w:r>
    </w:p>
    <w:p w:rsidR="00926089" w:rsidRDefault="00926089" w:rsidP="00926089">
      <w:pPr>
        <w:spacing w:line="240" w:lineRule="auto"/>
      </w:pPr>
      <w:r>
        <w:t>&lt;div id="5_2215" class="Pixso-frame-5_2215"&gt;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class="frame-content-5_2215"&gt;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key=id:5_2216 | x=288 y=101 w=48 h=48 --&gt;</w:t>
      </w:r>
    </w:p>
    <w:p w:rsidR="00926089" w:rsidRDefault="00926089" w:rsidP="00926089">
      <w:pPr>
        <w:spacing w:line="240" w:lineRule="auto"/>
      </w:pPr>
      <w:r>
        <w:t>&lt;div id="5_2216" class="Pixso-frame-5_2216 fill-background-colorcolor-bg-1-2_113958"&gt;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key=id:5_2217 | x=292 y=105 w=40 h=40 --&gt;</w:t>
      </w:r>
    </w:p>
    <w:p w:rsidR="00926089" w:rsidRDefault="00926089" w:rsidP="00926089">
      <w:pPr>
        <w:spacing w:line="240" w:lineRule="auto"/>
      </w:pPr>
      <w:r>
        <w:t>&lt;div id="5_2217" class="Pixso-frame-5_2217"&gt;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key=id:5_2232 | x=295 y=115 w=33 h=21 --&gt;</w:t>
      </w:r>
    </w:p>
    <w:p w:rsidR="00926089" w:rsidRDefault="00926089" w:rsidP="00926089">
      <w:pPr>
        <w:spacing w:line="240" w:lineRule="auto"/>
      </w:pPr>
      <w:r>
        <w:t>&lt;div id="5_2232" class="Pixso-rectangle-5_2232"&gt;&lt;/div&gt;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&lt;p id="5_2233" class="Pixso-paragraph-5_2233 fill-text-colorcolor-text-secondary-2_113537-paragraph"&gt;</w:t>
      </w:r>
      <w:r>
        <w:rPr>
          <w:rFonts w:hint="eastAsia"/>
        </w:rPr>
        <w:t>智能安防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key=id:5_2234 | x=348 y=101 w=64 h=66 --&gt;</w:t>
      </w:r>
    </w:p>
    <w:p w:rsidR="00926089" w:rsidRDefault="00926089" w:rsidP="00926089">
      <w:pPr>
        <w:spacing w:line="240" w:lineRule="auto"/>
      </w:pPr>
      <w:r>
        <w:t>&lt;div id="5_2234" class="Pixso-frame-5_2234"&gt;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class="frame-content-5_2234"&gt;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key=id:5_2235 | x=356 y=101 w=48 h=48 --&gt;</w:t>
      </w:r>
    </w:p>
    <w:p w:rsidR="00926089" w:rsidRDefault="00926089" w:rsidP="00926089">
      <w:pPr>
        <w:spacing w:line="240" w:lineRule="auto"/>
      </w:pPr>
      <w:r>
        <w:t>&lt;div id="5_2235" class="Pixso-frame-5_2235 fill-background-colorcolor-bg-1-2_113958"&gt;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key=id:5_2236 | x=360 y=105 w=40 h=40 --&gt;</w:t>
      </w:r>
    </w:p>
    <w:p w:rsidR="00926089" w:rsidRDefault="00926089" w:rsidP="00926089">
      <w:pPr>
        <w:spacing w:line="240" w:lineRule="auto"/>
      </w:pPr>
      <w:r>
        <w:t>&lt;div id="5_2236" class="Pixso-frame-5_2236"&gt;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key=id:5_2251 | x=363 y=111 w=33 h=28 --&gt;</w:t>
      </w:r>
    </w:p>
    <w:p w:rsidR="00926089" w:rsidRDefault="00926089" w:rsidP="00926089">
      <w:pPr>
        <w:spacing w:line="240" w:lineRule="auto"/>
      </w:pPr>
      <w:r>
        <w:t>&lt;div id="5_2251" class="Pixso-rectangle-5_2251"&gt;&lt;/div&gt;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id="5_2252" class="Pixso-paragraph-5_2252 fill-text-colorcolor-text-secondary-2_113537-paragraph"&gt;</w:t>
      </w:r>
      <w:r>
        <w:rPr>
          <w:rFonts w:hint="eastAsia"/>
        </w:rPr>
        <w:t>广场屏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key=id:5_2253 | x=416 y=101 w=64 h=66 --&gt;</w:t>
      </w:r>
    </w:p>
    <w:p w:rsidR="00926089" w:rsidRDefault="00926089" w:rsidP="00926089">
      <w:pPr>
        <w:spacing w:line="240" w:lineRule="auto"/>
      </w:pPr>
      <w:r>
        <w:t>&lt;div id="5_2253" class="Pixso-frame-5_2253"&gt;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class="frame-content-5_2253"&gt;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key=id:5_2254 | x=424 y=101 w=48 h=48 --&gt;</w:t>
      </w:r>
    </w:p>
    <w:p w:rsidR="00926089" w:rsidRDefault="00926089" w:rsidP="00926089">
      <w:pPr>
        <w:spacing w:line="240" w:lineRule="auto"/>
      </w:pPr>
      <w:r>
        <w:t>&lt;div id="5_2254" class="Pixso-frame-5_2254 fill-background-colorcolor-bg-1-2_113958"&gt;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key=id:5_2255 | x=428 y=105 w=40 h=40 --&gt;</w:t>
      </w:r>
    </w:p>
    <w:p w:rsidR="00926089" w:rsidRDefault="00926089" w:rsidP="00926089">
      <w:pPr>
        <w:spacing w:line="240" w:lineRule="auto"/>
      </w:pPr>
      <w:r>
        <w:t>&lt;div id="5_2255" class="Pixso-frame-5_2255"&gt;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key=id:5_2270 | x=431 y=113 w=33 h=24 --&gt;</w:t>
      </w:r>
    </w:p>
    <w:p w:rsidR="00926089" w:rsidRDefault="00926089" w:rsidP="00926089">
      <w:pPr>
        <w:spacing w:line="240" w:lineRule="auto"/>
      </w:pPr>
      <w:r>
        <w:t>&lt;div id="5_2270" class="Pixso-rectangle-5_2270"&gt;&lt;/div&gt;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id="5_2271" class="Pixso-paragraph-5_2271 fill-text-colorcolor-text-secondary-2_113537-paragraph"&gt;</w:t>
      </w:r>
      <w:r>
        <w:rPr>
          <w:rFonts w:hint="eastAsia"/>
        </w:rPr>
        <w:t>昇腾</w:t>
      </w:r>
      <w:r>
        <w:rPr>
          <w:rFonts w:hint="eastAsia"/>
        </w:rPr>
        <w:t>APN&lt;/p&gt;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&lt;!-- bbox: key=id:5_2272 | x=484 y=101 w=64 h=66 --&gt;</w:t>
      </w:r>
    </w:p>
    <w:p w:rsidR="00926089" w:rsidRDefault="00926089" w:rsidP="00926089">
      <w:pPr>
        <w:spacing w:line="240" w:lineRule="auto"/>
      </w:pPr>
      <w:r>
        <w:t>&lt;div id="5_2272" class="Pixso-frame-5_2272"&gt;</w:t>
      </w:r>
    </w:p>
    <w:p w:rsidR="00926089" w:rsidRDefault="00926089" w:rsidP="00926089">
      <w:pPr>
        <w:spacing w:line="240" w:lineRule="auto"/>
      </w:pPr>
      <w:r>
        <w:t xml:space="preserve">                    &lt;div class="frame-content-5_2272"&gt;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key=id:5_2273 | x=492 y=101 w=48 h=48 --&gt;</w:t>
      </w:r>
    </w:p>
    <w:p w:rsidR="00926089" w:rsidRDefault="00926089" w:rsidP="00926089">
      <w:pPr>
        <w:spacing w:line="240" w:lineRule="auto"/>
      </w:pPr>
      <w:r>
        <w:t>&lt;div id="5_2273" class="Pixso-frame-5_2273 fill-background-colorcolor-bg-1-2_113958"&gt;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key=id:5_2274 | x=496 y=105 w=40 h=40 --&gt;</w:t>
      </w:r>
    </w:p>
    <w:p w:rsidR="00926089" w:rsidRDefault="00926089" w:rsidP="00926089">
      <w:pPr>
        <w:spacing w:line="240" w:lineRule="auto"/>
      </w:pPr>
      <w:r>
        <w:t>&lt;div id="5_2274" class="Pixso-frame-5_2274"&gt;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key=id:5_2289 | x=499 y=113 w=33 h=24 --&gt;</w:t>
      </w:r>
    </w:p>
    <w:p w:rsidR="00926089" w:rsidRDefault="00926089" w:rsidP="00926089">
      <w:pPr>
        <w:spacing w:line="240" w:lineRule="auto"/>
      </w:pPr>
      <w:r>
        <w:t>&lt;div id="5_2289" class="Pixso-rectangle-5_2289"&gt;&lt;/div&gt;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id="5_2290" class="Pixso-paragraph-5_2290 fill-text-colorcolor-text-secondary-2_113537-paragraph"&gt;</w:t>
      </w:r>
      <w:r>
        <w:rPr>
          <w:rFonts w:hint="eastAsia"/>
        </w:rPr>
        <w:t>计算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  &lt;!-- bbox: key=id:5_2291 | x=316 y=100 w=44 h=68 --&gt;</w:t>
      </w:r>
    </w:p>
    <w:p w:rsidR="00926089" w:rsidRDefault="00926089" w:rsidP="00926089">
      <w:pPr>
        <w:spacing w:line="240" w:lineRule="auto"/>
      </w:pPr>
      <w:r>
        <w:t>&lt;div id="5_2291" class="Pixso-frame-5_2291"&gt;</w:t>
      </w:r>
    </w:p>
    <w:p w:rsidR="00926089" w:rsidRDefault="00926089" w:rsidP="00926089">
      <w:pPr>
        <w:spacing w:line="240" w:lineRule="auto"/>
      </w:pPr>
      <w:r>
        <w:t xml:space="preserve">                &lt;div class="frame-content-5_2291"&gt;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&lt;p id="5_2292" class="Pixso-paragraph-5_2292 fill-text-colorcolor-text-secondary-2_113537-paragraph text-regularfont-body-1regular-2_113539"&gt;</w:t>
      </w:r>
      <w:r>
        <w:rPr>
          <w:rFonts w:hint="eastAsia"/>
        </w:rPr>
        <w:t>全部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&lt;!-- bbox: key=id:5_2293 | x=332 y=146 w=12 h=12 --&gt;</w:t>
      </w:r>
    </w:p>
    <w:p w:rsidR="00926089" w:rsidRDefault="00926089" w:rsidP="00926089">
      <w:pPr>
        <w:spacing w:line="240" w:lineRule="auto"/>
      </w:pPr>
      <w:r>
        <w:t>&lt;div id="5_2293" class="Pixso-frame-5_2293"&gt;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key=id:5_2294 | x=332 y=146 w=12 h=12 --&gt;</w:t>
      </w:r>
    </w:p>
    <w:p w:rsidR="00926089" w:rsidRDefault="00926089" w:rsidP="00926089">
      <w:pPr>
        <w:spacing w:line="240" w:lineRule="auto"/>
      </w:pPr>
      <w:r>
        <w:t>&lt;div id="5_2294" class="Pixso-frame-5_2294"&gt;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key=id:5_2295 | x=332 y=146 w=12 h=12 --&gt;</w:t>
      </w:r>
    </w:p>
    <w:p w:rsidR="00926089" w:rsidRDefault="00926089" w:rsidP="00926089">
      <w:pPr>
        <w:spacing w:line="240" w:lineRule="auto"/>
      </w:pPr>
      <w:r>
        <w:t>&lt;div id="5_2295" class="Pixso-rectangle-5_2295"&gt;&lt;/div&gt;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key=id:5_2296 | x=334 y=148 w=9 h=9 --&gt;</w:t>
      </w:r>
    </w:p>
    <w:p w:rsidR="00926089" w:rsidRDefault="00926089" w:rsidP="00926089">
      <w:pPr>
        <w:spacing w:line="240" w:lineRule="auto"/>
      </w:pPr>
      <w:r>
        <w:t>&lt;div id="5_2296" class="Pixso-vector-5_2296"&gt;&lt;/div&gt;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&lt;/div&gt;</w:t>
      </w:r>
    </w:p>
    <w:p w:rsidR="00926089" w:rsidRDefault="00926089" w:rsidP="00926089">
      <w:pPr>
        <w:spacing w:line="240" w:lineRule="auto"/>
      </w:pPr>
      <w:r>
        <w:t xml:space="preserve">          &lt;div class="stroke-2_112953"&gt;&lt;/div&gt;</w:t>
      </w:r>
    </w:p>
    <w:p w:rsidR="00926089" w:rsidRDefault="00926089" w:rsidP="00926089">
      <w:pPr>
        <w:spacing w:line="240" w:lineRule="auto"/>
      </w:pPr>
      <w:r>
        <w:t xml:space="preserve">        &lt;/div&gt;</w:t>
      </w:r>
    </w:p>
    <w:p w:rsidR="00926089" w:rsidRDefault="00926089" w:rsidP="00926089">
      <w:pPr>
        <w:spacing w:line="240" w:lineRule="auto"/>
      </w:pPr>
      <w:r>
        <w:t xml:space="preserve">        &lt;!-- bbox: key=id:2_112954 | x=0 y=184 w=360 h=752 --&gt;</w:t>
      </w:r>
    </w:p>
    <w:p w:rsidR="00926089" w:rsidRDefault="00926089" w:rsidP="00926089">
      <w:pPr>
        <w:spacing w:line="240" w:lineRule="auto"/>
      </w:pPr>
      <w:r>
        <w:t>&lt;div id="2_112954" class="Pixso-frame-2_112954"&gt;</w:t>
      </w:r>
    </w:p>
    <w:p w:rsidR="00926089" w:rsidRDefault="00926089" w:rsidP="00926089">
      <w:pPr>
        <w:spacing w:line="240" w:lineRule="auto"/>
      </w:pPr>
      <w:r>
        <w:t xml:space="preserve">          &lt;div class="frame-content-2_112954"&gt;</w:t>
      </w:r>
    </w:p>
    <w:p w:rsidR="00926089" w:rsidRDefault="00926089" w:rsidP="00926089">
      <w:pPr>
        <w:spacing w:line="240" w:lineRule="auto"/>
      </w:pPr>
      <w:r>
        <w:t xml:space="preserve">            &lt;!-- bbox: key=id:2_112955 | x=0 y=184 w=72 h=752 --&gt;</w:t>
      </w:r>
    </w:p>
    <w:p w:rsidR="00926089" w:rsidRDefault="00926089" w:rsidP="00926089">
      <w:pPr>
        <w:spacing w:line="240" w:lineRule="auto"/>
      </w:pPr>
      <w:r>
        <w:t>&lt;div id="2_112955" class="Pixso-frame-2_112955"&gt;</w:t>
      </w:r>
    </w:p>
    <w:p w:rsidR="00926089" w:rsidRDefault="00926089" w:rsidP="00926089">
      <w:pPr>
        <w:spacing w:line="240" w:lineRule="auto"/>
      </w:pPr>
      <w:r>
        <w:t xml:space="preserve">              &lt;div class="frame-content-2_112955"&gt;</w:t>
      </w:r>
    </w:p>
    <w:p w:rsidR="00926089" w:rsidRDefault="00926089" w:rsidP="00926089">
      <w:pPr>
        <w:spacing w:line="240" w:lineRule="auto"/>
      </w:pPr>
      <w:r>
        <w:t xml:space="preserve">                &lt;!-- bbox: key=id:5_1472 | x=0 y=184 w=72 h=46 --&gt;</w:t>
      </w:r>
    </w:p>
    <w:p w:rsidR="00926089" w:rsidRDefault="00926089" w:rsidP="00926089">
      <w:pPr>
        <w:spacing w:line="240" w:lineRule="auto"/>
      </w:pPr>
      <w:r>
        <w:t>&lt;div id="5_1472" class="Pixso-frame-5_1472"&gt;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class="frame-content-5_1472"&gt;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key=id:5_1473 | x=0 y=199 w=2 h=16 --&gt;</w:t>
      </w:r>
    </w:p>
    <w:p w:rsidR="00926089" w:rsidRDefault="00926089" w:rsidP="00926089">
      <w:pPr>
        <w:spacing w:line="240" w:lineRule="auto"/>
      </w:pPr>
      <w:r>
        <w:t>&lt;div id="5_1473" class="Pixso-rectangle-5_1473"&gt;&lt;/div&gt;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&lt;p id="5_1474" class="Pixso-paragraph-5_1474 fill-brand-colorcolor-brand-2_113513-paragraph"&gt;</w:t>
      </w:r>
      <w:r>
        <w:rPr>
          <w:rFonts w:hint="eastAsia"/>
        </w:rPr>
        <w:t>协作平板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&lt;!-- bbox: key=id:5_1475 | x=0 y=230 w=72 h=46 --&gt;</w:t>
      </w:r>
    </w:p>
    <w:p w:rsidR="00926089" w:rsidRDefault="00926089" w:rsidP="00926089">
      <w:pPr>
        <w:spacing w:line="240" w:lineRule="auto"/>
      </w:pPr>
      <w:r>
        <w:t>&lt;div id="5_1475" class="Pixso-frame-5_1475"&gt;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class="frame-content-5_1475"&gt;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&lt;p id="5_1476" class="Pixso-paragraph-5_1476 fill-text-colorcolor-text-primary-2_113536-paragraph"&gt;</w:t>
      </w:r>
      <w:r>
        <w:rPr>
          <w:rFonts w:hint="eastAsia"/>
        </w:rPr>
        <w:t>其他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  &lt;!-- bbox: key=id:2_112956 | x=80 y=184 w=280 h=692 --&gt;</w:t>
      </w:r>
    </w:p>
    <w:p w:rsidR="00926089" w:rsidRDefault="00926089" w:rsidP="00926089">
      <w:pPr>
        <w:spacing w:line="240" w:lineRule="auto"/>
      </w:pPr>
      <w:r>
        <w:t>&lt;div id="2_112956" class="Pixso-frame-2_112956"&gt;</w:t>
      </w:r>
    </w:p>
    <w:p w:rsidR="00926089" w:rsidRDefault="00926089" w:rsidP="00926089">
      <w:pPr>
        <w:spacing w:line="240" w:lineRule="auto"/>
      </w:pPr>
      <w:r>
        <w:t xml:space="preserve">              &lt;div class="frame-content-2_112956"&gt;</w:t>
      </w:r>
    </w:p>
    <w:p w:rsidR="00926089" w:rsidRDefault="00926089" w:rsidP="00926089">
      <w:pPr>
        <w:spacing w:line="240" w:lineRule="auto"/>
      </w:pPr>
      <w:r>
        <w:t xml:space="preserve">                &lt;!-- bbox: key=id:2_112957 | x=80 y=184 w=264 h=48 --&gt;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一级分类导航下方</w:t>
      </w:r>
      <w:r>
        <w:rPr>
          <w:rFonts w:hint="eastAsia"/>
        </w:rPr>
        <w:t xml:space="preserve"> | semantic=</w:t>
      </w:r>
      <w:r>
        <w:rPr>
          <w:rFonts w:hint="eastAsia"/>
        </w:rPr>
        <w:t>二级筛选区</w:t>
      </w:r>
      <w:r>
        <w:rPr>
          <w:rFonts w:hint="eastAsia"/>
        </w:rPr>
        <w:t xml:space="preserve"> - </w:t>
      </w:r>
      <w:r>
        <w:rPr>
          <w:rFonts w:hint="eastAsia"/>
        </w:rPr>
        <w:t>系列选择</w:t>
      </w:r>
      <w:r>
        <w:rPr>
          <w:rFonts w:hint="eastAsia"/>
        </w:rPr>
        <w:t xml:space="preserve"> | text=IdeaHub S2</w:t>
      </w:r>
      <w:r>
        <w:rPr>
          <w:rFonts w:hint="eastAsia"/>
        </w:rPr>
        <w:t>系列</w:t>
      </w:r>
      <w:r>
        <w:rPr>
          <w:rFonts w:hint="eastAsia"/>
        </w:rPr>
        <w:t xml:space="preserve"> IdeaHub B</w:t>
      </w:r>
      <w:r>
        <w:rPr>
          <w:rFonts w:hint="eastAsia"/>
        </w:rPr>
        <w:t>系列</w:t>
      </w:r>
      <w:r>
        <w:rPr>
          <w:rFonts w:hint="eastAsia"/>
        </w:rPr>
        <w:t xml:space="preserve"> </w:t>
      </w:r>
      <w:r>
        <w:rPr>
          <w:rFonts w:hint="eastAsia"/>
        </w:rPr>
        <w:t>筛选项</w:t>
      </w:r>
      <w:r>
        <w:rPr>
          <w:rFonts w:hint="eastAsia"/>
        </w:rPr>
        <w:t xml:space="preserve">3 </w:t>
      </w:r>
      <w:r>
        <w:rPr>
          <w:rFonts w:hint="eastAsia"/>
        </w:rPr>
        <w:t>筛选项</w:t>
      </w:r>
      <w:r>
        <w:rPr>
          <w:rFonts w:hint="eastAsia"/>
        </w:rPr>
        <w:t xml:space="preserve">4 </w:t>
      </w:r>
      <w:r>
        <w:rPr>
          <w:rFonts w:hint="eastAsia"/>
        </w:rPr>
        <w:t>筛选项</w:t>
      </w:r>
      <w:r>
        <w:rPr>
          <w:rFonts w:hint="eastAsia"/>
        </w:rPr>
        <w:t xml:space="preserve">5 </w:t>
      </w:r>
      <w:r>
        <w:rPr>
          <w:rFonts w:hint="eastAsia"/>
        </w:rPr>
        <w:t>筛选项</w:t>
      </w:r>
      <w:r>
        <w:rPr>
          <w:rFonts w:hint="eastAsia"/>
        </w:rPr>
        <w:t>6 | bbox=80,184,264,48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id="2_112957" class="Pixso-frame-2_112957"&gt;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class="frame-content-2_112957"&gt;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key=id:5_2636 | x=316 y=202 w=12 h=12 --&gt;</w:t>
      </w:r>
    </w:p>
    <w:p w:rsidR="00926089" w:rsidRDefault="00926089" w:rsidP="00926089">
      <w:pPr>
        <w:spacing w:line="240" w:lineRule="auto"/>
      </w:pPr>
      <w:r>
        <w:t>&lt;div id="5_2636" class="Pixso-frame-5_2636"&gt;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key=id:5_2637 | x=316 y=202 w=12 h=12 --&gt;</w:t>
      </w:r>
    </w:p>
    <w:p w:rsidR="00926089" w:rsidRDefault="00926089" w:rsidP="00926089">
      <w:pPr>
        <w:spacing w:line="240" w:lineRule="auto"/>
      </w:pPr>
      <w:r>
        <w:t>&lt;div id="5_2637" class="Pixso-frame-5_2637"&gt;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key=id:5_2638 | x=316 y=202 w=12 h=12 --&gt;</w:t>
      </w:r>
    </w:p>
    <w:p w:rsidR="00926089" w:rsidRDefault="00926089" w:rsidP="00926089">
      <w:pPr>
        <w:spacing w:line="240" w:lineRule="auto"/>
      </w:pPr>
      <w:r>
        <w:t>&lt;div id="5_2638" class="Pixso-rectangle-5_2638"&gt;&lt;/div&gt;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key=id:5_2639 | x=318 y=205 w=8 h=6 --&gt;</w:t>
      </w:r>
    </w:p>
    <w:p w:rsidR="00926089" w:rsidRDefault="00926089" w:rsidP="00926089">
      <w:pPr>
        <w:spacing w:line="240" w:lineRule="auto"/>
      </w:pPr>
      <w:r>
        <w:t>&lt;div id="5_2639" class="Pixso-vector-5_2639"&gt;&lt;/div&gt;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key=id:5_2640 | x=80 y=194 w=264 h=28 --&gt;</w:t>
      </w:r>
    </w:p>
    <w:p w:rsidR="00926089" w:rsidRDefault="00926089" w:rsidP="00926089">
      <w:pPr>
        <w:spacing w:line="240" w:lineRule="auto"/>
      </w:pPr>
      <w:r>
        <w:t>&lt;div id="5_2640" class="Pixso-frame-5_2640"&gt;</w:t>
      </w:r>
    </w:p>
    <w:p w:rsidR="00926089" w:rsidRDefault="00926089" w:rsidP="00926089">
      <w:pPr>
        <w:spacing w:line="240" w:lineRule="auto"/>
      </w:pPr>
      <w:r>
        <w:t xml:space="preserve">                      &lt;div class="frame-content-5_2640"&gt;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key=id:5_2641 | x=296 y=194 w=48 h=28 --&gt;</w:t>
      </w:r>
    </w:p>
    <w:p w:rsidR="00926089" w:rsidRDefault="00926089" w:rsidP="00926089">
      <w:pPr>
        <w:spacing w:line="240" w:lineRule="auto"/>
      </w:pPr>
      <w:r>
        <w:t>&lt;div id="5_2641" class="Pixso-rectangle-5_2641"&gt;&lt;/div&gt;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key=id:5_2642 | x=80 y=194 w=119 h=28 --&gt;</w:t>
      </w:r>
    </w:p>
    <w:p w:rsidR="00926089" w:rsidRDefault="00926089" w:rsidP="00926089">
      <w:pPr>
        <w:spacing w:line="240" w:lineRule="auto"/>
      </w:pPr>
      <w:r>
        <w:t>&lt;div id="5_2642" class="Pixso-frame-5_2642"&gt;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class="frame-content-5_2642"&gt;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id="5_2647" class="Pixso-paragraph-5_2647 fill-brand-colorcolor-brand-2_113513-paragraph"&gt;IdeaHub S2</w:t>
      </w:r>
      <w:r>
        <w:rPr>
          <w:rFonts w:hint="eastAsia"/>
        </w:rPr>
        <w:t>系列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key=id:5_2654 | x=207 y=194 w=111 h=28 --&gt;</w:t>
      </w:r>
    </w:p>
    <w:p w:rsidR="00926089" w:rsidRDefault="00926089" w:rsidP="00926089">
      <w:pPr>
        <w:spacing w:line="240" w:lineRule="auto"/>
      </w:pPr>
      <w:r>
        <w:t>&lt;div id="5_2654" class="Pixso-frame-5_2654 fill-border-colorcolor-border-3-2_113982"&gt;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&lt;div class="frame-content-5_2654"&gt;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id="5_2659" class="Pixso-paragraph-5_2659 fill-text-colorcolor-text-primary-2_113536-paragraph"&gt;IdeaHub B</w:t>
      </w:r>
      <w:r>
        <w:rPr>
          <w:rFonts w:hint="eastAsia"/>
        </w:rPr>
        <w:t>系列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key=id:5_2666 | x=326 y=194 w=68 h=28 --&gt;</w:t>
      </w:r>
    </w:p>
    <w:p w:rsidR="00926089" w:rsidRDefault="00926089" w:rsidP="00926089">
      <w:pPr>
        <w:spacing w:line="240" w:lineRule="auto"/>
      </w:pPr>
      <w:r>
        <w:t>&lt;div id="5_2666" class="Pixso-frame-5_2666 fill-border-colorcolor-border-3-2_113982"&gt;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class="frame-content-5_2666"&gt;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id="5_2671" class="Pixso-paragraph-5_2671 fill-text-colorcolor-text-primary-2_113536-paragraph"&gt;</w:t>
      </w:r>
      <w:r>
        <w:rPr>
          <w:rFonts w:hint="eastAsia"/>
        </w:rPr>
        <w:t>筛选项</w:t>
      </w:r>
      <w:r>
        <w:rPr>
          <w:rFonts w:hint="eastAsia"/>
        </w:rPr>
        <w:t>3&lt;/p&gt;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key=id:5_2678 | x=402 y=194 w=68 h=28 --&gt;</w:t>
      </w:r>
    </w:p>
    <w:p w:rsidR="00926089" w:rsidRDefault="00926089" w:rsidP="00926089">
      <w:pPr>
        <w:spacing w:line="240" w:lineRule="auto"/>
      </w:pPr>
      <w:r>
        <w:t>&lt;div id="5_2678" class="Pixso-frame-5_2678 fill-border-colorcolor-border-3-2_113982"&gt;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class="frame-content-5_2678"&gt;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id="5_2683" class="Pixso-paragraph-5_2683 fill-text-colorcolor-text-primary-2_113536-paragraph"&gt;</w:t>
      </w:r>
      <w:r>
        <w:rPr>
          <w:rFonts w:hint="eastAsia"/>
        </w:rPr>
        <w:t>筛选项</w:t>
      </w:r>
      <w:r>
        <w:rPr>
          <w:rFonts w:hint="eastAsia"/>
        </w:rPr>
        <w:t>4&lt;/p&gt;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key=id:5_2690 | x=478 y=194 w=68 h=28 --&gt;</w:t>
      </w:r>
    </w:p>
    <w:p w:rsidR="00926089" w:rsidRDefault="00926089" w:rsidP="00926089">
      <w:pPr>
        <w:spacing w:line="240" w:lineRule="auto"/>
      </w:pPr>
      <w:r>
        <w:t>&lt;div id="5_2690" class="Pixso-frame-5_2690 fill-border-colorcolor-border-3-2_113982"&gt;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class="frame-content-5_2690"&gt;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id="5_2695" class="Pixso-paragraph-5_2695 fill-text-colorcolor-text-primary-2_113536-paragraph"&gt;</w:t>
      </w:r>
      <w:r>
        <w:rPr>
          <w:rFonts w:hint="eastAsia"/>
        </w:rPr>
        <w:t>筛选项</w:t>
      </w:r>
      <w:r>
        <w:rPr>
          <w:rFonts w:hint="eastAsia"/>
        </w:rPr>
        <w:t>5&lt;/p&gt;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key=id:5_2702 | x=554 y=194 w=68 h=28 --&gt;</w:t>
      </w:r>
    </w:p>
    <w:p w:rsidR="00926089" w:rsidRDefault="00926089" w:rsidP="00926089">
      <w:pPr>
        <w:spacing w:line="240" w:lineRule="auto"/>
      </w:pPr>
      <w:r>
        <w:t>&lt;div id="5_2702" class="Pixso-frame-5_2702 fill-border-colorcolor-border-3-2_113982"&gt;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class="frame-content-5_2702"&gt;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id="5_2707" class="Pixso-paragraph-5_2707 fill-text-colorcolor-text-primary-2_113536-paragraph"&gt;</w:t>
      </w:r>
      <w:r>
        <w:rPr>
          <w:rFonts w:hint="eastAsia"/>
        </w:rPr>
        <w:t>筛选项</w:t>
      </w:r>
      <w:r>
        <w:rPr>
          <w:rFonts w:hint="eastAsia"/>
        </w:rPr>
        <w:t>6&lt;/p&gt;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&lt;!-- bbox: key=id:2_112958 | x=80 y=232 w=264 h=28 --&gt;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二级筛选区第二行</w:t>
      </w:r>
      <w:r>
        <w:rPr>
          <w:rFonts w:hint="eastAsia"/>
        </w:rPr>
        <w:t xml:space="preserve"> | semantic=</w:t>
      </w:r>
      <w:r>
        <w:rPr>
          <w:rFonts w:hint="eastAsia"/>
        </w:rPr>
        <w:t>二级筛选区</w:t>
      </w:r>
      <w:r>
        <w:rPr>
          <w:rFonts w:hint="eastAsia"/>
        </w:rPr>
        <w:t xml:space="preserve"> - </w:t>
      </w:r>
      <w:r>
        <w:rPr>
          <w:rFonts w:hint="eastAsia"/>
        </w:rPr>
        <w:t>筛选按钮</w:t>
      </w:r>
      <w:r>
        <w:rPr>
          <w:rFonts w:hint="eastAsia"/>
        </w:rPr>
        <w:t xml:space="preserve"> | text=</w:t>
      </w:r>
      <w:r>
        <w:rPr>
          <w:rFonts w:hint="eastAsia"/>
        </w:rPr>
        <w:t>筛选</w:t>
      </w:r>
      <w:r>
        <w:rPr>
          <w:rFonts w:hint="eastAsia"/>
        </w:rPr>
        <w:t xml:space="preserve"> | bbox=80,232,264,28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id="2_112958" class="Pixso-frame-2_112958"&gt;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class="frame-content-2_112958"&gt;</w:t>
      </w:r>
    </w:p>
    <w:p w:rsidR="00926089" w:rsidRDefault="00926089" w:rsidP="00926089">
      <w:pPr>
        <w:spacing w:line="240" w:lineRule="auto"/>
      </w:pPr>
      <w:r>
        <w:t xml:space="preserve">                    &lt;!-- bbox: key=id:5_2720 | x=296 y=237 w=48 h=18 --&gt;</w:t>
      </w:r>
    </w:p>
    <w:p w:rsidR="00926089" w:rsidRDefault="00926089" w:rsidP="00926089">
      <w:pPr>
        <w:spacing w:line="240" w:lineRule="auto"/>
      </w:pPr>
      <w:r>
        <w:lastRenderedPageBreak/>
        <w:t>&lt;div id="5_2720" class="Pixso-frame-5_2720"&gt;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&lt;p id="5_2721" class="Pixso-paragraph-5_2721 fill-text</w:t>
      </w:r>
      <w:r>
        <w:rPr>
          <w:rFonts w:hint="eastAsia"/>
        </w:rPr>
        <w:t>文本色图标色</w:t>
      </w:r>
      <w:r>
        <w:rPr>
          <w:rFonts w:hint="eastAsia"/>
        </w:rPr>
        <w:t>color_text_secondary-2_113508-paragraph text-</w:t>
      </w:r>
      <w:r>
        <w:rPr>
          <w:rFonts w:hint="eastAsia"/>
        </w:rPr>
        <w:t>单行行高</w:t>
      </w:r>
      <w:r>
        <w:rPr>
          <w:rFonts w:hint="eastAsia"/>
        </w:rPr>
        <w:t>headline</w:t>
      </w:r>
      <w:r>
        <w:rPr>
          <w:rFonts w:hint="eastAsia"/>
        </w:rPr>
        <w:t>标题</w:t>
      </w:r>
      <w:r>
        <w:rPr>
          <w:rFonts w:hint="eastAsia"/>
        </w:rPr>
        <w:t>headline_xs-2_113507"&gt;</w:t>
      </w:r>
      <w:r>
        <w:rPr>
          <w:rFonts w:hint="eastAsia"/>
        </w:rPr>
        <w:t>筛选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&lt;!-- bbox: key=id:5_2722 | x=328 y=238 w=16 h=16 --&gt;</w:t>
      </w:r>
    </w:p>
    <w:p w:rsidR="00926089" w:rsidRDefault="00926089" w:rsidP="00926089">
      <w:pPr>
        <w:spacing w:line="240" w:lineRule="auto"/>
      </w:pPr>
      <w:r>
        <w:t>&lt;div id="5_2722" class="Pixso-frame-5_2722"&gt;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key=id:5_2723 | x=328 y=238 w=16 h=16 --&gt;</w:t>
      </w:r>
    </w:p>
    <w:p w:rsidR="00926089" w:rsidRDefault="00926089" w:rsidP="00926089">
      <w:pPr>
        <w:spacing w:line="240" w:lineRule="auto"/>
      </w:pPr>
      <w:r>
        <w:t>&lt;div id="5_2723" class="Pixso-frame-5_2723"&gt;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key=id:5_2724 | x=328 y=238 w=16 h=16 --&gt;</w:t>
      </w:r>
    </w:p>
    <w:p w:rsidR="00926089" w:rsidRDefault="00926089" w:rsidP="00926089">
      <w:pPr>
        <w:spacing w:line="240" w:lineRule="auto"/>
      </w:pPr>
      <w:r>
        <w:t>&lt;div id="5_2724" class="Pixso-frame-5_2724"&gt;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key=id:5_2725 | x=328 y=238 w=16 h=16 --&gt;</w:t>
      </w:r>
    </w:p>
    <w:p w:rsidR="00926089" w:rsidRDefault="00926089" w:rsidP="00926089">
      <w:pPr>
        <w:spacing w:line="240" w:lineRule="auto"/>
      </w:pPr>
      <w:r>
        <w:t>&lt;div id="5_2725" class="Pixso-rectangle-5_2725"&gt;&lt;/div&gt;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key=id:5_2726 | x=330 y=240 w=12 h=12 --&gt;</w:t>
      </w:r>
    </w:p>
    <w:p w:rsidR="00926089" w:rsidRDefault="00926089" w:rsidP="00926089">
      <w:pPr>
        <w:spacing w:line="240" w:lineRule="auto"/>
      </w:pPr>
      <w:r>
        <w:t>&lt;div id="5_2726" class="Pixso-vector-5_2726"&gt;&lt;/div&gt;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&lt;!-- bbox: key=id:2_112959 | x=80 y=260 w=264 h=616 --&gt;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页面中部</w:t>
      </w:r>
      <w:r>
        <w:rPr>
          <w:rFonts w:hint="eastAsia"/>
        </w:rPr>
        <w:t xml:space="preserve"> | semantic=</w:t>
      </w:r>
      <w:r>
        <w:rPr>
          <w:rFonts w:hint="eastAsia"/>
        </w:rPr>
        <w:t>商品列表区</w:t>
      </w:r>
      <w:r>
        <w:rPr>
          <w:rFonts w:hint="eastAsia"/>
        </w:rPr>
        <w:t xml:space="preserve"> | text=</w:t>
      </w:r>
      <w:r>
        <w:rPr>
          <w:rFonts w:hint="eastAsia"/>
        </w:rPr>
        <w:t>售罄</w:t>
      </w:r>
      <w:r>
        <w:rPr>
          <w:rFonts w:hint="eastAsia"/>
        </w:rPr>
        <w:t xml:space="preserve"> IdeaHub B3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>... | bbox=80,260,264,616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id="2_112959" class="Pixso-frame-2_112959"&gt;</w:t>
      </w:r>
    </w:p>
    <w:p w:rsidR="00926089" w:rsidRDefault="00926089" w:rsidP="00926089">
      <w:pPr>
        <w:spacing w:line="240" w:lineRule="auto"/>
      </w:pPr>
      <w:r>
        <w:t xml:space="preserve">                  &lt;div class="frame-content-2_112959"&gt;</w:t>
      </w:r>
    </w:p>
    <w:p w:rsidR="00926089" w:rsidRDefault="00926089" w:rsidP="00926089">
      <w:pPr>
        <w:spacing w:line="240" w:lineRule="auto"/>
      </w:pPr>
      <w:r>
        <w:t xml:space="preserve">                    &lt;!-- bbox: key=id:2_112960 | x=80 y=268 w=264 h=96 --&gt;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商品列表第一项</w:t>
      </w:r>
      <w:r>
        <w:rPr>
          <w:rFonts w:hint="eastAsia"/>
        </w:rPr>
        <w:t xml:space="preserve"> | semantic=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B3 | text=</w:t>
      </w:r>
      <w:r>
        <w:rPr>
          <w:rFonts w:hint="eastAsia"/>
        </w:rPr>
        <w:t>售罄</w:t>
      </w:r>
      <w:r>
        <w:rPr>
          <w:rFonts w:hint="eastAsia"/>
        </w:rPr>
        <w:t xml:space="preserve"> IdeaHub B3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 xml:space="preserve"> | bbox=80,268,264,96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id="2_112960" class="Pixso-frame-2_112960"&gt;</w:t>
      </w:r>
    </w:p>
    <w:p w:rsidR="00926089" w:rsidRDefault="00926089" w:rsidP="00926089">
      <w:pPr>
        <w:spacing w:line="240" w:lineRule="auto"/>
      </w:pPr>
      <w:r>
        <w:t xml:space="preserve">                      &lt;div class="frame-content-2_112960"&gt;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key=id:2_112961 | x=80 y=268 w=36 h=20 --&gt;</w:t>
      </w:r>
    </w:p>
    <w:p w:rsidR="00926089" w:rsidRDefault="00926089" w:rsidP="00926089">
      <w:pPr>
        <w:spacing w:line="240" w:lineRule="auto"/>
      </w:pPr>
      <w:r>
        <w:t>&lt;div id="2_112961" class="Pixso-frame-2_112961"&gt;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key=id:5_1430 | x=80 y=268 w=36 h=20 --&gt;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&lt;div id="5_1430" class="Pixso-frame-5_1430 fill-tag</w:t>
      </w:r>
      <w:r>
        <w:rPr>
          <w:rFonts w:hint="eastAsia"/>
        </w:rPr>
        <w:t>标签色</w:t>
      </w:r>
      <w:r>
        <w:rPr>
          <w:rFonts w:hint="eastAsia"/>
        </w:rPr>
        <w:t>color_tag_bg_gray-2_113642"&gt;</w:t>
      </w:r>
    </w:p>
    <w:p w:rsidR="00926089" w:rsidRDefault="00926089" w:rsidP="00926089">
      <w:pPr>
        <w:spacing w:line="240" w:lineRule="auto"/>
      </w:pPr>
      <w:r>
        <w:t xml:space="preserve">                            &lt;div class="frame-content-5_1430"&gt;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id="5_1431" class="Pixso-paragraph-5_1431 fill-text</w:t>
      </w:r>
      <w:r>
        <w:rPr>
          <w:rFonts w:hint="eastAsia"/>
        </w:rPr>
        <w:t>文本色图标色</w:t>
      </w:r>
      <w:r>
        <w:rPr>
          <w:rFonts w:hint="eastAsia"/>
        </w:rPr>
        <w:t>color_text_on_primary-2_113515-paragraph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售罄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key=id:2_112962 | x=88 y=284 w=64 h=64 --&gt;</w:t>
      </w:r>
    </w:p>
    <w:p w:rsidR="00926089" w:rsidRDefault="00926089" w:rsidP="00926089">
      <w:pPr>
        <w:spacing w:line="240" w:lineRule="auto"/>
      </w:pPr>
      <w:r>
        <w:lastRenderedPageBreak/>
        <w:t>&lt;div id="2_112962" class="Pixso-frame-2_112962"&gt;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key=id:5_2411 | x=88 y=284 w=64 h=64 --&gt;</w:t>
      </w:r>
    </w:p>
    <w:p w:rsidR="00926089" w:rsidRDefault="00926089" w:rsidP="00926089">
      <w:pPr>
        <w:spacing w:line="240" w:lineRule="auto"/>
      </w:pPr>
      <w:r>
        <w:t>&lt;div id="5_2411" class="Pixso-rectangle-5_2411"&gt;&lt;/div&gt;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key=id:2_112963 | x=164 y=276 w=168 h=80 --&gt;</w:t>
      </w:r>
    </w:p>
    <w:p w:rsidR="00926089" w:rsidRDefault="00926089" w:rsidP="00926089">
      <w:pPr>
        <w:spacing w:line="240" w:lineRule="auto"/>
      </w:pPr>
      <w:r>
        <w:t>&lt;div id="2_112963" class="Pixso-frame-2_112963"&gt;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class="frame-content-2_112963"&gt;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id="2_112964" class="Pixso-paragraph-2_112964 fill-text-colorcolor-text-primary-2_114948-paragraph"&gt;IdeaHub B3 Base-75 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key=id:2_112965 | x=164 y=296 w=168 h=16 --&gt;</w:t>
      </w:r>
    </w:p>
    <w:p w:rsidR="00926089" w:rsidRDefault="00926089" w:rsidP="00926089">
      <w:pPr>
        <w:spacing w:line="240" w:lineRule="auto"/>
      </w:pPr>
      <w:r>
        <w:t>&lt;div id="2_112965" class="Pixso-frame-2_112965"&gt;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class="frame-content-2_112965"&gt;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id="5_2057" class="Pixso-frame-5_2057"&gt;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id="5_2058" class="Pixso-frame-5_2058 fill-tag</w:t>
      </w:r>
      <w:r>
        <w:rPr>
          <w:rFonts w:hint="eastAsia"/>
        </w:rPr>
        <w:t>标签色</w:t>
      </w:r>
      <w:r>
        <w:rPr>
          <w:rFonts w:hint="eastAsia"/>
        </w:rPr>
        <w:t>color_tag_bg_orange_subtle-2_113657"&gt;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id="5_2059" class="Pixso-paragraph-5_2059 fill-tag</w:t>
      </w:r>
      <w:r>
        <w:rPr>
          <w:rFonts w:hint="eastAsia"/>
        </w:rPr>
        <w:t>标签色</w:t>
      </w:r>
      <w:r>
        <w:rPr>
          <w:rFonts w:hint="eastAsia"/>
        </w:rPr>
        <w:t>color_tag_text_orange-2_113649-paragraph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caption_s-2_113639"&gt;EOS&lt;/p&gt;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id="5_2060" class="Pixso-frame-5_2060"&gt;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id="5_2061" class="Pixso-frame-5_2061 fill-tag</w:t>
      </w:r>
      <w:r>
        <w:rPr>
          <w:rFonts w:hint="eastAsia"/>
        </w:rPr>
        <w:t>标签色</w:t>
      </w:r>
      <w:r>
        <w:rPr>
          <w:rFonts w:hint="eastAsia"/>
        </w:rPr>
        <w:t>color_tag_bg_blue_subtle-2_113646"&gt;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id="5_2062" class="Pixso-paragraph-5_2062 fill-tag</w:t>
      </w:r>
      <w:r>
        <w:rPr>
          <w:rFonts w:hint="eastAsia"/>
        </w:rPr>
        <w:t>标签色</w:t>
      </w:r>
      <w:r>
        <w:rPr>
          <w:rFonts w:hint="eastAsia"/>
        </w:rPr>
        <w:t>color_tag_text_blue-2_113647-paragraph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非现货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id="2_112966" class="Pixso-paragraph-2_112966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key=id:2_112967 | x=164 y=334 w=168 h=22 --&gt;</w:t>
      </w:r>
    </w:p>
    <w:p w:rsidR="00926089" w:rsidRDefault="00926089" w:rsidP="00926089">
      <w:pPr>
        <w:spacing w:line="240" w:lineRule="auto"/>
      </w:pPr>
      <w:r>
        <w:t>&lt;div id="2_112967" class="Pixso-frame-2_112967"&gt;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class="frame-content-2_112967"&gt;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id="2_112968" class="Pixso-frame-2_112968"&gt;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class="frame-content-2_112968"&gt;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id="5_432" class="Pixso-paragraph-5_432 fill-brand-colorcolor-brand-2_113513-paragraph"&gt;</w:t>
      </w:r>
      <w:r>
        <w:rPr>
          <w:rFonts w:hint="eastAsia"/>
        </w:rPr>
        <w:t>￥</w:t>
      </w:r>
      <w:r>
        <w:rPr>
          <w:rFonts w:hint="eastAsia"/>
        </w:rPr>
        <w:t>21,999.00&lt;/p&gt;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      &lt;div id="2_112969" class="Pixso-frame-2_112969"&gt;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class="frame-content-2_112969"&gt;</w:t>
      </w:r>
    </w:p>
    <w:p w:rsidR="00926089" w:rsidRDefault="00926089" w:rsidP="00926089">
      <w:pPr>
        <w:spacing w:line="240" w:lineRule="auto"/>
      </w:pPr>
      <w:r>
        <w:t xml:space="preserve">                                    &lt;div id="5_2621" class="stroke-wrapper-5_2621"&gt;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class="Pixso-frame-5_2621"&gt;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&lt;div class="frame-content-5_2621"&gt;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id="5_2622" class="Pixso-frame-5_2622"&gt;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class="frame-content-5_2622"&gt;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id="5_2623" class="Pixso-frame-5_2623"&gt;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&lt;div id="5_2624" class="Pixso-frame-5_2624"&gt;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id="5_2625" class="Pixso-rectangle-5_2625"&gt;&lt;/div&gt;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id="5_2626" class="Pixso-rectangle-5_2626 fill-icon-colorcolor-icon-disabled-2_113983"&gt;&lt;/div&gt;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id="5_2627" class="stroke-wrapper-5_2627"&gt;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class="Pixso-frame-5_2627"&gt;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class="frame-content-5_2627"&gt;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&lt;p id="5_2628" class="Pixso-paragraph-5_2628 fill-text-colorcolor-text-primary-2_113536-paragraph"&gt;1&lt;/p&gt;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class="stroke-5_2627 stroke-border-colorcolor-border-3-2_113982"&gt;&lt;/div&gt;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id="5_2629" class="Pixso-frame-5_2629"&gt;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class="frame-content-5_2629"&gt;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id="5_2630" class="Pixso-frame-5_2630"&gt;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&lt;div id="5_2631" class="Pixso-frame-5_2631"&gt;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id="5_2632" class="Pixso-rectangle-5_2632"&gt;&lt;/div&gt;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id="5_2633" class="Pixso-vector-5_2633"&gt;&lt;/div&gt;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&lt;/div&gt;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class="stroke-5_2621 stroke-border-colorcolor-border-3-2_113982"&gt;&lt;/div&gt;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&lt;!-- bbox: key=id:2_112970 | x=80 y=372 w=264 h=114 --&gt;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商品列表第二项</w:t>
      </w:r>
      <w:r>
        <w:rPr>
          <w:rFonts w:hint="eastAsia"/>
        </w:rPr>
        <w:t xml:space="preserve"> | semantic=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B2 (</w:t>
      </w:r>
      <w:r>
        <w:rPr>
          <w:rFonts w:hint="eastAsia"/>
        </w:rPr>
        <w:t>热销</w:t>
      </w:r>
      <w:r>
        <w:rPr>
          <w:rFonts w:hint="eastAsia"/>
        </w:rPr>
        <w:t>) | text=</w:t>
      </w:r>
      <w:r>
        <w:rPr>
          <w:rFonts w:hint="eastAsia"/>
        </w:rPr>
        <w:t>热销</w:t>
      </w:r>
      <w:r>
        <w:rPr>
          <w:rFonts w:hint="eastAsia"/>
        </w:rPr>
        <w:t xml:space="preserve"> 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EOS </w:t>
      </w:r>
      <w:r>
        <w:rPr>
          <w:rFonts w:hint="eastAsia"/>
        </w:rPr>
        <w:t>非现货</w:t>
      </w:r>
      <w:r>
        <w:rPr>
          <w:rFonts w:hint="eastAsia"/>
        </w:rPr>
        <w:t xml:space="preserve"> | bbox=80,372,264,114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id="2_112970" class="Pixso-frame-2_112970"&gt;</w:t>
      </w:r>
    </w:p>
    <w:p w:rsidR="00926089" w:rsidRDefault="00926089" w:rsidP="00926089">
      <w:pPr>
        <w:spacing w:line="240" w:lineRule="auto"/>
      </w:pPr>
      <w:r>
        <w:t xml:space="preserve">                      &lt;div class="frame-content-2_112970"&gt;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key=id:2_112971 | x=80 y=372 w=36 h=20 --&gt;</w:t>
      </w:r>
    </w:p>
    <w:p w:rsidR="00926089" w:rsidRDefault="00926089" w:rsidP="00926089">
      <w:pPr>
        <w:spacing w:line="240" w:lineRule="auto"/>
      </w:pPr>
      <w:r>
        <w:t>&lt;div id="2_112971" class="Pixso-frame-2_112971"&gt;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key=id:5_1422 | x=80 y=372 w=36 h=20 --&gt;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&lt;div id="5_1422" class="Pixso-frame-5_1422 fill-tag</w:t>
      </w:r>
      <w:r>
        <w:rPr>
          <w:rFonts w:hint="eastAsia"/>
        </w:rPr>
        <w:t>标签色</w:t>
      </w:r>
      <w:r>
        <w:rPr>
          <w:rFonts w:hint="eastAsia"/>
        </w:rPr>
        <w:t>color_tag_bg_orange-2_113640"&gt;</w:t>
      </w:r>
    </w:p>
    <w:p w:rsidR="00926089" w:rsidRDefault="00926089" w:rsidP="00926089">
      <w:pPr>
        <w:spacing w:line="240" w:lineRule="auto"/>
      </w:pPr>
      <w:r>
        <w:t xml:space="preserve">                            &lt;div class="frame-content-5_1422"&gt;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id="5_1423" class="Pixso-paragraph-5_1423 fill-text</w:t>
      </w:r>
      <w:r>
        <w:rPr>
          <w:rFonts w:hint="eastAsia"/>
        </w:rPr>
        <w:t>文本色图标色</w:t>
      </w:r>
      <w:r>
        <w:rPr>
          <w:rFonts w:hint="eastAsia"/>
        </w:rPr>
        <w:t>color_text_on_primary-2_113515-paragraph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热销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key=id:2_112972 | x=88 y=397 w=64 h=64 --&gt;</w:t>
      </w:r>
    </w:p>
    <w:p w:rsidR="00926089" w:rsidRDefault="00926089" w:rsidP="00926089">
      <w:pPr>
        <w:spacing w:line="240" w:lineRule="auto"/>
      </w:pPr>
      <w:r>
        <w:t>&lt;div id="2_112972" class="Pixso-frame-2_112972"&gt;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key=id:5_2427 | x=88 y=397 w=64 h=64 --&gt;</w:t>
      </w:r>
    </w:p>
    <w:p w:rsidR="00926089" w:rsidRDefault="00926089" w:rsidP="00926089">
      <w:pPr>
        <w:spacing w:line="240" w:lineRule="auto"/>
      </w:pPr>
      <w:r>
        <w:t>&lt;div id="5_2427" class="Pixso-rectangle-5_2427"&gt;&lt;/div&gt;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key=id:2_112973 | x=164 y=380 w=168 h=98 --&gt;</w:t>
      </w:r>
    </w:p>
    <w:p w:rsidR="00926089" w:rsidRDefault="00926089" w:rsidP="00926089">
      <w:pPr>
        <w:spacing w:line="240" w:lineRule="auto"/>
      </w:pPr>
      <w:r>
        <w:t>&lt;div id="2_112973" class="Pixso-frame-2_112973"&gt;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class="frame-content-2_112973"&gt;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id="2_112974" class="Pixso-paragraph-2_112974 fill-text-colorcolor-text-primary-2_114948-paragraph"&gt;IdeaHub B2 Base-75 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  &lt;!-- bbox: key=id:2_112975 | x=164 y=400 w=168 h=16 --&gt;</w:t>
      </w:r>
    </w:p>
    <w:p w:rsidR="00926089" w:rsidRDefault="00926089" w:rsidP="00926089">
      <w:pPr>
        <w:spacing w:line="240" w:lineRule="auto"/>
      </w:pPr>
      <w:r>
        <w:t>&lt;div id="2_112975" class="Pixso-frame-2_112975"&gt;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class="frame-content-2_112975"&gt;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id="5_2072" class="Pixso-frame-5_2072"&gt;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id="5_2073" class="Pixso-frame-5_2073 fill-tag</w:t>
      </w:r>
      <w:r>
        <w:rPr>
          <w:rFonts w:hint="eastAsia"/>
        </w:rPr>
        <w:t>标签色</w:t>
      </w:r>
      <w:r>
        <w:rPr>
          <w:rFonts w:hint="eastAsia"/>
        </w:rPr>
        <w:t>color_tag_bg_orange_subtle-2_113657"&gt;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id="5_2074" class="Pixso-paragraph-5_2074 fill-tag</w:t>
      </w:r>
      <w:r>
        <w:rPr>
          <w:rFonts w:hint="eastAsia"/>
        </w:rPr>
        <w:t>标签色</w:t>
      </w:r>
      <w:r>
        <w:rPr>
          <w:rFonts w:hint="eastAsia"/>
        </w:rPr>
        <w:t>color_tag_text_orange-2_113649-paragraph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caption_s-2_113639"&gt;EOS&lt;/p&gt;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id="5_2075" class="Pixso-frame-5_2075"&gt;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id="5_2076" class="Pixso-frame-5_2076 fill-tag</w:t>
      </w:r>
      <w:r>
        <w:rPr>
          <w:rFonts w:hint="eastAsia"/>
        </w:rPr>
        <w:t>标签色</w:t>
      </w:r>
      <w:r>
        <w:rPr>
          <w:rFonts w:hint="eastAsia"/>
        </w:rPr>
        <w:t>color_tag_bg_blue_subtle-2_113646"&gt;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id="5_2077" class="Pixso-paragraph-5_2077 fill-tag</w:t>
      </w:r>
      <w:r>
        <w:rPr>
          <w:rFonts w:hint="eastAsia"/>
        </w:rPr>
        <w:t>标签色</w:t>
      </w:r>
      <w:r>
        <w:rPr>
          <w:rFonts w:hint="eastAsia"/>
        </w:rPr>
        <w:t>color_tag_text_blue-2_113647-paragraph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非现货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id="2_112976" class="Pixso-paragraph-2_112976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key=id:2_112977 | x=164 y=438 w=168 h=14 --&gt;</w:t>
      </w:r>
    </w:p>
    <w:p w:rsidR="00926089" w:rsidRDefault="00926089" w:rsidP="00926089">
      <w:pPr>
        <w:spacing w:line="240" w:lineRule="auto"/>
      </w:pPr>
      <w:r>
        <w:t>&lt;div id="2_112977" class="Pixso-frame-2_112977"&gt;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class="frame-content-2_112977"&gt;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id="2_112978" class="Pixso-frame-2_112978"&gt;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class="frame-content-2_112978"&gt;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id="5_245" class="Pixso-paragraph-5_245"&gt;</w:t>
      </w:r>
      <w:r>
        <w:rPr>
          <w:rFonts w:hint="eastAsia"/>
        </w:rPr>
        <w:t>金牌价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&lt;p id="2_112979" class="Pixso-paragraph-2_112979"&gt;¥32,900.00&lt;/p&gt;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key=id:2_112980 | x=164 y=456 w=168 h=22 --&gt;</w:t>
      </w:r>
    </w:p>
    <w:p w:rsidR="00926089" w:rsidRDefault="00926089" w:rsidP="00926089">
      <w:pPr>
        <w:spacing w:line="240" w:lineRule="auto"/>
      </w:pPr>
      <w:r>
        <w:t>&lt;div id="2_112980" class="Pixso-frame-2_112980"&gt;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class="frame-content-2_112980"&gt;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id="2_112981" class="Pixso-frame-2_112981"&gt;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class="frame-content-2_112981"&gt;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&lt;p id="5_495" class="Pixso-paragraph-5_495 fill-brand-colorcolor-brand-2_113513-paragraph"&gt;</w:t>
      </w:r>
      <w:r>
        <w:rPr>
          <w:rFonts w:hint="eastAsia"/>
        </w:rPr>
        <w:t>￥</w:t>
      </w:r>
      <w:r>
        <w:rPr>
          <w:rFonts w:hint="eastAsia"/>
        </w:rPr>
        <w:t>21,999.00&lt;/p&gt;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id="2_112982" class="Pixso-frame-2_112982"&gt;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class="frame-content-2_112982"&gt;</w:t>
      </w:r>
    </w:p>
    <w:p w:rsidR="00926089" w:rsidRDefault="00926089" w:rsidP="00926089">
      <w:pPr>
        <w:spacing w:line="240" w:lineRule="auto"/>
      </w:pPr>
      <w:r>
        <w:t xml:space="preserve">                                    &lt;div id="5_2606" class="stroke-wrapper-5_2606"&gt;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class="Pixso-frame-5_2606"&gt;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&lt;div class="frame-content-5_2606"&gt;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id="5_2607" class="Pixso-frame-5_2607"&gt;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class="frame-content-5_2607"&gt;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id="5_2608" class="Pixso-frame-5_2608"&gt;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&lt;div id="5_2609" class="Pixso-frame-5_2609"&gt;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id="5_2610" class="Pixso-rectangle-5_2610"&gt;&lt;/div&gt;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id="5_2611" class="Pixso-rectangle-5_2611 fill-icon-colorcolor-icon-disabled-2_113983"&gt;&lt;/div&gt;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id="5_2612" class="stroke-wrapper-5_2612"&gt;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class="Pixso-frame-5_2612"&gt;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class="frame-content-5_2612"&gt;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&lt;p id="5_2613" class="Pixso-paragraph-5_2613 fill-text-colorcolor-text-primary-2_113536-paragraph"&gt;1&lt;/p&gt;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class="stroke-5_2612 stroke-border-colorcolor-border-3-2_113982"&gt;&lt;/div&gt;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id="5_2614" class="Pixso-frame-5_2614"&gt;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class="frame-content-5_2614"&gt;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id="5_2615" class="Pixso-frame-5_2615"&gt;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&lt;div id="5_2616" class="Pixso-frame-5_2616"&gt;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id="5_2617" class="Pixso-</w:t>
      </w:r>
      <w:r>
        <w:lastRenderedPageBreak/>
        <w:t>rectangle-5_2617"&gt;&lt;/div&gt;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id="5_2618" class="Pixso-vector-5_2618"&gt;&lt;/div&gt;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class="stroke-5_2606 stroke-border-colorcolor-border-3-2_113982"&gt;&lt;/div&gt;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&lt;!-- bbox: key=id:2_112983 | x=80 y=494 w=264 h=86 --&gt;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&lt;!-- semantic: area=</w:t>
      </w:r>
      <w:r>
        <w:rPr>
          <w:rFonts w:hint="eastAsia"/>
        </w:rPr>
        <w:t>主体内容区域</w:t>
      </w:r>
      <w:r>
        <w:rPr>
          <w:rFonts w:hint="eastAsia"/>
        </w:rPr>
        <w:t xml:space="preserve"> | range=</w:t>
      </w:r>
      <w:r>
        <w:rPr>
          <w:rFonts w:hint="eastAsia"/>
        </w:rPr>
        <w:t>商品列表第三项</w:t>
      </w:r>
      <w:r>
        <w:rPr>
          <w:rFonts w:hint="eastAsia"/>
        </w:rPr>
        <w:t xml:space="preserve"> | semantic=</w:t>
      </w:r>
      <w:r>
        <w:rPr>
          <w:rFonts w:hint="eastAsia"/>
        </w:rPr>
        <w:t>商品卡片</w:t>
      </w:r>
      <w:r>
        <w:rPr>
          <w:rFonts w:hint="eastAsia"/>
        </w:rPr>
        <w:t xml:space="preserve"> - IdeaHub B2 (</w:t>
      </w:r>
      <w:r>
        <w:rPr>
          <w:rFonts w:hint="eastAsia"/>
        </w:rPr>
        <w:t>新品</w:t>
      </w:r>
      <w:r>
        <w:rPr>
          <w:rFonts w:hint="eastAsia"/>
        </w:rPr>
        <w:t>) | text=</w:t>
      </w:r>
      <w:r>
        <w:rPr>
          <w:rFonts w:hint="eastAsia"/>
        </w:rPr>
        <w:t>新品</w:t>
      </w:r>
      <w:r>
        <w:rPr>
          <w:rFonts w:hint="eastAsia"/>
        </w:rPr>
        <w:t xml:space="preserve"> 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| bbox=80,494,264,86 | confidence=</w:t>
      </w:r>
      <w:r>
        <w:rPr>
          <w:rFonts w:hint="eastAsia"/>
        </w:rPr>
        <w:t>高</w:t>
      </w:r>
      <w:r>
        <w:rPr>
          <w:rFonts w:hint="eastAsia"/>
        </w:rPr>
        <w:t xml:space="preserve"> --&gt;</w:t>
      </w:r>
    </w:p>
    <w:p w:rsidR="00926089" w:rsidRDefault="00926089" w:rsidP="00926089">
      <w:pPr>
        <w:spacing w:line="240" w:lineRule="auto"/>
      </w:pPr>
      <w:r>
        <w:t>&lt;div id="2_112983" class="Pixso-frame-2_112983"&gt;</w:t>
      </w:r>
    </w:p>
    <w:p w:rsidR="00926089" w:rsidRDefault="00926089" w:rsidP="00926089">
      <w:pPr>
        <w:spacing w:line="240" w:lineRule="auto"/>
      </w:pPr>
      <w:r>
        <w:t xml:space="preserve">                      &lt;div class="frame-content-2_112983"&gt;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key=id:2_112984 | x=80 y=494 w=36 h=20 --&gt;</w:t>
      </w:r>
    </w:p>
    <w:p w:rsidR="00926089" w:rsidRDefault="00926089" w:rsidP="00926089">
      <w:pPr>
        <w:spacing w:line="240" w:lineRule="auto"/>
      </w:pPr>
      <w:r>
        <w:t>&lt;div id="2_112984" class="Pixso-frame-2_112984"&gt;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key=id:5_1436 | x=80 y=494 w=36 h=20 --&gt;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&lt;div id="5_1436" class="Pixso-frame-5_1436 fill-tag</w:t>
      </w:r>
      <w:r>
        <w:rPr>
          <w:rFonts w:hint="eastAsia"/>
        </w:rPr>
        <w:t>标签色</w:t>
      </w:r>
      <w:r>
        <w:rPr>
          <w:rFonts w:hint="eastAsia"/>
        </w:rPr>
        <w:t>olor_tag_bg_green-2_114114"&gt;</w:t>
      </w:r>
    </w:p>
    <w:p w:rsidR="00926089" w:rsidRDefault="00926089" w:rsidP="00926089">
      <w:pPr>
        <w:spacing w:line="240" w:lineRule="auto"/>
      </w:pPr>
      <w:r>
        <w:t xml:space="preserve">                            &lt;div class="frame-content-5_1436"&gt;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id="5_1437" class="Pixso-paragraph-5_1437 fill-text</w:t>
      </w:r>
      <w:r>
        <w:rPr>
          <w:rFonts w:hint="eastAsia"/>
        </w:rPr>
        <w:t>文本色图标色</w:t>
      </w:r>
      <w:r>
        <w:rPr>
          <w:rFonts w:hint="eastAsia"/>
        </w:rPr>
        <w:t>color_text_on_primary-2_113515-paragraph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新品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key=id:2_112985 | x=88 y=505 w=64 h=64 --&gt;</w:t>
      </w:r>
    </w:p>
    <w:p w:rsidR="00926089" w:rsidRDefault="00926089" w:rsidP="00926089">
      <w:pPr>
        <w:spacing w:line="240" w:lineRule="auto"/>
      </w:pPr>
      <w:r>
        <w:t>&lt;div id="2_112985" class="Pixso-frame-2_112985"&gt;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key=id:5_2423 | x=88 y=505 w=64 h=64 --&gt;</w:t>
      </w:r>
    </w:p>
    <w:p w:rsidR="00926089" w:rsidRDefault="00926089" w:rsidP="00926089">
      <w:pPr>
        <w:spacing w:line="240" w:lineRule="auto"/>
      </w:pPr>
      <w:r>
        <w:t>&lt;div id="5_2423" class="Pixso-rectangle-5_2423"&gt;&lt;/div&gt;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key=id:2_112986 | x=164 y=502 w=168 h=70 --&gt;</w:t>
      </w:r>
    </w:p>
    <w:p w:rsidR="00926089" w:rsidRDefault="00926089" w:rsidP="00926089">
      <w:pPr>
        <w:spacing w:line="240" w:lineRule="auto"/>
      </w:pPr>
      <w:r>
        <w:t>&lt;div id="2_112986" class="Pixso-frame-2_112986"&gt;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&lt;div class="frame-content-2_112986"&gt;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key=id:2_112987 | x=164 y=502 w=12 h=12 --&gt;</w:t>
      </w:r>
    </w:p>
    <w:p w:rsidR="00926089" w:rsidRDefault="00926089" w:rsidP="00926089">
      <w:pPr>
        <w:spacing w:line="240" w:lineRule="auto"/>
      </w:pPr>
      <w:r>
        <w:t>&lt;div id="2_112987" class="Pixso-frame-2_112987"&gt;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class="frame-content-2_112987"&gt;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id="2_112988" class="Pixso-frame-2_112988"&gt;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class="frame-content-2_112988"&gt;</w:t>
      </w:r>
    </w:p>
    <w:p w:rsidR="00926089" w:rsidRDefault="00926089" w:rsidP="00926089">
      <w:pPr>
        <w:spacing w:line="240" w:lineRule="auto"/>
      </w:pPr>
      <w:r>
        <w:t xml:space="preserve">                                    &lt;div id="2_112989" class="Pixso-vector-2_112989"&gt;&lt;/div&gt;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&lt;p id="2_112991" class="Pixso-paragraph-2_112991 fill-text-colorcolor-text-primary-2_114948-paragraph"&gt;IdeaHub B2 Base-75 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id="2_112992" class="Pixso-paragraph-2_112992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key=id:2_112993 | x=164 y=550 w=168 h=22 --&gt;</w:t>
      </w:r>
    </w:p>
    <w:p w:rsidR="00926089" w:rsidRDefault="00926089" w:rsidP="00926089">
      <w:pPr>
        <w:spacing w:line="240" w:lineRule="auto"/>
      </w:pPr>
      <w:r>
        <w:t>&lt;div id="2_112993" class="Pixso-frame-2_112993"&gt;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class="frame-content-2_112993"&gt;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id="2_112995" class="Pixso-frame-2_112995"&gt;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class="frame-content-2_112995"&gt;</w:t>
      </w:r>
    </w:p>
    <w:p w:rsidR="00926089" w:rsidRDefault="00926089" w:rsidP="00926089">
      <w:pPr>
        <w:spacing w:line="240" w:lineRule="auto"/>
      </w:pPr>
      <w:r>
        <w:t xml:space="preserve">                                    &lt;div id="5_2576" class="stroke-wrapper-5_2576"&gt;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class="Pixso-frame-5_2576"&gt;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&lt;div class="frame-content-5_2576"&gt;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id="5_2577" class="Pixso-frame-5_2577"&gt;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class="frame-content-5_2577"&gt;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id="5_2578" class="Pixso-frame-5_2578"&gt;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&lt;div id="5_2579" class="Pixso-frame-5_2579"&gt;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id="5_2580" class="Pixso-rectangle-5_2580"&gt;&lt;/div&gt;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id="5_2581" class="Pixso-rectangle-5_2581 fill-icon-colorcolor-icon-disabled-2_113983"&gt;&lt;/div&gt;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id="5_2582" class="stroke-wrapper-5_2582"&gt;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                  &lt;div class="Pixso-frame-5_2582"&gt;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class="frame-content-5_2582"&gt;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&lt;p id="5_2583" class="Pixso-paragraph-5_2583 fill-text-colorcolor-text-primary-2_113536-paragraph"&gt;1&lt;/p&gt;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class="stroke-5_2582 stroke-border-colorcolor-border-3-2_113982"&gt;&lt;/div&gt;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id="5_2584" class="Pixso-frame-5_2584"&gt;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class="frame-content-5_2584"&gt;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id="5_2585" class="Pixso-frame-5_2585"&gt;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&lt;div id="5_2586" class="Pixso-frame-5_2586"&gt;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id="5_2587" class="Pixso-rectangle-5_2587"&gt;&lt;/div&gt;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id="5_2588" class="Pixso-vector-5_2588"&gt;&lt;/div&gt;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class="stroke-5_2576 stroke-border-colorcolor-border-3-2_113982"&gt;&lt;/div&gt;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&lt;!-- bbox: key=id:2_112996 | x=80 y=588 w=264 h=90 --&gt;</w:t>
      </w:r>
    </w:p>
    <w:p w:rsidR="00926089" w:rsidRDefault="00926089" w:rsidP="00926089">
      <w:pPr>
        <w:spacing w:line="240" w:lineRule="auto"/>
      </w:pPr>
      <w:r>
        <w:t>&lt;div id="2_112996" class="Pixso-frame-2_112996"&gt;</w:t>
      </w:r>
    </w:p>
    <w:p w:rsidR="00926089" w:rsidRDefault="00926089" w:rsidP="00926089">
      <w:pPr>
        <w:spacing w:line="240" w:lineRule="auto"/>
      </w:pPr>
      <w:r>
        <w:t xml:space="preserve">                      &lt;div class="frame-content-2_112996"&gt;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key=id:2_112998 | x=88 y=601 w=64 h=64 --&gt;</w:t>
      </w:r>
    </w:p>
    <w:p w:rsidR="00926089" w:rsidRDefault="00926089" w:rsidP="00926089">
      <w:pPr>
        <w:spacing w:line="240" w:lineRule="auto"/>
      </w:pPr>
      <w:r>
        <w:t>&lt;div id="2_112998" class="Pixso-frame-2_112998"&gt;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key=id:5_2415 | x=88 y=601 w=64 h=64 --&gt;</w:t>
      </w:r>
    </w:p>
    <w:p w:rsidR="00926089" w:rsidRDefault="00926089" w:rsidP="00926089">
      <w:pPr>
        <w:spacing w:line="240" w:lineRule="auto"/>
      </w:pPr>
      <w:r>
        <w:lastRenderedPageBreak/>
        <w:t>&lt;div id="5_2415" class="Pixso-rectangle-5_2415"&gt;&lt;/div&gt;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key=id:2_112999 | x=164 y=596 w=168 h=74 --&gt;</w:t>
      </w:r>
    </w:p>
    <w:p w:rsidR="00926089" w:rsidRDefault="00926089" w:rsidP="00926089">
      <w:pPr>
        <w:spacing w:line="240" w:lineRule="auto"/>
      </w:pPr>
      <w:r>
        <w:t>&lt;div id="2_112999" class="Pixso-frame-2_112999"&gt;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class="frame-content-2_112999"&gt;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id="2_113000" class="Pixso-paragraph-2_113000 fill-text-colorcolor-text-primary-2_114948-paragraph"&gt;IdeaShare KEY </w:t>
      </w:r>
      <w:r>
        <w:rPr>
          <w:rFonts w:hint="eastAsia"/>
        </w:rPr>
        <w:t>（</w:t>
      </w:r>
      <w:r>
        <w:rPr>
          <w:rFonts w:hint="eastAsia"/>
        </w:rPr>
        <w:t>type-A</w:t>
      </w:r>
      <w:r>
        <w:rPr>
          <w:rFonts w:hint="eastAsia"/>
        </w:rPr>
        <w:t>）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id="2_113001" class="Pixso-paragraph-2_113001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key=id:2_113002 | x=164 y=648 w=168 h=22 --&gt;</w:t>
      </w:r>
    </w:p>
    <w:p w:rsidR="00926089" w:rsidRDefault="00926089" w:rsidP="00926089">
      <w:pPr>
        <w:spacing w:line="240" w:lineRule="auto"/>
      </w:pPr>
      <w:r>
        <w:t>&lt;div id="2_113002" class="Pixso-frame-2_113002"&gt;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class="frame-content-2_113002"&gt;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id="2_113004" class="Pixso-frame-2_113004"&gt;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class="frame-content-2_113004"&gt;</w:t>
      </w:r>
    </w:p>
    <w:p w:rsidR="00926089" w:rsidRDefault="00926089" w:rsidP="00926089">
      <w:pPr>
        <w:spacing w:line="240" w:lineRule="auto"/>
      </w:pPr>
      <w:r>
        <w:t xml:space="preserve">                                    &lt;div id="5_2434" class="Pixso-frame-5_2434"&gt;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id="5_2435" class="Pixso-frame-5_2435"&gt;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&lt;div id="5_2436" class="Pixso-rectangle-5_2436"&gt;&lt;/div&gt;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&lt;div id="5_2437" class="Pixso-vector-5_2437"&gt;&lt;/div&gt;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&lt;!-- bbox: key=id:2_113005 | x=80 y=686 w=264 h=86 --&gt;</w:t>
      </w:r>
    </w:p>
    <w:p w:rsidR="00926089" w:rsidRDefault="00926089" w:rsidP="00926089">
      <w:pPr>
        <w:spacing w:line="240" w:lineRule="auto"/>
      </w:pPr>
      <w:r>
        <w:t>&lt;div id="2_113005" class="Pixso-frame-2_113005"&gt;</w:t>
      </w:r>
    </w:p>
    <w:p w:rsidR="00926089" w:rsidRDefault="00926089" w:rsidP="00926089">
      <w:pPr>
        <w:spacing w:line="240" w:lineRule="auto"/>
      </w:pPr>
      <w:r>
        <w:t xml:space="preserve">                      &lt;div class="frame-content-2_113005"&gt;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key=id:2_113006 | x=80 y=686 w=56 h=20 --&gt;</w:t>
      </w:r>
    </w:p>
    <w:p w:rsidR="00926089" w:rsidRDefault="00926089" w:rsidP="00926089">
      <w:pPr>
        <w:spacing w:line="240" w:lineRule="auto"/>
      </w:pPr>
      <w:r>
        <w:t>&lt;div id="2_113006" class="Pixso-frame-2_113006"&gt;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key=id:5_1434 | x=80 y=686 w=56 h=20 --&gt;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&lt;div id="5_1434" class="Pixso-frame-5_1434 fill-tag</w:t>
      </w:r>
      <w:r>
        <w:rPr>
          <w:rFonts w:hint="eastAsia"/>
        </w:rPr>
        <w:t>标签色</w:t>
      </w:r>
      <w:r>
        <w:rPr>
          <w:rFonts w:hint="eastAsia"/>
        </w:rPr>
        <w:t>color_tag_bg_rose-2_114113"&gt;</w:t>
      </w:r>
    </w:p>
    <w:p w:rsidR="00926089" w:rsidRDefault="00926089" w:rsidP="00926089">
      <w:pPr>
        <w:spacing w:line="240" w:lineRule="auto"/>
      </w:pPr>
      <w:r>
        <w:t xml:space="preserve">                            &lt;div class="frame-content-5_1434"&gt;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id="5_1435" class="Pixso-paragraph-5_1435 fill-text</w:t>
      </w:r>
      <w:r>
        <w:rPr>
          <w:rFonts w:hint="eastAsia"/>
        </w:rPr>
        <w:t>文本色图标色</w:t>
      </w:r>
      <w:r>
        <w:rPr>
          <w:rFonts w:hint="eastAsia"/>
        </w:rPr>
        <w:t>color_text_on_primary-2_113515-paragraph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即将上市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key=id:2_113007 | x=88 y=697 w=64 h=64 --&gt;</w:t>
      </w:r>
    </w:p>
    <w:p w:rsidR="00926089" w:rsidRDefault="00926089" w:rsidP="00926089">
      <w:pPr>
        <w:spacing w:line="240" w:lineRule="auto"/>
      </w:pPr>
      <w:r>
        <w:t>&lt;div id="2_113007" class="Pixso-frame-2_113007"&gt;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key=id:5_2407 | x=88 y=697 w=64 h=64 --&gt;</w:t>
      </w:r>
    </w:p>
    <w:p w:rsidR="00926089" w:rsidRDefault="00926089" w:rsidP="00926089">
      <w:pPr>
        <w:spacing w:line="240" w:lineRule="auto"/>
      </w:pPr>
      <w:r>
        <w:t>&lt;div id="5_2407" class="Pixso-rectangle-5_2407"&gt;&lt;/div&gt;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key=id:2_113008 | x=164 y=694 w=168 h=70 --&gt;</w:t>
      </w:r>
    </w:p>
    <w:p w:rsidR="00926089" w:rsidRDefault="00926089" w:rsidP="00926089">
      <w:pPr>
        <w:spacing w:line="240" w:lineRule="auto"/>
      </w:pPr>
      <w:r>
        <w:t>&lt;div id="2_113008" class="Pixso-frame-2_113008"&gt;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class="frame-content-2_113008"&gt;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id="2_113009" class="Pixso-paragraph-2_113009"&gt;IdeaHub S2 - 86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id="2_113010" class="Pixso-paragraph-2_113010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key=id:2_113011 | x=164 y=742 w=168 h=22 --&gt;</w:t>
      </w:r>
    </w:p>
    <w:p w:rsidR="00926089" w:rsidRDefault="00926089" w:rsidP="00926089">
      <w:pPr>
        <w:spacing w:line="240" w:lineRule="auto"/>
      </w:pPr>
      <w:r>
        <w:t>&lt;div id="2_113011" class="Pixso-frame-2_113011"&gt;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class="frame-content-2_113011"&gt;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id="2_113013" class="Pixso-frame-2_113013"&gt;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class="frame-content-2_113013"&gt;</w:t>
      </w:r>
    </w:p>
    <w:p w:rsidR="00926089" w:rsidRDefault="00926089" w:rsidP="00926089">
      <w:pPr>
        <w:spacing w:line="240" w:lineRule="auto"/>
      </w:pPr>
      <w:r>
        <w:t xml:space="preserve">                                    &lt;div id="5_2428" class="Pixso-frame-5_2428"&gt;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id="5_2429" class="Pixso-frame-5_2429"&gt;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&lt;div id="5_2430" class="Pixso-rectangle-5_2430"&gt;&lt;/div&gt;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&lt;div id="5_2431" class="Pixso-vector-5_2431"&gt;&lt;/div&gt;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&lt;!-- bbox: key=id:2_113014 | x=80 y=780 w=264 h=96 --&gt;</w:t>
      </w:r>
    </w:p>
    <w:p w:rsidR="00926089" w:rsidRDefault="00926089" w:rsidP="00926089">
      <w:pPr>
        <w:spacing w:line="240" w:lineRule="auto"/>
      </w:pPr>
      <w:r>
        <w:t>&lt;div id="2_113014" class="Pixso-frame-2_113014"&gt;</w:t>
      </w:r>
    </w:p>
    <w:p w:rsidR="00926089" w:rsidRDefault="00926089" w:rsidP="00926089">
      <w:pPr>
        <w:spacing w:line="240" w:lineRule="auto"/>
      </w:pPr>
      <w:r>
        <w:t xml:space="preserve">                      &lt;div class="frame-content-2_113014"&gt;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key=id:2_113015 | x=80 y=780 w=36 h=20 --&gt;</w:t>
      </w:r>
    </w:p>
    <w:p w:rsidR="00926089" w:rsidRDefault="00926089" w:rsidP="00926089">
      <w:pPr>
        <w:spacing w:line="240" w:lineRule="auto"/>
      </w:pPr>
      <w:r>
        <w:t>&lt;div id="2_113015" class="Pixso-frame-2_113015"&gt;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&lt;!-- bbox: key=id:5_1432 | x=80 y=780 w=36 h=20 --&gt;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>&lt;div id="5_1432" class="Pixso-frame-5_1432 fill-tag</w:t>
      </w:r>
      <w:r>
        <w:rPr>
          <w:rFonts w:hint="eastAsia"/>
        </w:rPr>
        <w:t>标签色</w:t>
      </w:r>
      <w:r>
        <w:rPr>
          <w:rFonts w:hint="eastAsia"/>
        </w:rPr>
        <w:t>color_tag_bg_yellow-2_113644"&gt;</w:t>
      </w:r>
    </w:p>
    <w:p w:rsidR="00926089" w:rsidRDefault="00926089" w:rsidP="00926089">
      <w:pPr>
        <w:spacing w:line="240" w:lineRule="auto"/>
      </w:pPr>
      <w:r>
        <w:t xml:space="preserve">                            &lt;div class="frame-content-5_1432"&gt;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&lt;p id="5_1433" class="Pixso-paragraph-5_1433 fill-tag</w:t>
      </w:r>
      <w:r>
        <w:rPr>
          <w:rFonts w:hint="eastAsia"/>
        </w:rPr>
        <w:t>标签色</w:t>
      </w:r>
      <w:r>
        <w:rPr>
          <w:rFonts w:hint="eastAsia"/>
        </w:rPr>
        <w:t>color_tag_text_yellow-2_113645-paragraph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清库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key=id:2_113016 | x=88 y=796 w=64 h=64 --&gt;</w:t>
      </w:r>
    </w:p>
    <w:p w:rsidR="00926089" w:rsidRDefault="00926089" w:rsidP="00926089">
      <w:pPr>
        <w:spacing w:line="240" w:lineRule="auto"/>
      </w:pPr>
      <w:r>
        <w:t>&lt;div id="2_113016" class="Pixso-frame-2_113016"&gt;</w:t>
      </w:r>
    </w:p>
    <w:p w:rsidR="00926089" w:rsidRDefault="00926089" w:rsidP="00926089">
      <w:pPr>
        <w:spacing w:line="240" w:lineRule="auto"/>
      </w:pPr>
      <w:r>
        <w:t xml:space="preserve">                          &lt;!-- bbox: key=id:5_2419 | x=88 y=796 w=64 h=64 --&gt;</w:t>
      </w:r>
    </w:p>
    <w:p w:rsidR="00926089" w:rsidRDefault="00926089" w:rsidP="00926089">
      <w:pPr>
        <w:spacing w:line="240" w:lineRule="auto"/>
      </w:pPr>
      <w:r>
        <w:t>&lt;div id="5_2419" class="Pixso-rectangle-5_2419"&gt;&lt;/div&gt;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&lt;!-- bbox: key=id:2_113017 | x=164 y=788 w=168 h=80 --&gt;</w:t>
      </w:r>
    </w:p>
    <w:p w:rsidR="00926089" w:rsidRDefault="00926089" w:rsidP="00926089">
      <w:pPr>
        <w:spacing w:line="240" w:lineRule="auto"/>
      </w:pPr>
      <w:r>
        <w:t>&lt;div id="2_113017" class="Pixso-frame-2_113017"&gt;</w:t>
      </w:r>
    </w:p>
    <w:p w:rsidR="00926089" w:rsidRDefault="00926089" w:rsidP="00926089">
      <w:pPr>
        <w:spacing w:line="240" w:lineRule="auto"/>
      </w:pPr>
      <w:r>
        <w:t xml:space="preserve">                          &lt;div class="frame-content-2_113017"&gt;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id="2_113018" class="Pixso-paragraph-2_113018 fill-text-colorcolor-text-primary-2_114948-paragraph"&gt;IdeaHub B2 Base-75 </w:t>
      </w:r>
      <w:r>
        <w:rPr>
          <w:rFonts w:hint="eastAsia"/>
        </w:rPr>
        <w:t>寸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key=id:2_113019 | x=164 y=808 w=168 h=16 --&gt;</w:t>
      </w:r>
    </w:p>
    <w:p w:rsidR="00926089" w:rsidRDefault="00926089" w:rsidP="00926089">
      <w:pPr>
        <w:spacing w:line="240" w:lineRule="auto"/>
      </w:pPr>
      <w:r>
        <w:t>&lt;div id="2_113019" class="Pixso-frame-2_113019"&gt;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class="frame-content-2_113019"&gt;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id="5_2042" class="Pixso-frame-5_2042"&gt;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id="5_2043" class="Pixso-frame-5_2043 fill-tag</w:t>
      </w:r>
      <w:r>
        <w:rPr>
          <w:rFonts w:hint="eastAsia"/>
        </w:rPr>
        <w:t>标签色</w:t>
      </w:r>
      <w:r>
        <w:rPr>
          <w:rFonts w:hint="eastAsia"/>
        </w:rPr>
        <w:t>color_tag_bg_orange_subtle-2_113657"&gt;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id="5_2044" class="Pixso-paragraph-5_2044 fill-tag</w:t>
      </w:r>
      <w:r>
        <w:rPr>
          <w:rFonts w:hint="eastAsia"/>
        </w:rPr>
        <w:t>标签色</w:t>
      </w:r>
      <w:r>
        <w:rPr>
          <w:rFonts w:hint="eastAsia"/>
        </w:rPr>
        <w:t>color_tag_text_orange-2_113649-paragraph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caption_s-2_113639"&gt;EOS&lt;/p&gt;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id="5_2045" class="Pixso-frame-5_2045"&gt;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&lt;div id="5_2046" class="Pixso-frame-5_2046 fill-tag</w:t>
      </w:r>
      <w:r>
        <w:rPr>
          <w:rFonts w:hint="eastAsia"/>
        </w:rPr>
        <w:t>标签色</w:t>
      </w:r>
      <w:r>
        <w:rPr>
          <w:rFonts w:hint="eastAsia"/>
        </w:rPr>
        <w:t>color_tag_bg_blue_subtle-2_113646"&gt;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id="5_2047" class="Pixso-paragraph-5_2047 fill-tag</w:t>
      </w:r>
      <w:r>
        <w:rPr>
          <w:rFonts w:hint="eastAsia"/>
        </w:rPr>
        <w:t>标签色</w:t>
      </w:r>
      <w:r>
        <w:rPr>
          <w:rFonts w:hint="eastAsia"/>
        </w:rPr>
        <w:t>color_tag_text_blue-2_113647-paragraph text-</w:t>
      </w:r>
      <w:r>
        <w:rPr>
          <w:rFonts w:hint="eastAsia"/>
        </w:rPr>
        <w:t>单行行高</w:t>
      </w:r>
      <w:r>
        <w:rPr>
          <w:rFonts w:hint="eastAsia"/>
        </w:rPr>
        <w:t>caption</w:t>
      </w:r>
      <w:r>
        <w:rPr>
          <w:rFonts w:hint="eastAsia"/>
        </w:rPr>
        <w:t>说明</w:t>
      </w:r>
      <w:r>
        <w:rPr>
          <w:rFonts w:hint="eastAsia"/>
        </w:rPr>
        <w:t>caption_s-2_113639"&gt;</w:t>
      </w:r>
      <w:r>
        <w:rPr>
          <w:rFonts w:hint="eastAsia"/>
        </w:rPr>
        <w:t>非现货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&lt;p id="2_113020" class="Pixso-paragraph-2_113020 fill-text-colorcolor-text-placeholder-2_114949-paragraph"&gt;</w:t>
      </w:r>
      <w:r>
        <w:rPr>
          <w:rFonts w:hint="eastAsia"/>
        </w:rPr>
        <w:t>提供</w:t>
      </w:r>
      <w:r>
        <w:rPr>
          <w:rFonts w:hint="eastAsia"/>
        </w:rPr>
        <w:t>1080P</w:t>
      </w:r>
      <w:r>
        <w:rPr>
          <w:rFonts w:hint="eastAsia"/>
        </w:rPr>
        <w:t>的高清云会议体验，光学防蓝光，健康护眼，面向</w:t>
      </w:r>
      <w:r>
        <w:rPr>
          <w:rFonts w:hint="eastAsia"/>
        </w:rPr>
        <w:t xml:space="preserve"> </w:t>
      </w:r>
      <w:r>
        <w:rPr>
          <w:rFonts w:hint="eastAsia"/>
        </w:rPr>
        <w:t>中小企业数字化办公，投屏、书写全面升级，双</w:t>
      </w:r>
      <w:r>
        <w:rPr>
          <w:rFonts w:hint="eastAsia"/>
        </w:rPr>
        <w:t>Wi-Fi</w:t>
      </w:r>
      <w:r>
        <w:rPr>
          <w:rFonts w:hint="eastAsia"/>
        </w:rPr>
        <w:t>投屏更稳定，</w:t>
      </w:r>
      <w:r>
        <w:rPr>
          <w:rFonts w:hint="eastAsia"/>
        </w:rPr>
        <w:lastRenderedPageBreak/>
        <w:t>可以满足会</w:t>
      </w:r>
      <w:r>
        <w:rPr>
          <w:rFonts w:hint="eastAsia"/>
        </w:rPr>
        <w:t xml:space="preserve"> </w:t>
      </w:r>
      <w:r>
        <w:rPr>
          <w:rFonts w:hint="eastAsia"/>
        </w:rPr>
        <w:t>议室、经理室、开放办公区等多场景需求</w:t>
      </w:r>
      <w:r>
        <w:rPr>
          <w:rFonts w:hint="eastAsia"/>
        </w:rPr>
        <w:t>&lt;/p&gt;</w:t>
      </w:r>
    </w:p>
    <w:p w:rsidR="00926089" w:rsidRDefault="00926089" w:rsidP="00926089">
      <w:pPr>
        <w:spacing w:line="240" w:lineRule="auto"/>
      </w:pPr>
      <w:r>
        <w:t xml:space="preserve">                            &lt;!-- bbox: key=id:2_113021 | x=164 y=846 w=168 h=22 --&gt;</w:t>
      </w:r>
    </w:p>
    <w:p w:rsidR="00926089" w:rsidRDefault="00926089" w:rsidP="00926089">
      <w:pPr>
        <w:spacing w:line="240" w:lineRule="auto"/>
      </w:pPr>
      <w:r>
        <w:t>&lt;div id="2_113021" class="Pixso-frame-2_113021"&gt;</w:t>
      </w:r>
    </w:p>
    <w:p w:rsidR="00926089" w:rsidRDefault="00926089" w:rsidP="00926089">
      <w:pPr>
        <w:spacing w:line="240" w:lineRule="auto"/>
      </w:pPr>
      <w:r>
        <w:t xml:space="preserve">                              &lt;div class="frame-content-2_113021"&gt;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id="2_113022" class="Pixso-frame-2_113022"&gt;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class="frame-content-2_113022"&gt;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                              &lt;p id="5_398" class="Pixso-paragraph-5_398 fill-brand-colorcolor-brand-2_113513-paragraph"&gt;</w:t>
      </w:r>
      <w:r>
        <w:rPr>
          <w:rFonts w:hint="eastAsia"/>
        </w:rPr>
        <w:t>￥</w:t>
      </w:r>
      <w:r>
        <w:rPr>
          <w:rFonts w:hint="eastAsia"/>
        </w:rPr>
        <w:t>21,999.00&lt;/p&gt;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&lt;div id="2_113023" class="Pixso-frame-2_113023"&gt;</w:t>
      </w:r>
    </w:p>
    <w:p w:rsidR="00926089" w:rsidRDefault="00926089" w:rsidP="00926089">
      <w:pPr>
        <w:spacing w:line="240" w:lineRule="auto"/>
      </w:pPr>
      <w:r>
        <w:t xml:space="preserve">                                  &lt;div class="frame-content-2_113023"&gt;</w:t>
      </w:r>
    </w:p>
    <w:p w:rsidR="00926089" w:rsidRDefault="00926089" w:rsidP="00926089">
      <w:pPr>
        <w:spacing w:line="240" w:lineRule="auto"/>
      </w:pPr>
      <w:r>
        <w:t xml:space="preserve">                                    &lt;div id="5_2591" class="stroke-wrapper-5_2591"&gt;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class="Pixso-frame-5_2591"&gt;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&lt;div class="frame-content-5_2591"&gt;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id="5_2592" class="Pixso-frame-5_2592"&gt;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class="frame-content-5_2592"&gt;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id="5_2593" class="Pixso-frame-5_2593"&gt;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&lt;div id="5_2594" class="Pixso-frame-5_2594"&gt;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id="5_2595" class="Pixso-rectangle-5_2595"&gt;&lt;/div&gt;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id="5_2596" class="Pixso-rectangle-5_2596 fill-icon-colorcolor-icon-disabled-2_113983"&gt;&lt;/div&gt;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id="5_2597" class="stroke-wrapper-5_2597"&gt;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class="Pixso-frame-5_2597"&gt;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class="frame-content-5_2597"&gt;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&lt;p id="5_2598" class="Pixso-paragraph-5_2598 fill-text-colorcolor-text-primary-2_113536-paragraph"&gt;1&lt;/p&gt;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&lt;div class="stroke-5_2597 stroke-border-colorcolor-border-3-2_113982"&gt;&lt;/div&gt;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&lt;div id="5_2599" class="Pixso-frame-5_2599"&gt;</w:t>
      </w:r>
    </w:p>
    <w:p w:rsidR="00926089" w:rsidRDefault="00926089" w:rsidP="00926089">
      <w:pPr>
        <w:spacing w:line="240" w:lineRule="auto"/>
      </w:pPr>
      <w:r>
        <w:lastRenderedPageBreak/>
        <w:t xml:space="preserve">                                            &lt;div class="frame-content-5_2599"&gt;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&lt;div id="5_2600" class="Pixso-frame-5_2600"&gt;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&lt;div id="5_2601" class="Pixso-frame-5_2601"&gt;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id="5_2602" class="Pixso-rectangle-5_2602"&gt;&lt;/div&gt;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  &lt;div id="5_2603" class="Pixso-vector-5_2603"&gt;&lt;/div&gt;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  &lt;div class="stroke-5_2591 stroke-border-colorcolor-border-3-2_113982"&gt;&lt;/div&gt;</w:t>
      </w:r>
    </w:p>
    <w:p w:rsidR="00926089" w:rsidRDefault="00926089" w:rsidP="00926089">
      <w:pPr>
        <w:spacing w:line="240" w:lineRule="auto"/>
      </w:pPr>
      <w:r>
        <w:t xml:space="preserve">  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  &lt;/div&gt;</w:t>
      </w:r>
    </w:p>
    <w:p w:rsidR="00926089" w:rsidRDefault="00926089" w:rsidP="00926089">
      <w:pPr>
        <w:spacing w:line="240" w:lineRule="auto"/>
      </w:pPr>
      <w:r>
        <w:t xml:space="preserve">                  &lt;/div&gt;</w:t>
      </w:r>
    </w:p>
    <w:p w:rsidR="00926089" w:rsidRDefault="00926089" w:rsidP="00926089">
      <w:pPr>
        <w:spacing w:line="240" w:lineRule="auto"/>
      </w:pPr>
      <w:r>
        <w:t xml:space="preserve">                &lt;/div&gt;</w:t>
      </w:r>
    </w:p>
    <w:p w:rsidR="00926089" w:rsidRDefault="00926089" w:rsidP="00926089">
      <w:pPr>
        <w:spacing w:line="240" w:lineRule="auto"/>
      </w:pPr>
      <w:r>
        <w:t xml:space="preserve">              &lt;/div&gt;</w:t>
      </w:r>
    </w:p>
    <w:p w:rsidR="00926089" w:rsidRDefault="00926089" w:rsidP="00926089">
      <w:pPr>
        <w:spacing w:line="240" w:lineRule="auto"/>
      </w:pPr>
      <w:r>
        <w:t xml:space="preserve">            &lt;/div&gt;</w:t>
      </w:r>
    </w:p>
    <w:p w:rsidR="00926089" w:rsidRDefault="00926089" w:rsidP="00926089">
      <w:pPr>
        <w:spacing w:line="240" w:lineRule="auto"/>
      </w:pPr>
      <w:r>
        <w:t xml:space="preserve">          &lt;/div&gt;</w:t>
      </w:r>
    </w:p>
    <w:p w:rsidR="00926089" w:rsidRDefault="00926089" w:rsidP="00926089">
      <w:pPr>
        <w:spacing w:line="240" w:lineRule="auto"/>
      </w:pPr>
      <w:r>
        <w:t xml:space="preserve">        &lt;/div&gt;</w:t>
      </w:r>
    </w:p>
    <w:p w:rsidR="00926089" w:rsidRDefault="00926089" w:rsidP="00926089">
      <w:pPr>
        <w:spacing w:line="240" w:lineRule="auto"/>
      </w:pPr>
      <w:r>
        <w:t xml:space="preserve">      &lt;/div&gt;</w:t>
      </w:r>
    </w:p>
    <w:p w:rsidR="00926089" w:rsidRDefault="00926089" w:rsidP="00926089">
      <w:pPr>
        <w:spacing w:line="240" w:lineRule="auto"/>
      </w:pPr>
      <w:r>
        <w:t xml:space="preserve">    &lt;/div&gt;</w:t>
      </w:r>
    </w:p>
    <w:p w:rsidR="00926089" w:rsidRDefault="00926089" w:rsidP="00926089">
      <w:pPr>
        <w:spacing w:line="240" w:lineRule="auto"/>
      </w:pPr>
      <w:r>
        <w:t xml:space="preserve">  &lt;/div&gt;</w:t>
      </w:r>
    </w:p>
    <w:p w:rsidR="00926089" w:rsidRDefault="00926089" w:rsidP="00926089">
      <w:pPr>
        <w:spacing w:line="240" w:lineRule="auto"/>
      </w:pPr>
      <w:r>
        <w:t>&lt;/div&gt;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&lt;script&gt;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&lt;/script&gt;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&lt;/div&gt;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&lt;div id="tf-layer-root"&gt;&lt;section id="tf-state-2" class="tf-state-layer tf-llm-layer" style="display:none"&gt;&lt;div class="tf-keep-placeholder" data-keep-anchor="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"&gt;&lt;/div&gt;&lt;div class="tf-component-frame" data-component-frame="detail_top_nav" style="pos</w:t>
      </w:r>
      <w:r>
        <w:t>ition:absolute;left:0px;top:36px;width:360px;height:56px;z-index:0"&gt;&lt;div data-component-id="detail_top_nav" class="tf-component tf-cg-card" style="position:absolute;left:0;top:36px;width:360px;height:56px"&gt;&lt;/div&gt;&lt;/div&gt;&lt;div class="tf-flow-group" data-flow-group="detail_content" style="position:absolute;left:0px;top:104px;width:100%;padding:0 12px 96px;display:flex;flex-direction:column;gap:12px;box-sizing:border-box"&gt;&lt;div data-component-id="product_image_carousel" class="tf-component tf-cg-card" style="position:relative;width:120px;max-width:100%;min-width:0;min-height:40px;box-sizing:border-box"&gt;&lt;div data-component-id="carousel_main_image" class="tf-cg-carousel-container" style="width:100%"&gt;&lt;div class="tf-cg-carousel-caption font-caption-m" style="font-size:</w:t>
      </w:r>
      <w:r>
        <w:rPr>
          <w:rFonts w:hint="eastAsia"/>
        </w:rPr>
        <w:t xml:space="preserve">var(--font-caption-12);line-height:var(--line-height-16);font-weight:var(--font-weight-regular);color:var(--color-text-secondary);margin-bottom:var(--spacing-md)"&gt;IdeaHub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产品图片</w:t>
      </w:r>
      <w:r>
        <w:rPr>
          <w:rFonts w:hint="eastAsia"/>
        </w:rPr>
        <w:t>&lt;/div&gt;&lt;div class="tf-cg-carousel-track" style="display:flex;overflow</w:t>
      </w:r>
      <w:r>
        <w:t>-x:auto;scroll-snap-type:x mandatory;gap:var(--spacing-md);scrollbar-width:none;-ms-overflow-style:none"&gt;&lt;div class="tf-cg-carousel-item" style="flex-shrink:0;width:calc(100% - var(--spacing-md));scroll-snap-align:start;border-radius:var(--radius-lg);overf</w:t>
      </w:r>
      <w:r>
        <w:rPr>
          <w:rFonts w:hint="eastAsia"/>
        </w:rPr>
        <w:t xml:space="preserve">low:hidden;background-color:var(--color-bg-hover)"&gt;&lt;img src="/images/ideahub-b2-front.jpg" alt="IdeaHub B2 </w:t>
      </w:r>
      <w:r>
        <w:rPr>
          <w:rFonts w:hint="eastAsia"/>
        </w:rPr>
        <w:t>正面图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src="/images/ideahub-b2-side.jpg" alt="IdeaHub B2 </w:t>
      </w:r>
      <w:r>
        <w:rPr>
          <w:rFonts w:hint="eastAsia"/>
        </w:rPr>
        <w:t>侧面图</w:t>
      </w:r>
      <w:r>
        <w:rPr>
          <w:rFonts w:hint="eastAsia"/>
        </w:rPr>
        <w:t>" class="tf-cg-carousel-image" style="widt</w:t>
      </w:r>
      <w:r>
        <w:t>h:100%;height:auto;display:block;object-fit:cover"/&gt;&lt;/div&gt;&lt;div class="tf-cg-carousel-item" style="flex-shrink:0;width:calc(100% - var(--spacing-md));scroll-snap-align:start;border-radius:var(--radius-lg);overflow:hidden;background-color:var(--color-bg-hove</w:t>
      </w:r>
      <w:r>
        <w:rPr>
          <w:rFonts w:hint="eastAsia"/>
        </w:rPr>
        <w:t xml:space="preserve">r)"&gt;&lt;img src="/images/ideahub-b2-back.jpg" alt="IdeaHub B2 </w:t>
      </w:r>
      <w:r>
        <w:rPr>
          <w:rFonts w:hint="eastAsia"/>
        </w:rPr>
        <w:t>背面图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src="/images/ideahub-b2-scene.jpg" alt="IdeaHub B2 </w:t>
      </w:r>
      <w:r>
        <w:rPr>
          <w:rFonts w:hint="eastAsia"/>
        </w:rPr>
        <w:t>场景图</w:t>
      </w:r>
      <w:r>
        <w:rPr>
          <w:rFonts w:hint="eastAsia"/>
        </w:rPr>
        <w:t>" class="tf-cg-carousel-image" style="width:100%;height:auto;display:block;object-fit:cov</w:t>
      </w:r>
      <w:r>
        <w:t>er"/&gt;&lt;/div&gt;&lt;/div&gt;&lt;div class="tf-cg-carousel-indicators" style="display:flex;justify-content:center;gap:var(--spacing-sm);margin-top:var(--spacing-md)"&gt;&lt;button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style="width:8px;height:8px;border-radius:50%;border:none;background-color:var(--color-border-subtle);cursor:pointer;padding:0"&gt;&lt;/button&gt;&lt;/div&gt;&lt;/div&gt;&lt;div data-</w:t>
      </w:r>
      <w:r>
        <w:lastRenderedPageBreak/>
        <w:t>component-id="image_count_indicator" class="tf-cg-image-count-indicator font-caption-s" style="width:100%;font-size:var(--font-caption-10);line-height:var(--line-height-14);font-weight:var(--font-weight-regular);color:var(--color-text-tertiary, var(--color-text-muted));text-align:center"&gt;4/4&lt;/div&gt;&lt;div data-component-id="zoom_hint" class="tf-cg-zoom-hint" style="width:100%;max-width:100%;min-w</w:t>
      </w:r>
      <w:r>
        <w:rPr>
          <w:rFonts w:hint="eastAsia"/>
        </w:rPr>
        <w:t>idth:0;box-sizing:border-box;font-size:var(--font-caption-10);line-height:var(--line-height-14);font-weight:var(--font-weight-regular);color:var(--color-text-tertiary);text-align:center;padding:var(--spacing-sm) 0"&gt;&lt;span class="font-caption-s"&gt;</w:t>
      </w:r>
      <w:r>
        <w:rPr>
          <w:rFonts w:hint="eastAsia"/>
        </w:rPr>
        <w:t>支持双指缩放查看细节</w:t>
      </w:r>
      <w:r>
        <w:rPr>
          <w:rFonts w:hint="eastAsia"/>
        </w:rPr>
        <w:t>&lt;/</w:t>
      </w:r>
      <w:r>
        <w:t>span&gt;&lt;/div&gt;&lt;/div&gt;&lt;div data-component-id="product_info_card" class="tf-component tf-cg-card" style="position:relative;width:120px;max-width:100%;min-width:0;min-height:40px;box-sizing:border-box"&gt;&lt;div data-component-id="product_name" class="tf-cg-text tf-cg-text-product-name" style="width:100%;max-width:100%;min-width:0;box-sizing:border-box;font-size:var(--font-headline-16);line-height:var(--line-height-20);font-weight:var(--font-weight-medium);color:var(--color-text-primary)"&gt;&lt;span class="font-headline-s"&gt;</w:t>
      </w:r>
      <w:r>
        <w:rPr>
          <w:rFonts w:hint="eastAsia"/>
        </w:rPr>
        <w:t xml:space="preserve">IdeaHub B2 Base-75 </w:t>
      </w:r>
      <w:r>
        <w:rPr>
          <w:rFonts w:hint="eastAsia"/>
        </w:rPr>
        <w:t>寸</w:t>
      </w:r>
      <w:r>
        <w:rPr>
          <w:rFonts w:hint="eastAsia"/>
        </w:rPr>
        <w:t>&lt;/span&gt;&lt;/div&gt;&lt;div data-component-id="product_price" class="tf-cg-price-text" style="width:100%;max-width:100%;min-width:0;box-sizing:border-box;font-size:var(--font-headline-16);line-height:var(--line-height-20);font-weight:var(--font-w</w:t>
      </w:r>
      <w:r>
        <w:t>eight-bold);color:var(--color-primary)"&gt;&lt;span class="font-headline-s"&gt;¥21,999.00&lt;/span&gt;&lt;/div&gt;&lt;div data-component-id="core_parameters" class="tf-cg-text-container" style="width:100%"&gt;&lt;span class="font-body-m tf-cg-text" style="font-size:var(--font-body-14);</w:t>
      </w:r>
      <w:r>
        <w:rPr>
          <w:rFonts w:hint="eastAsia"/>
        </w:rPr>
        <w:t xml:space="preserve">line-height:var(--line-height-18);font-weight:var(--font-weight-regular);color:var(--color-text-secondary)"&gt;75 </w:t>
      </w:r>
      <w:r>
        <w:rPr>
          <w:rFonts w:hint="eastAsia"/>
        </w:rPr>
        <w:t>英寸</w:t>
      </w:r>
      <w:r>
        <w:rPr>
          <w:rFonts w:hint="eastAsia"/>
        </w:rPr>
        <w:t xml:space="preserve"> 4K </w:t>
      </w:r>
      <w:r>
        <w:rPr>
          <w:rFonts w:hint="eastAsia"/>
        </w:rPr>
        <w:t>超高清</w:t>
      </w:r>
      <w:r>
        <w:rPr>
          <w:rFonts w:hint="eastAsia"/>
        </w:rPr>
        <w:t xml:space="preserve"> | </w:t>
      </w:r>
      <w:r>
        <w:rPr>
          <w:rFonts w:hint="eastAsia"/>
        </w:rPr>
        <w:t>无线投屏</w:t>
      </w:r>
      <w:r>
        <w:rPr>
          <w:rFonts w:hint="eastAsia"/>
        </w:rPr>
        <w:t xml:space="preserve"> | </w:t>
      </w:r>
      <w:r>
        <w:rPr>
          <w:rFonts w:hint="eastAsia"/>
        </w:rPr>
        <w:t>双向音视频</w:t>
      </w:r>
      <w:r>
        <w:rPr>
          <w:rFonts w:hint="eastAsia"/>
        </w:rPr>
        <w:t xml:space="preserve"> | </w:t>
      </w:r>
      <w:r>
        <w:rPr>
          <w:rFonts w:hint="eastAsia"/>
        </w:rPr>
        <w:t>智能白板</w:t>
      </w:r>
      <w:r>
        <w:rPr>
          <w:rFonts w:hint="eastAsia"/>
        </w:rPr>
        <w:t>&lt;/span&gt;&lt;/div&gt;&lt;div data-component-id="stock_status" style="width:100%"&gt;&lt;div class="font-caption-m" style="font-size</w:t>
      </w:r>
      <w:r>
        <w:t>:var(--font-caption-12);line-height:var(--line-height-16);font-weight:var(--font-weight-regular);color:var(--color-text-warning)"&gt;&lt;span class="font-caption-s rounded-[var(--radius-full)]" style="color:var(--color-text-warning);background-color:rgba(249,115</w:t>
      </w:r>
      <w:r>
        <w:rPr>
          <w:rFonts w:hint="eastAsia"/>
        </w:rPr>
        <w:t xml:space="preserve">,22,0.1);padding:1px 8px"&gt;EOS </w:t>
      </w:r>
      <w:r>
        <w:rPr>
          <w:rFonts w:hint="eastAsia"/>
        </w:rPr>
        <w:t>非现货</w:t>
      </w:r>
      <w:r>
        <w:rPr>
          <w:rFonts w:hint="eastAsia"/>
        </w:rPr>
        <w:t>&lt;/span&gt;&lt;/div&gt;&lt;/div&gt;&lt;div data-component-id="service_tags" class="tf-cg-service-tags" style="width:100%;max-width:100%;min-width:0;box-sizing:border-box;font-size:var(--font-caption-12);line-height:var(--line-height-16);font-weight:var(--font-weight-regular);color:var(--color-text-secondary);font-family:HarmonyOS Sans SC, -apple-system, BlinkMacSystemFont, sans-serif"&gt;&lt;span class="font-caption-m"&gt;</w:t>
      </w:r>
      <w:r>
        <w:rPr>
          <w:rFonts w:hint="eastAsia"/>
        </w:rPr>
        <w:t>全国联保</w:t>
      </w:r>
      <w:r>
        <w:rPr>
          <w:rFonts w:hint="eastAsia"/>
        </w:rPr>
        <w:t xml:space="preserve"> | </w:t>
      </w:r>
      <w:r>
        <w:rPr>
          <w:rFonts w:hint="eastAsia"/>
        </w:rPr>
        <w:t>上门安装</w:t>
      </w:r>
      <w:r>
        <w:rPr>
          <w:rFonts w:hint="eastAsia"/>
        </w:rPr>
        <w:t xml:space="preserve"> |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小时技术支持</w:t>
      </w:r>
      <w:r>
        <w:rPr>
          <w:rFonts w:hint="eastAsia"/>
        </w:rPr>
        <w:t>&lt;/span&gt;&lt;/div&gt;&lt;/div&gt;&lt;div data-component-id="after_sales_c</w:t>
      </w:r>
      <w:r>
        <w:t>ard" class="tf-component tf-cg-card" style="position:relative;width:120px;max-width:100%;min-width:0;min-height:40px;box-sizing:border-box"&gt;&lt;div data-component-id="service_policy" class="tf-cg-text-container" style="width:100%"&gt;&lt;span class="font-body-m tf-</w:t>
      </w:r>
      <w:r>
        <w:rPr>
          <w:rFonts w:hint="eastAsia"/>
        </w:rPr>
        <w:t>cg-text" style="font-size:var(--font-body-14);line-height:var(--line-height-18);font-weight:var(--font-weight-regular);color:var(--color-text-primary)"&gt;</w:t>
      </w:r>
      <w:r>
        <w:rPr>
          <w:rFonts w:hint="eastAsia"/>
        </w:rPr>
        <w:t>整机</w:t>
      </w:r>
      <w:r>
        <w:rPr>
          <w:rFonts w:hint="eastAsia"/>
        </w:rPr>
        <w:t xml:space="preserve"> 3 </w:t>
      </w:r>
      <w:r>
        <w:rPr>
          <w:rFonts w:hint="eastAsia"/>
        </w:rPr>
        <w:t>年质保，主要部件</w:t>
      </w:r>
      <w:r>
        <w:rPr>
          <w:rFonts w:hint="eastAsia"/>
        </w:rPr>
        <w:t xml:space="preserve"> 5 </w:t>
      </w:r>
      <w:r>
        <w:rPr>
          <w:rFonts w:hint="eastAsia"/>
        </w:rPr>
        <w:t>年质保</w:t>
      </w:r>
      <w:r>
        <w:rPr>
          <w:rFonts w:hint="eastAsia"/>
        </w:rPr>
        <w:t>&lt;/span&gt;&lt;/div&gt;&lt;div data-component-id="service_scope" class="tf-cg-text w-full" style="width:100%;max-width:100%;min-width:0;box-sizing:border-box;font-size:var(--font-body-14);line-height:var(--line-height-18);font-weight:var(--font-weight-regular);color:var(--color-text-secondary)"&gt;&lt;span class="font-body-m"&gt;</w:t>
      </w:r>
      <w:r>
        <w:rPr>
          <w:rFonts w:hint="eastAsia"/>
        </w:rPr>
        <w:t>覆盖全国</w:t>
      </w:r>
      <w:r>
        <w:rPr>
          <w:rFonts w:hint="eastAsia"/>
        </w:rPr>
        <w:t xml:space="preserve"> 300+ </w:t>
      </w:r>
      <w:r>
        <w:rPr>
          <w:rFonts w:hint="eastAsia"/>
        </w:rPr>
        <w:t>城市，提供上门安装、调试、维修服务</w:t>
      </w:r>
      <w:r>
        <w:rPr>
          <w:rFonts w:hint="eastAsia"/>
        </w:rPr>
        <w:t>&lt;/spa</w:t>
      </w:r>
      <w:r>
        <w:t>n&gt;&lt;/div&gt;&lt;div data-component-id="response_time" class="tf-cg-response-time" style="width:100%;max-width:100%;min-width:0;box-sizing:border-box;font-size:var(--font-body-14);line-height:var(--line-height-18);font-weight:var(--font-weight-regular);color:var(-</w:t>
      </w:r>
      <w:r>
        <w:rPr>
          <w:rFonts w:hint="eastAsia"/>
        </w:rPr>
        <w:t xml:space="preserve">-color-text-secondary)"&gt;&lt;span </w:t>
      </w:r>
      <w:r>
        <w:rPr>
          <w:rFonts w:hint="eastAsia"/>
        </w:rPr>
        <w:lastRenderedPageBreak/>
        <w:t xml:space="preserve">class="font-body-m"&gt;4 </w:t>
      </w:r>
      <w:r>
        <w:rPr>
          <w:rFonts w:hint="eastAsia"/>
        </w:rPr>
        <w:t>小时内响应，</w:t>
      </w:r>
      <w:r>
        <w:rPr>
          <w:rFonts w:hint="eastAsia"/>
        </w:rPr>
        <w:t xml:space="preserve">24 </w:t>
      </w:r>
      <w:r>
        <w:rPr>
          <w:rFonts w:hint="eastAsia"/>
        </w:rPr>
        <w:t>小时内上门（工作日）</w:t>
      </w:r>
      <w:r>
        <w:rPr>
          <w:rFonts w:hint="eastAsia"/>
        </w:rPr>
        <w:t>&lt;/span&gt;&lt;/div&gt;&lt;div data-component-id="service_contact" class="tf-cg-text tf-cg-text-service-contact" style="width:100%;max-width:100%;min-width:0;box-sizing:border-box;font-size:var(--font-caption-12);line-height:var(--line-height-16);font-weight:var(--font-weight-regular);color:var(--color-text-secondary)"&gt;&lt;span class="font-caption-m"&gt;</w:t>
      </w:r>
      <w:r>
        <w:rPr>
          <w:rFonts w:hint="eastAsia"/>
        </w:rPr>
        <w:t>服务热线：</w:t>
      </w:r>
      <w:r>
        <w:rPr>
          <w:rFonts w:hint="eastAsia"/>
        </w:rPr>
        <w:t xml:space="preserve">400-822-9999&lt;/span&gt;&lt;/div&gt;&lt;/div&gt;&lt;div data-component-id="tools_card" class="tf-component tf-cg-card" </w:t>
      </w:r>
      <w:r>
        <w:t>style="position:relative;width:120px;max-width:100%;min-width:0;min-height:40px;box-sizing:border-box"&gt;&lt;div data-component-id="tool_wireless_adapter" class="tf-cg-text-item" style="width:100%;max-width:100%;min-width:0;box-sizing:border-box;font-size:var(-</w:t>
      </w:r>
      <w:r>
        <w:rPr>
          <w:rFonts w:hint="eastAsia"/>
        </w:rPr>
        <w:t>-font-body-14);line-height:var(--line-height-18);font-weight:var(--font-weight-regular);color:var(--color-text-primary)"&gt;&lt;span class="font-body-m"&gt;</w:t>
      </w:r>
      <w:r>
        <w:rPr>
          <w:rFonts w:hint="eastAsia"/>
        </w:rPr>
        <w:t>无线投屏器</w:t>
      </w:r>
      <w:r>
        <w:rPr>
          <w:rFonts w:hint="eastAsia"/>
        </w:rP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 xml:space="preserve"> AirPlay</w:t>
      </w:r>
      <w:r>
        <w:rPr>
          <w:rFonts w:hint="eastAsia"/>
        </w:rPr>
        <w:t>、</w:t>
      </w:r>
      <w:r>
        <w:rPr>
          <w:rFonts w:hint="eastAsia"/>
        </w:rPr>
        <w:t>Miracast</w:t>
      </w:r>
      <w:r>
        <w:rPr>
          <w:rFonts w:hint="eastAsia"/>
        </w:rPr>
        <w:t>、</w:t>
      </w:r>
      <w:r>
        <w:rPr>
          <w:rFonts w:hint="eastAsia"/>
        </w:rPr>
        <w:t xml:space="preserve">DLNA </w:t>
      </w:r>
      <w:r>
        <w:rPr>
          <w:rFonts w:hint="eastAsia"/>
        </w:rPr>
        <w:t>多协议</w:t>
      </w:r>
      <w:r>
        <w:rPr>
          <w:rFonts w:hint="eastAsia"/>
        </w:rPr>
        <w:t xml:space="preserve">&lt;/span&gt;&lt;/div&gt;&lt;div data-component-id="tool_camera" class="tf-cg-text" style="width:100%;max-width:100%;min-width:0;box-sizing:border-box"&gt;&lt;span class="font-body-m" style="font-size:var(--font-body-14);line-height:var(--line-height-18);font-weight:var(--font-weight-regular);color:var(--color-text-primary)"&gt;4K </w:t>
      </w:r>
      <w:r>
        <w:rPr>
          <w:rFonts w:hint="eastAsia"/>
        </w:rPr>
        <w:t>超清摄像头</w:t>
      </w:r>
      <w:r>
        <w:rPr>
          <w:rFonts w:hint="eastAsia"/>
        </w:rPr>
        <w:t xml:space="preserve"> - </w:t>
      </w:r>
      <w:r>
        <w:rPr>
          <w:rFonts w:hint="eastAsia"/>
        </w:rPr>
        <w:t>支持自动追踪、背景虚化</w:t>
      </w:r>
      <w:r>
        <w:rPr>
          <w:rFonts w:hint="eastAsia"/>
        </w:rPr>
        <w:t>&lt;</w:t>
      </w:r>
      <w:r>
        <w:t>/span&gt;&lt;/div&gt;&lt;div data-component-id="tool_microphone" class="tf-cg-text-item" style="width:100%;max-width:100%;min-width:0;box-sizing:border-box;font-size:var(--font-body-14);line-height:var(--line-height-18);font-weight:var(--font-weight-regular);color:var</w:t>
      </w:r>
      <w:r>
        <w:rPr>
          <w:rFonts w:hint="eastAsia"/>
        </w:rPr>
        <w:t>(--color-text-primary)"&gt;&lt;span class="font-body-m"&gt;</w:t>
      </w:r>
      <w:r>
        <w:rPr>
          <w:rFonts w:hint="eastAsia"/>
        </w:rPr>
        <w:t>全向麦克风</w:t>
      </w:r>
      <w:r>
        <w:rPr>
          <w:rFonts w:hint="eastAsia"/>
        </w:rPr>
        <w:t xml:space="preserve"> - 6 </w:t>
      </w:r>
      <w:r>
        <w:rPr>
          <w:rFonts w:hint="eastAsia"/>
        </w:rPr>
        <w:t>米拾音范围，</w:t>
      </w:r>
      <w:r>
        <w:rPr>
          <w:rFonts w:hint="eastAsia"/>
        </w:rPr>
        <w:t xml:space="preserve">AI </w:t>
      </w:r>
      <w:r>
        <w:rPr>
          <w:rFonts w:hint="eastAsia"/>
        </w:rPr>
        <w:t>降噪</w:t>
      </w:r>
      <w:r>
        <w:rPr>
          <w:rFonts w:hint="eastAsia"/>
        </w:rPr>
        <w:t>&lt;/span&gt;&lt;/div&gt;&lt;div data-component-id="tool_usage_count" class="tf-cg-usage-count font-caption-m" style="width:100%;max-width:100%;min-width:0;box-sizing:border-box;font-size:var(--font-caption-12);line-height:var(--line-height-16);font-weight:var(--font-weight-regular);color:var(--color-text-secondary)"&gt;</w:t>
      </w:r>
      <w:r>
        <w:rPr>
          <w:rFonts w:hint="eastAsia"/>
        </w:rPr>
        <w:t>已有</w:t>
      </w:r>
      <w:r>
        <w:rPr>
          <w:rFonts w:hint="eastAsia"/>
        </w:rPr>
        <w:t xml:space="preserve"> 1,234 </w:t>
      </w:r>
      <w:r>
        <w:rPr>
          <w:rFonts w:hint="eastAsia"/>
        </w:rPr>
        <w:t>位客户使用配套工具</w:t>
      </w:r>
      <w:r>
        <w:rPr>
          <w:rFonts w:hint="eastAsia"/>
        </w:rPr>
        <w:t>&lt;/div&gt;&lt;/div&gt;&lt;div data-component-id="comments_card" class="tf-component tf-cg-card" style="position:relative;width:120px</w:t>
      </w:r>
      <w:r>
        <w:t>;max-width:100%;min-width:0;min-height:40px;box-sizing:border-box"&gt;&lt;div data-component-id="comment_summary" class="tf-cg-comment-summary" style="width:100%;max-width:100%;min-width:0;box-sizing:border-box;font-size:var(--font-body-14);line-height:var(--lin</w:t>
      </w:r>
      <w:r>
        <w:rPr>
          <w:rFonts w:hint="eastAsia"/>
        </w:rPr>
        <w:t xml:space="preserve">e-height-18);font-weight:var(--font-weight-regular);color:var(--color-text-secondary)"&gt;&lt;span class="font-body-m"&gt;4.8 </w:t>
      </w:r>
      <w:r>
        <w:rPr>
          <w:rFonts w:hint="eastAsia"/>
        </w:rPr>
        <w:t>分</w:t>
      </w:r>
      <w:r>
        <w:rPr>
          <w:rFonts w:hint="eastAsia"/>
        </w:rPr>
        <w:t xml:space="preserve"> | 156 </w:t>
      </w:r>
      <w:r>
        <w:rPr>
          <w:rFonts w:hint="eastAsia"/>
        </w:rPr>
        <w:t>条评价</w:t>
      </w:r>
      <w:r>
        <w:rPr>
          <w:rFonts w:hint="eastAsia"/>
        </w:rPr>
        <w:t xml:space="preserve"> | 89 </w:t>
      </w:r>
      <w:r>
        <w:rPr>
          <w:rFonts w:hint="eastAsia"/>
        </w:rPr>
        <w:t>个问答</w:t>
      </w:r>
      <w:r>
        <w:rPr>
          <w:rFonts w:hint="eastAsia"/>
        </w:rPr>
        <w:t>&lt;/span&gt;&lt;/div&gt;&lt;div data-component-id="representative_comment" class="tf-cg-text" style="width:100%;max-width:100%;min-width:0;box-sizing:border-box;font-size:var(--font-body-14);line-height:var(--line-height-18);font-weight:var(--font-weight-regular);color:var(--color-text-primary)"&gt;&lt;p class="font-body-m tf-cg-text-content"&gt;</w:t>
      </w:r>
      <w:r>
        <w:rPr>
          <w:rFonts w:hint="eastAsia"/>
        </w:rPr>
        <w:t>「会议室效果非常好，投屏流畅，画质清晰，客户反馈很满意」</w:t>
      </w:r>
      <w:r>
        <w:rPr>
          <w:rFonts w:hint="eastAsia"/>
        </w:rPr>
        <w:t xml:space="preserve">- </w:t>
      </w:r>
      <w:r>
        <w:rPr>
          <w:rFonts w:hint="eastAsia"/>
        </w:rPr>
        <w:t>某科技公司采购经理</w:t>
      </w:r>
      <w:r>
        <w:rPr>
          <w:rFonts w:hint="eastAsia"/>
        </w:rPr>
        <w:t>&lt;/p&gt;&lt;/div&gt;&lt;</w:t>
      </w:r>
      <w:r>
        <w:t>/div&gt;&lt;/div&gt;&lt;div class="tf-component-frame" data-component-frame="bottom_action_bar" style="position:fixed;left:0px;bottom:0px;width:360px;height:64px;z-index:80"&gt;&lt;div data-component-id="bottom_action_bar" style="z-index:80;position:fixed;bottom:0;left:0;right:0;background-color:var(--color-bg-page);box-shadow:0 -2px 10px rgba(0, 0, 0, 0.08)"&gt;&lt;div class="" style="width:360px;display:flex;flex-direction:column;align-items:center;justify-content:center;max-width:360px;box-sizing:border-box"&gt;&lt;div style="display:flex;flex-direction:column;align-items:center;justify-content:center;width:100%;max-width:360px;min-width:328px;padding:var(--spacing-xl) var(--spacing-xl) 0;box-sizing:border-box"&gt;&lt;div style="width:100%;min-</w:t>
      </w:r>
      <w:r>
        <w:lastRenderedPageBreak/>
        <w:t>height:40px;display:flex;align-items:center;justify-content:center"&gt;&lt;button class="inline-flex items-center justify-center border-none rounded-[var(--radius-full)] tap-scale font-headline-s w-full" style="height:40px;padding-left:28px;padding-right:28px;background-color:var(--color-primary);color:var(-</w:t>
      </w:r>
      <w:r>
        <w:rPr>
          <w:rFonts w:hint="eastAsia"/>
        </w:rPr>
        <w:t>-color-text-white);gap:var(--spacing-xs);cursor:pointer"&gt;</w:t>
      </w:r>
      <w:r>
        <w:rPr>
          <w:rFonts w:hint="eastAsia"/>
        </w:rPr>
        <w:t>加入配单</w:t>
      </w:r>
      <w:r>
        <w:rPr>
          <w:rFonts w:hint="eastAsia"/>
        </w:rPr>
        <w:t>&lt;/button&gt;&lt;/div&gt;&lt;/div&gt;&lt;/div&gt;&lt;/div&gt;&lt;/div&gt;&lt;/section&gt;&lt;section id="tf-state-3" class="tf-state-layer tf-llm-layer" style="display:none"&gt;&lt;div class="tf-keep-placeholder" data-keep-anchor="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"&gt;&lt;/div&gt;&lt;div class="tf-keep-placeholder" data-keep-anchor="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"&gt;&lt;/div&gt;&lt;div class="tf-component-frame" data-component-frame="detail_top_nav" style="position:absolute;left:0px;top:36px;width:360px;height:56px;z-index:0"&gt;&lt;div data-component-id="detai</w:t>
      </w:r>
      <w:r>
        <w:t>l_top_nav" class="tf-component tf-cg-card" style="position:absolute;left:0;top:36px;width:360px;height:56px"&gt;&lt;/div&gt;&lt;/div&gt;&lt;div class="tf-flow-group" data-flow-group="detail_content" style="position:absolute;left:0px;top:104px;width:100%;padding:0 12px 96px;display:flex;flex-direction:column;gap:12px;box-sizing:border-box"&gt;&lt;div data-component-id="product_image_carousel" class="tf-component tf-cg-card" style="position:relative;width:120px;max-width:100%;min-width:0;min-height:40px;box-sizing:border-box"&gt;&lt;div data-component-id="carousel_main_image" class="tf-cg-carousel-container" style="width:100%"&gt;&lt;div class="tf-cg-carousel-caption font-caption-m" style="font-size:var(--font-caption-12);line-height:var(--line-height-16);font-weight:var(--font-weight-regular);c</w:t>
      </w:r>
      <w:r>
        <w:rPr>
          <w:rFonts w:hint="eastAsia"/>
        </w:rPr>
        <w:t xml:space="preserve">olor:var(--color-text-secondary);margin-bottom:var(--spacing-md)"&gt;IdeaHub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产品图片</w:t>
      </w:r>
      <w:r>
        <w:rPr>
          <w:rFonts w:hint="eastAsia"/>
        </w:rPr>
        <w:t>&lt;/div&gt;&lt;div class="tf-cg-carousel-track" style="display:flex;overflow-x:auto;scroll-snap-type:x mandatory;gap:var(--spacing-md);scrollbar-width:none;-ms-overflow-styl</w:t>
      </w:r>
      <w:r>
        <w:t>e:none"&gt;&lt;div class="tf-cg-carousel-item" style="flex-shrink:0;width:calc(100% - var(--spacing-md));scroll-snap-align:start;border-radius:var(--radius-lg);overflow:hidden;background-color:var(--color-bg-hover)"&gt;&lt;img src="/images/ideahub-b2-front.jpg" alt="I</w:t>
      </w:r>
      <w:r>
        <w:rPr>
          <w:rFonts w:hint="eastAsia"/>
        </w:rPr>
        <w:t xml:space="preserve">deaHub B2 </w:t>
      </w:r>
      <w:r>
        <w:rPr>
          <w:rFonts w:hint="eastAsia"/>
        </w:rPr>
        <w:t>正面图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src="/images/ideahub-b2-side.jpg" alt="IdeaHub B2 </w:t>
      </w:r>
      <w:r>
        <w:rPr>
          <w:rFonts w:hint="eastAsia"/>
        </w:rPr>
        <w:t>侧面图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src="/images/ideahub-b2-back.jpg" alt="IdeaHub B2 </w:t>
      </w:r>
      <w:r>
        <w:rPr>
          <w:rFonts w:hint="eastAsia"/>
        </w:rPr>
        <w:t>背面图</w:t>
      </w:r>
      <w:r>
        <w:rPr>
          <w:rFonts w:hint="eastAsia"/>
        </w:rPr>
        <w:t>" class="tf-cg-carousel-image" styl</w:t>
      </w:r>
      <w:r>
        <w:t>e="width:100%;height:auto;display:block;object-fit:cover"/&gt;&lt;/div&gt;&lt;div class="tf-cg-carousel-item" style="flex-shrink:0;width:calc(100% - var(--spacing-md));scroll-snap-align:start;border-radius:var(--radius-lg);overflow:hidden;background-color:var(--color-</w:t>
      </w:r>
      <w:r>
        <w:rPr>
          <w:rFonts w:hint="eastAsia"/>
        </w:rPr>
        <w:t xml:space="preserve">bg-hover)"&gt;&lt;img src="/images/ideahub-b2-scene.jpg" alt="IdeaHub B2 </w:t>
      </w:r>
      <w:r>
        <w:rPr>
          <w:rFonts w:hint="eastAsia"/>
        </w:rPr>
        <w:t>场景图</w:t>
      </w:r>
      <w:r>
        <w:rPr>
          <w:rFonts w:hint="eastAsia"/>
        </w:rPr>
        <w:t>" class="tf-cg-carousel-image" style="width:100%;height:auto;display:block;object-fit:cover"/&gt;&lt;/div&gt;&lt;/div&gt;&lt;div class="tf-cg-carousel-indicators" style="display:flex;justify-content:cente</w:t>
      </w:r>
      <w:r>
        <w:t>r;gap:var(--spacing-sm);margin-top:var(--spacing-md)"&gt;&lt;button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</w:t>
      </w:r>
      <w:r>
        <w:lastRenderedPageBreak/>
        <w:t>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style="width:8px;height:8px;border-radius:50%;border:none;background-color:var(--color-border-subtle);cursor:pointer;padding:0"&gt;&lt;/button&gt;&lt;/div&gt;&lt;/div&gt;&lt;div data-component-id="image_count_indicator" class="tf-cg-image-count-indicator font-caption-s" style="width:100%;font-size:var(--font-caption-10);line-height:var(--line-height-14);font-weight:var(--font-weight-regular);color:var(--color-text-tertiary, var(--color-text-muted));text-align:center"&gt;4/4&lt;/div&gt;&lt;div data-component-id="zoom_hint" class="tf-cg-zoom-hint" style="width:100%;max-width:100%;min-width:0;box-sizing:border-box;font-size:var(--font-caption-10);line-height:var(--line-height-14);f</w:t>
      </w:r>
      <w:r>
        <w:rPr>
          <w:rFonts w:hint="eastAsia"/>
        </w:rPr>
        <w:t>ont-weight:var(--font-weight-regular);color:var(--color-text-tertiary);text-align:center;padding:var(--spacing-sm) 0"&gt;&lt;span class="font-caption-s"&gt;</w:t>
      </w:r>
      <w:r>
        <w:rPr>
          <w:rFonts w:hint="eastAsia"/>
        </w:rPr>
        <w:t>支持双指缩放查看细节</w:t>
      </w:r>
      <w:r>
        <w:rPr>
          <w:rFonts w:hint="eastAsia"/>
        </w:rPr>
        <w:t>&lt;/span&gt;&lt;/div&gt;&lt;/div&gt;&lt;div data-component-id="product_info_card" class="tf-component tf-cg-card" style</w:t>
      </w:r>
      <w:r>
        <w:t>="position:relative;width:120px;max-width:100%;min-width:0;min-height:40px;box-sizing:border-box"&gt;&lt;div data-component-id="product_name" class="tf-cg-text tf-cg-text-product-name" style="width:100%;max-width:100%;min-width:0;box-sizing:border-box;font-size:</w:t>
      </w:r>
      <w:r>
        <w:rPr>
          <w:rFonts w:hint="eastAsia"/>
        </w:rPr>
        <w:t xml:space="preserve">var(--font-headline-16);line-height:var(--line-height-20);font-weight:var(--font-weight-medium);color:var(--color-text-primary)"&gt;&lt;span class="font-headline-s"&gt;IdeaHub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&lt;/span&gt;&lt;/div&gt;&lt;div data-component-id="product_price" class="tf-cg-price-text" </w:t>
      </w:r>
      <w:r>
        <w:t>style="width:100%;max-width:100%;min-width:0;box-sizing:border-box;font-size:var(--font-headline-16);line-height:var(--line-height-20);font-weight:var(--font-weight-bold);color:var(--color-primary)"&gt;&lt;span class="font-headline-s"&gt;¥21,999.00&lt;/span&gt;&lt;/div&gt;&lt;div data-component-id="core_parameters" class="tf-cg-text-container" style="width:100%"&gt;&lt;span class="font-body-m tf-cg-text" style="font-size:var(--font-body-14);line-height:var(--line-height-18);font-weight:var(--font-weight-regular);color:var(--color-text-s</w:t>
      </w:r>
      <w:r>
        <w:rPr>
          <w:rFonts w:hint="eastAsia"/>
        </w:rPr>
        <w:t xml:space="preserve">econdary)"&gt;75 </w:t>
      </w:r>
      <w:r>
        <w:rPr>
          <w:rFonts w:hint="eastAsia"/>
        </w:rPr>
        <w:t>英寸</w:t>
      </w:r>
      <w:r>
        <w:rPr>
          <w:rFonts w:hint="eastAsia"/>
        </w:rPr>
        <w:t xml:space="preserve"> 4K </w:t>
      </w:r>
      <w:r>
        <w:rPr>
          <w:rFonts w:hint="eastAsia"/>
        </w:rPr>
        <w:t>超高清</w:t>
      </w:r>
      <w:r>
        <w:rPr>
          <w:rFonts w:hint="eastAsia"/>
        </w:rPr>
        <w:t xml:space="preserve"> | </w:t>
      </w:r>
      <w:r>
        <w:rPr>
          <w:rFonts w:hint="eastAsia"/>
        </w:rPr>
        <w:t>无线投屏</w:t>
      </w:r>
      <w:r>
        <w:rPr>
          <w:rFonts w:hint="eastAsia"/>
        </w:rPr>
        <w:t xml:space="preserve"> | </w:t>
      </w:r>
      <w:r>
        <w:rPr>
          <w:rFonts w:hint="eastAsia"/>
        </w:rPr>
        <w:t>双向音视频</w:t>
      </w:r>
      <w:r>
        <w:rPr>
          <w:rFonts w:hint="eastAsia"/>
        </w:rPr>
        <w:t xml:space="preserve"> | </w:t>
      </w:r>
      <w:r>
        <w:rPr>
          <w:rFonts w:hint="eastAsia"/>
        </w:rPr>
        <w:t>智能白板</w:t>
      </w:r>
      <w:r>
        <w:rPr>
          <w:rFonts w:hint="eastAsia"/>
        </w:rPr>
        <w:t xml:space="preserve">&lt;/span&gt;&lt;/div&gt;&lt;div data-component-id="stock_status" style="width:100%"&gt;&lt;div class="font-caption-m" style="font-size:var(--font-caption-12);line-height:var(--line-height-16);font-weight:var(--font-weight-regular);color:var(--color-text-warning)"&gt;&lt;span class="font-caption-s rounded-[var(--radius-full)]" style="color:var(--color-text-warning);background-color:rgba(249,115,22,0.1);padding:1px 8px"&gt;EOS </w:t>
      </w:r>
      <w:r>
        <w:rPr>
          <w:rFonts w:hint="eastAsia"/>
        </w:rPr>
        <w:t>非现货</w:t>
      </w:r>
      <w:r>
        <w:rPr>
          <w:rFonts w:hint="eastAsia"/>
        </w:rPr>
        <w:t>&lt;/span&gt;&lt;/div&gt;&lt;/div&gt;&lt;div data-component-id="service_tags" class="</w:t>
      </w:r>
      <w:r>
        <w:t>tf-cg-service-tags" style="width:100%;max-width:100%;min-width:0;box-sizing:border-box;font-size:var(--font-caption-12);line-height:var(--line-height-16);font-weight:var(--font-weight-regular);color:var(--color-text-secondary);font-family:HarmonyOS Sans SC</w:t>
      </w:r>
      <w:r>
        <w:rPr>
          <w:rFonts w:hint="eastAsia"/>
        </w:rPr>
        <w:t>, -apple-system, BlinkMacSystemFont, sans-serif"&gt;&lt;span class="font-caption-m"&gt;</w:t>
      </w:r>
      <w:r>
        <w:rPr>
          <w:rFonts w:hint="eastAsia"/>
        </w:rPr>
        <w:t>全国联保</w:t>
      </w:r>
      <w:r>
        <w:rPr>
          <w:rFonts w:hint="eastAsia"/>
        </w:rPr>
        <w:t xml:space="preserve"> | </w:t>
      </w:r>
      <w:r>
        <w:rPr>
          <w:rFonts w:hint="eastAsia"/>
        </w:rPr>
        <w:t>上门安装</w:t>
      </w:r>
      <w:r>
        <w:rPr>
          <w:rFonts w:hint="eastAsia"/>
        </w:rPr>
        <w:t xml:space="preserve"> |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小时技术支持</w:t>
      </w:r>
      <w:r>
        <w:rPr>
          <w:rFonts w:hint="eastAsia"/>
        </w:rPr>
        <w:t>&lt;/span&gt;&lt;/div&gt;&lt;/div&gt;&lt;div data-component-id="after_sales_card" class="tf-component tf-cg-card" style="position:relative;width:120px;max-width:100%;min-widt</w:t>
      </w:r>
      <w:r>
        <w:t>h:0;min-height:40px;box-sizing:border-box"&gt;&lt;div data-component-id="service_policy" class="tf-cg-text-container" style="width:100%"&gt;&lt;span class="font-body-m tf-cg-text" style="font-size:var(--font-body-14);line-height:var(--line-height-18);font-weight:var(-</w:t>
      </w:r>
      <w:r>
        <w:rPr>
          <w:rFonts w:hint="eastAsia"/>
        </w:rPr>
        <w:t>-font-weight-regular);color:var(--color-text-primary)"&gt;</w:t>
      </w:r>
      <w:r>
        <w:rPr>
          <w:rFonts w:hint="eastAsia"/>
        </w:rPr>
        <w:t>整机</w:t>
      </w:r>
      <w:r>
        <w:rPr>
          <w:rFonts w:hint="eastAsia"/>
        </w:rPr>
        <w:t xml:space="preserve"> 3 </w:t>
      </w:r>
      <w:r>
        <w:rPr>
          <w:rFonts w:hint="eastAsia"/>
        </w:rPr>
        <w:t>年质保，主要部件</w:t>
      </w:r>
      <w:r>
        <w:rPr>
          <w:rFonts w:hint="eastAsia"/>
        </w:rPr>
        <w:t xml:space="preserve"> 5 </w:t>
      </w:r>
      <w:r>
        <w:rPr>
          <w:rFonts w:hint="eastAsia"/>
        </w:rPr>
        <w:t>年质保</w:t>
      </w:r>
      <w:r>
        <w:rPr>
          <w:rFonts w:hint="eastAsia"/>
        </w:rPr>
        <w:t>&lt;/span&gt;&lt;/div&gt;&lt;div data-component-id="service_scope" class="tf-cg-text w-full" style="width:100%;max-width:100%;min-width:0;box-sizing:border-box;font-size:var(--font-body-14);line-height:var(--line-height-</w:t>
      </w:r>
      <w:r>
        <w:rPr>
          <w:rFonts w:hint="eastAsia"/>
        </w:rPr>
        <w:lastRenderedPageBreak/>
        <w:t>18);font-weight:var(--font-weight-regular);color:var(--color-text-secondary)"&gt;&lt;span class="font-body-m"&gt;</w:t>
      </w:r>
      <w:r>
        <w:rPr>
          <w:rFonts w:hint="eastAsia"/>
        </w:rPr>
        <w:t>覆盖全国</w:t>
      </w:r>
      <w:r>
        <w:rPr>
          <w:rFonts w:hint="eastAsia"/>
        </w:rPr>
        <w:t xml:space="preserve"> 300+ </w:t>
      </w:r>
      <w:r>
        <w:rPr>
          <w:rFonts w:hint="eastAsia"/>
        </w:rPr>
        <w:t>城市，提供上门安装、调试、维修服务</w:t>
      </w:r>
      <w:r>
        <w:rPr>
          <w:rFonts w:hint="eastAsia"/>
        </w:rPr>
        <w:t xml:space="preserve">&lt;/span&gt;&lt;/div&gt;&lt;div data-component-id="response_time" class="tf-cg-response-time" style="width:100%;max-width:100%;min-width:0;box-sizing:border-box;font-size:var(--font-body-14);line-height:var(--line-height-18);font-weight:var(--font-weight-regular);color:var(--color-text-secondary)"&gt;&lt;span class="font-body-m"&gt;4 </w:t>
      </w:r>
      <w:r>
        <w:rPr>
          <w:rFonts w:hint="eastAsia"/>
        </w:rPr>
        <w:t>小时内响应，</w:t>
      </w:r>
      <w:r>
        <w:rPr>
          <w:rFonts w:hint="eastAsia"/>
        </w:rPr>
        <w:t xml:space="preserve">24 </w:t>
      </w:r>
      <w:r>
        <w:rPr>
          <w:rFonts w:hint="eastAsia"/>
        </w:rPr>
        <w:t>小时内上门（工作日）</w:t>
      </w:r>
      <w:r>
        <w:rPr>
          <w:rFonts w:hint="eastAsia"/>
        </w:rPr>
        <w:t>&lt;/span&gt;&lt;/div&gt;&lt;div data-com</w:t>
      </w:r>
      <w:r>
        <w:t>ponent-id="service_contact" class="tf-cg-text tf-cg-text-service-contact" style="width:100%;max-width:100%;min-width:0;box-sizing:border-box;font-size:var(--font-caption-12);line-height:var(--line-height-16);font-weight:var(--font-weight-regular);color:var</w:t>
      </w:r>
      <w:r>
        <w:rPr>
          <w:rFonts w:hint="eastAsia"/>
        </w:rPr>
        <w:t>(--color-text-secondary)"&gt;&lt;span class="font-caption-m"&gt;</w:t>
      </w:r>
      <w:r>
        <w:rPr>
          <w:rFonts w:hint="eastAsia"/>
        </w:rPr>
        <w:t>服务热线：</w:t>
      </w:r>
      <w:r>
        <w:rPr>
          <w:rFonts w:hint="eastAsia"/>
        </w:rPr>
        <w:t>400-822-9999&lt;/span&gt;&lt;/div&gt;&lt;/div&gt;&lt;div data-component-id="tools_card" class="tf-component tf-cg-card" style="position:relative;width:120px;max-width:100%;min-width:0;min-height:40px;box-sizing:border</w:t>
      </w:r>
      <w:r>
        <w:t>-box"&gt;&lt;div data-component-id="tool_wireless_adapter" class="tf-cg-text-item" style="width:100%;max-width:100%;min-width:0;box-sizing:border-box;font-size:var(--font-body-14);line-height:var(--line-height-18);font-weight:var(--font-weight-regular);color:var</w:t>
      </w:r>
      <w:r>
        <w:rPr>
          <w:rFonts w:hint="eastAsia"/>
        </w:rPr>
        <w:t>(--color-text-primary)"&gt;&lt;span class="font-body-m"&gt;</w:t>
      </w:r>
      <w:r>
        <w:rPr>
          <w:rFonts w:hint="eastAsia"/>
        </w:rPr>
        <w:t>无线投屏器</w:t>
      </w:r>
      <w:r>
        <w:rPr>
          <w:rFonts w:hint="eastAsia"/>
        </w:rP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 xml:space="preserve"> AirPlay</w:t>
      </w:r>
      <w:r>
        <w:rPr>
          <w:rFonts w:hint="eastAsia"/>
        </w:rPr>
        <w:t>、</w:t>
      </w:r>
      <w:r>
        <w:rPr>
          <w:rFonts w:hint="eastAsia"/>
        </w:rPr>
        <w:t>Miracast</w:t>
      </w:r>
      <w:r>
        <w:rPr>
          <w:rFonts w:hint="eastAsia"/>
        </w:rPr>
        <w:t>、</w:t>
      </w:r>
      <w:r>
        <w:rPr>
          <w:rFonts w:hint="eastAsia"/>
        </w:rPr>
        <w:t xml:space="preserve">DLNA </w:t>
      </w:r>
      <w:r>
        <w:rPr>
          <w:rFonts w:hint="eastAsia"/>
        </w:rPr>
        <w:t>多协议</w:t>
      </w:r>
      <w:r>
        <w:rPr>
          <w:rFonts w:hint="eastAsia"/>
        </w:rPr>
        <w:t xml:space="preserve">&lt;/span&gt;&lt;/div&gt;&lt;div data-component-id="tool_camera" class="tf-cg-text" style="width:100%;max-width:100%;min-width:0;box-sizing:border-box"&gt;&lt;span class="font-body-m" style="font-size:var(--font-body-14);line-height:var(--line-height-18);font-weight:var(--font-weight-regular);color:var(--color-text-primary)"&gt;4K </w:t>
      </w:r>
      <w:r>
        <w:rPr>
          <w:rFonts w:hint="eastAsia"/>
        </w:rPr>
        <w:t>超清摄像头</w:t>
      </w:r>
      <w:r>
        <w:rPr>
          <w:rFonts w:hint="eastAsia"/>
        </w:rPr>
        <w:t xml:space="preserve"> - </w:t>
      </w:r>
      <w:r>
        <w:rPr>
          <w:rFonts w:hint="eastAsia"/>
        </w:rPr>
        <w:t>支持自动追踪、背景虚化</w:t>
      </w:r>
      <w:r>
        <w:rPr>
          <w:rFonts w:hint="eastAsia"/>
        </w:rPr>
        <w:t>&lt;/span&gt;&lt;/div&gt;&lt;div data-component-id="tool_microphone" class="tf-cg-text-item"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hint="eastAsia"/>
        </w:rPr>
        <w:t>全向麦克风</w:t>
      </w:r>
      <w:r>
        <w:rPr>
          <w:rFonts w:hint="eastAsia"/>
        </w:rPr>
        <w:t xml:space="preserve"> - 6 </w:t>
      </w:r>
      <w:r>
        <w:rPr>
          <w:rFonts w:hint="eastAsia"/>
        </w:rPr>
        <w:t>米拾音范围，</w:t>
      </w:r>
      <w:r>
        <w:rPr>
          <w:rFonts w:hint="eastAsia"/>
        </w:rPr>
        <w:t xml:space="preserve">AI </w:t>
      </w:r>
      <w:r>
        <w:rPr>
          <w:rFonts w:hint="eastAsia"/>
        </w:rPr>
        <w:t>降噪</w:t>
      </w:r>
      <w:r>
        <w:rPr>
          <w:rFonts w:hint="eastAsia"/>
        </w:rPr>
        <w:t>&lt;/span&gt;&lt;/div&gt;&lt;div data-com</w:t>
      </w:r>
      <w:r>
        <w:t>ponent-id="tool_usage_count" class="tf-cg-usage-count font-caption-m" style="width:100%;max-width:100%;min-width:0;box-sizing:border-box;font-size:var(--font-caption-12);line-height:var(--line-height-16);font-weight:var(--font-weight-regular);color:var(--c</w:t>
      </w:r>
      <w:r>
        <w:rPr>
          <w:rFonts w:hint="eastAsia"/>
        </w:rPr>
        <w:t>olor-text-secondary)"&gt;</w:t>
      </w:r>
      <w:r>
        <w:rPr>
          <w:rFonts w:hint="eastAsia"/>
        </w:rPr>
        <w:t>已有</w:t>
      </w:r>
      <w:r>
        <w:rPr>
          <w:rFonts w:hint="eastAsia"/>
        </w:rPr>
        <w:t xml:space="preserve"> 1,234 </w:t>
      </w:r>
      <w:r>
        <w:rPr>
          <w:rFonts w:hint="eastAsia"/>
        </w:rPr>
        <w:t>位客户使用配套工具</w:t>
      </w:r>
      <w:r>
        <w:rPr>
          <w:rFonts w:hint="eastAsia"/>
        </w:rPr>
        <w:t>&lt;/div&gt;&lt;/div&gt;&lt;div data-component-id="comments_card" class="tf-component tf-cg-card" style="position:relative;width:120px;max-width:100%;min-width:0;min-height:40px;box-sizing:border-box"&gt;&lt;div data-component-id="commen</w:t>
      </w:r>
      <w:r>
        <w:t>t_summary" class="tf-cg-comment-summary" style="width:100%;max-width:100%;min-width:0;box-sizing:border-box;font-size:var(--font-body-14);line-height:var(--line-height-18);font-weight:var(--font-weight-regular);color:var(--color-text-secondary)"&gt;&lt;span clas</w:t>
      </w:r>
      <w:r>
        <w:rPr>
          <w:rFonts w:hint="eastAsia"/>
        </w:rPr>
        <w:t xml:space="preserve">s="font-body-m"&gt;4.8 </w:t>
      </w:r>
      <w:r>
        <w:rPr>
          <w:rFonts w:hint="eastAsia"/>
        </w:rPr>
        <w:t>分</w:t>
      </w:r>
      <w:r>
        <w:rPr>
          <w:rFonts w:hint="eastAsia"/>
        </w:rPr>
        <w:t xml:space="preserve"> | 156 </w:t>
      </w:r>
      <w:r>
        <w:rPr>
          <w:rFonts w:hint="eastAsia"/>
        </w:rPr>
        <w:t>条评价</w:t>
      </w:r>
      <w:r>
        <w:rPr>
          <w:rFonts w:hint="eastAsia"/>
        </w:rPr>
        <w:t xml:space="preserve"> | 89 </w:t>
      </w:r>
      <w:r>
        <w:rPr>
          <w:rFonts w:hint="eastAsia"/>
        </w:rPr>
        <w:t>个问答</w:t>
      </w:r>
      <w:r>
        <w:rPr>
          <w:rFonts w:hint="eastAsia"/>
        </w:rPr>
        <w:t>&lt;/span&gt;&lt;/div&gt;&lt;div data-component-id="representative_comment" class="tf-cg-text" style="width:100%;max-width:100%;min-width:0;box-sizing:border-box;font-size:var(--font-body-14);line-height:var(--line-height-18);font-weight:var(--font-weight-regular);color:var(--color-text-primary)"&gt;&lt;p class="font-body-m tf-cg-text-content"&gt;</w:t>
      </w:r>
      <w:r>
        <w:rPr>
          <w:rFonts w:hint="eastAsia"/>
        </w:rPr>
        <w:t>「会议室效果非常好，投屏流畅，画质清晰，客户反馈很满意」</w:t>
      </w:r>
      <w:r>
        <w:rPr>
          <w:rFonts w:hint="eastAsia"/>
        </w:rPr>
        <w:t xml:space="preserve">- </w:t>
      </w:r>
      <w:r>
        <w:rPr>
          <w:rFonts w:hint="eastAsia"/>
        </w:rPr>
        <w:t>某科技公司采购经理</w:t>
      </w:r>
      <w:r>
        <w:rPr>
          <w:rFonts w:hint="eastAsia"/>
        </w:rPr>
        <w:t>&lt;/p&gt;&lt;/div&gt;&lt;/div&gt;&lt;/div&gt;&lt;div class="tf-component-frame" data-component-frame="bottom_action_bar" style="positi</w:t>
      </w:r>
      <w:r>
        <w:t>on:fixed;left:0px;bottom:0px;width:360px;height:64px;z-index:80"&gt;&lt;div data-component-id="bottom_action_bar" style="z-index:80;position:fixed;bottom:0;left:0;right:0;background-color:var(--color-bg-page);box-</w:t>
      </w:r>
      <w:r>
        <w:lastRenderedPageBreak/>
        <w:t>shadow:0 -2px 10px rgba(0, 0, 0, 0.08)"&gt;&lt;div class="" style="width:360px;display:flex;flex-direction:column;align-items:center;justify-content:center;max-width:360px;box-sizing:border-box"&gt;&lt;div style="display:flex;flex-direction:column;align-items:center;justify-content:center;width:100%;max-width:360px;min-width:328px;padding:var(--spacing-xl) var(--spacing-xl) 0;box-sizing:border-box"&gt;&lt;div style="width:100%;min-height:40px;display:flex;align-items:center;justify-content:center"&gt;&lt;button class="inline-flex items-center justify-center border-none rounded-[</w:t>
      </w:r>
      <w:r>
        <w:rPr>
          <w:rFonts w:hint="eastAsia"/>
        </w:rPr>
        <w:t>var(--radius-full)] tap-scale font-headline-s w-full" style="height:40px;padding-left:28px;padding-right:28px;background-color:var(--color-primary);color:var(--color-text-white);gap:var(--spacing-xs);cursor:pointer"&gt;</w:t>
      </w:r>
      <w:r>
        <w:rPr>
          <w:rFonts w:hint="eastAsia"/>
        </w:rPr>
        <w:t>加入配单</w:t>
      </w:r>
      <w:r>
        <w:rPr>
          <w:rFonts w:hint="eastAsia"/>
        </w:rPr>
        <w:t>&lt;/button&gt;&lt;/div&gt;&lt;/div&gt;&lt;/div&gt;&lt;/div&gt;&lt;/d</w:t>
      </w:r>
      <w:r>
        <w:t>iv&gt;&lt;div class="tf-component-frame" data-component-frame="overlay_mask" style="position:fixed;left:0px;top:0px;width:360px;height:100vh;z-index:50"&gt;&lt;div data-component-id="overlay_mask" class="tf-cg-overlay-mask" style="position:fixed;top:0;left:0;right:0;bottom:0;background-color:rgba(0, 0, 0, 0.5);z-index:50"&gt;&lt;/div&gt;&lt;/div&gt;&lt;div class="tf-component-frame" data-component-frame="product_list_sheet" style="position:fixed;left:0px;bottom:0px;width:360px;height:336px;z-index:60"&gt;&lt;div data-component-id="product_list_sheet" class="tf-cg-sheet" style="z-index:60"&gt;&lt;div class="tf-cg-sheet-header"&gt;&lt;button class="tf-cg-close-btn"&gt;</w:t>
      </w:r>
      <w:r>
        <w:rPr>
          <w:rFonts w:ascii="Segoe UI Symbol" w:hAnsi="Segoe UI Symbol" w:cs="Segoe UI Symbol"/>
        </w:rPr>
        <w:t>✕</w:t>
      </w:r>
      <w:r>
        <w:t>&lt;/button&gt;&lt;h2 class="font-headline-s" style="font-size:var(--font-headline-16);line-height:var(--line-height-20);font-weight:var(--font-weight-medium);color:var(--color-text-primary)"&gt;</w:t>
      </w:r>
      <w:r>
        <w:rPr>
          <w:rFonts w:hint="eastAsia"/>
        </w:rPr>
        <w:t>产品清单</w:t>
      </w:r>
      <w:r>
        <w:t>&lt;/h2&gt;&lt;button class="tf-cg-clear-btn"&gt;</w:t>
      </w:r>
      <w:r>
        <w:rPr>
          <w:rFonts w:hint="eastAsia"/>
        </w:rPr>
        <w:t>全部清空</w:t>
      </w:r>
      <w:r>
        <w:t>&lt;/button&gt;&lt;/div&gt;&lt;div class="tf-cg-sheet-body"&gt;&lt;div class="tf-cg-warning"&gt;&lt;span class="tf-cg-warning-icon"&gt;</w:t>
      </w:r>
      <w:r>
        <w:rPr>
          <w:rFonts w:ascii="Segoe UI Symbol" w:hAnsi="Segoe UI Symbol" w:cs="Segoe UI Symbol"/>
        </w:rPr>
        <w:t>⚠</w:t>
      </w:r>
      <w:r>
        <w:t>️&lt;/span&gt;&lt;span class="tf-cg-warning-text"&gt;</w:t>
      </w:r>
      <w:r>
        <w:rPr>
          <w:rFonts w:hint="eastAsia"/>
        </w:rPr>
        <w:t>风险提示：当前方案可能缺少关键设备</w:t>
      </w:r>
      <w:r>
        <w:t>&lt;/span&gt;</w:t>
      </w:r>
      <w:r>
        <w:rPr>
          <w:rFonts w:hint="eastAsia"/>
        </w:rPr>
        <w:t xml:space="preserve">&lt;/div&gt;&lt;div class="tf-cg-product"&gt;&lt;div class="tf-cg-product-name"&gt;IdeaHub B2 Base-75 </w:t>
      </w:r>
      <w:r>
        <w:rPr>
          <w:rFonts w:hint="eastAsia"/>
        </w:rPr>
        <w:t>寸</w:t>
      </w:r>
      <w:r>
        <w:rPr>
          <w:rFonts w:hint="eastAsia"/>
        </w:rPr>
        <w:t>&lt;/div&gt;&lt;div class="tf-cg-product-details"&gt;&lt;span class="tf-cg-product-price"&gt;¥21,999&lt;/span&gt;&lt;span class="tf-cg-product-quantity"&gt;</w:t>
      </w:r>
      <w:r>
        <w:rPr>
          <w:rFonts w:hint="eastAsia"/>
        </w:rPr>
        <w:t>×</w:t>
      </w:r>
      <w:r>
        <w:rPr>
          <w:rFonts w:hint="eastAsia"/>
        </w:rPr>
        <w:t xml:space="preserve"> 1&lt;/span&gt;&lt;/div&gt;&lt;/div&gt;&lt;div class="tf-cg-entry"&gt;&lt;div class="tf-cg-entry-title"&gt;</w:t>
      </w:r>
      <w:r>
        <w:rPr>
          <w:rFonts w:hint="eastAsia"/>
        </w:rPr>
        <w:t>推荐配件</w:t>
      </w:r>
      <w:r>
        <w:rPr>
          <w:rFonts w:hint="eastAsia"/>
        </w:rPr>
        <w:t>&lt;/div&gt;&lt;div class="tf-cg-entry-subtitle"&gt;</w:t>
      </w:r>
      <w:r>
        <w:rPr>
          <w:rFonts w:hint="eastAsia"/>
        </w:rPr>
        <w:t>查看相关配件</w:t>
      </w:r>
      <w:r>
        <w:rPr>
          <w:rFonts w:hint="eastAsia"/>
        </w:rPr>
        <w:t>&lt;/div&gt;&lt;/div&gt;&lt;/div&gt;&lt;div class="tf-cg-sheet-footer"&gt;&lt;div class="tf-cg-total"&gt;</w:t>
      </w:r>
      <w:r>
        <w:rPr>
          <w:rFonts w:hint="eastAsia"/>
        </w:rPr>
        <w:t>合计：</w:t>
      </w:r>
      <w:r>
        <w:rPr>
          <w:rFonts w:hint="eastAsia"/>
        </w:rPr>
        <w:t>¥21,999&lt;/div&gt;&lt;button class="tf-cg-primary-btn"&gt;</w:t>
      </w:r>
      <w:r>
        <w:rPr>
          <w:rFonts w:hint="eastAsia"/>
        </w:rPr>
        <w:t>去配单</w:t>
      </w:r>
      <w:r>
        <w:rPr>
          <w:rFonts w:hint="eastAsia"/>
        </w:rPr>
        <w:t>&lt;/button&gt;&lt;/div&gt;&lt;/div&gt;&lt;/div&gt;&lt;/section&gt;&lt;section id="tf-state-4" class="tf-state-layer tf-llm-layer" style="display:none"&gt;&lt;div class="tf-keep-placeholder" data-keep-anchor="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"&gt;&lt;/div&gt;&lt;div class="tf-keep-placeholder" data-keep-anchor="</w:t>
      </w:r>
      <w:r>
        <w:rPr>
          <w:rFonts w:hint="eastAsia"/>
        </w:rPr>
        <w:t>底部导航栏</w:t>
      </w:r>
      <w:r>
        <w:rPr>
          <w:rFonts w:hint="eastAsia"/>
        </w:rPr>
        <w:t>-</w:t>
      </w:r>
      <w:r>
        <w:rPr>
          <w:rFonts w:hint="eastAsia"/>
        </w:rPr>
        <w:t>页面底部横向区域</w:t>
      </w:r>
      <w:r>
        <w:rPr>
          <w:rFonts w:hint="eastAsia"/>
        </w:rPr>
        <w:t>"&gt;&lt;/div&gt;&lt;div class="tf-component-frame" data-co</w:t>
      </w:r>
      <w:r>
        <w:t>mponent-frame="detail_top_nav" style="position:absolute;left:0px;top:36px;width:360px;height:56px;z-index:0"&gt;&lt;div data-component-id="detail_top_nav" class="tf-component tf-cg-card" style="position:absolute;left:0;top:36px;width:360px;height:56px"&gt;&lt;/div&gt;&lt;/div&gt;&lt;div class="tf-flow-group" data-flow-group="detail_content" style="position:absolute;left:0px;top:104px;width:100%;padding:0 12px 96px;display:flex;flex-direction:column;gap:12px;box-sizing:border-box"&gt;&lt;div data-component-id="product_image_carousel" class="tf-component tf-cg-card" style="position:relative;width:120px;max-width:100%;min-width:0;min-height:40px;box-sizing:border-box"&gt;&lt;div data-component-id="carousel_main_image" class="tf-cg-carousel-container" style="width:100%"&gt;&lt;div class="tf-cg-carousel-</w:t>
      </w:r>
      <w:r>
        <w:rPr>
          <w:rFonts w:hint="eastAsia"/>
        </w:rPr>
        <w:t>caption font-caption-m" style="font-size:var(--font-caption-12);line-height:var(--line-height-16);font-weight:var(--font-weight-</w:t>
      </w:r>
      <w:r>
        <w:rPr>
          <w:rFonts w:hint="eastAsia"/>
        </w:rPr>
        <w:lastRenderedPageBreak/>
        <w:t xml:space="preserve">regular);color:var(--color-text-secondary);margin-bottom:var(--spacing-md)"&gt;IdeaHub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产品图片</w:t>
      </w:r>
      <w:r>
        <w:rPr>
          <w:rFonts w:hint="eastAsia"/>
        </w:rPr>
        <w:t>&lt;/div&gt;&lt;div class="tf-cg-car</w:t>
      </w:r>
      <w:r>
        <w:t>ousel-track" style="display:flex;overflow-x:auto;scroll-snap-type:x mandatory;gap:var(--spacing-md);scrollbar-width:none;-ms-overflow-style:none"&gt;&lt;div class="tf-cg-carousel-item" style="flex-shrink:0;width:calc(100% - var(--spacing-md));scroll-snap-align:s</w:t>
      </w:r>
      <w:r>
        <w:rPr>
          <w:rFonts w:hint="eastAsia"/>
        </w:rPr>
        <w:t xml:space="preserve">tart;border-radius:var(--radius-lg);overflow:hidden;background-color:var(--color-bg-hover)"&gt;&lt;img src="/images/ideahub-b2-front.jpg" alt="IdeaHub B2 </w:t>
      </w:r>
      <w:r>
        <w:rPr>
          <w:rFonts w:hint="eastAsia"/>
        </w:rPr>
        <w:t>正面图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src="/images/ideahub-b2-side.jpg" alt="IdeaHub B2 </w:t>
      </w:r>
      <w:r>
        <w:rPr>
          <w:rFonts w:hint="eastAsia"/>
        </w:rPr>
        <w:t>侧面图</w:t>
      </w:r>
      <w:r>
        <w:rPr>
          <w:rFonts w:hint="eastAsia"/>
        </w:rPr>
        <w:t>"</w:t>
      </w:r>
      <w:r>
        <w:t xml:space="preserve"> class="tf-cg-carousel-image" style="width:100%;height:auto;display:block;object-fit:cover"/&gt;&lt;/div&gt;&lt;div class="tf-cg-carousel-item" style="flex-shrink:0;width:calc(100% - var(--spacing-md));scroll-snap-align:start;border-radius:var(--radius-lg);overflow:hi</w:t>
      </w:r>
      <w:r>
        <w:rPr>
          <w:rFonts w:hint="eastAsia"/>
        </w:rPr>
        <w:t xml:space="preserve">dden;background-color:var(--color-bg-hover)"&gt;&lt;img src="/images/ideahub-b2-back.jpg" alt="IdeaHub B2 </w:t>
      </w:r>
      <w:r>
        <w:rPr>
          <w:rFonts w:hint="eastAsia"/>
        </w:rPr>
        <w:t>背面图</w:t>
      </w:r>
      <w:r>
        <w:rPr>
          <w:rFonts w:hint="eastAsia"/>
        </w:rPr>
        <w:t xml:space="preserve">" class="tf-cg-carousel-image" style="width:100%;height:auto;display:block;object-fit:cover"/&gt;&lt;/div&gt;&lt;div class="tf-cg-carousel-item" style="flex-shrink:0;width:calc(100% - var(--spacing-md));scroll-snap-align:start;border-radius:var(--radius-lg);overflow:hidden;background-color:var(--color-bg-hover)"&gt;&lt;img src="/images/ideahub-b2-scene.jpg" alt="IdeaHub B2 </w:t>
      </w:r>
      <w:r>
        <w:rPr>
          <w:rFonts w:hint="eastAsia"/>
        </w:rPr>
        <w:t>场景图</w:t>
      </w:r>
      <w:r>
        <w:rPr>
          <w:rFonts w:hint="eastAsia"/>
        </w:rPr>
        <w:t>" class="tf-cg-carousel-image" style="width:100%</w:t>
      </w:r>
      <w:r>
        <w:t>;height:auto;display:block;object-fit:cover"/&gt;&lt;/div&gt;&lt;/div&gt;&lt;div class="tf-cg-carousel-indicators" style="display:flex;justify-content:center;gap:var(--spacing-sm);margin-top:var(--spacing-md)"&gt;&lt;button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style="width:8px;height:8px;border-radius:50%;border:none;background-color:var(--color-border-subtle);cursor:pointer;padding:0"&gt;&lt;/button&gt;&lt;button class="tf-cg-carousel-indicator" style="width:8px;height:8px;border-radius:50%;border:none;background-color:var(--color-border-subtle);cursor:pointer;padding:0"&gt;&lt;/button&gt;&lt;/div&gt;&lt;/div&gt;&lt;div data-component-id="image_count_indicator" class="tf-cg-image-count-indicator font-caption-s" style="width:100%;font-size:var(--font-caption-10);line-height:var(--line-height-14);font-weight:var(--font-weight-regular);color:var(--color-text-tertiary, var(--color-text-muted));text-align:center"&gt;4/4&lt;/div&gt;&lt;div data-component-id="zoom_hint" class="tf-cg-zoom-hint" style="width:100%;max-width:100%;min-width:0;box-sizing:border-box;font-size:var(--font-caption-10);line-height:var(--line-height-14);font-weight:var(--font-weight-regular);color:var(--color-text-tertiary);text-align:center;padding:var(--spacing-sm) 0"&gt;</w:t>
      </w:r>
      <w:r>
        <w:rPr>
          <w:rFonts w:hint="eastAsia"/>
        </w:rPr>
        <w:t>&lt;span class="font-caption-s"&gt;</w:t>
      </w:r>
      <w:r>
        <w:rPr>
          <w:rFonts w:hint="eastAsia"/>
        </w:rPr>
        <w:t>支持双指缩放查看细节</w:t>
      </w:r>
      <w:r>
        <w:rPr>
          <w:rFonts w:hint="eastAsia"/>
        </w:rPr>
        <w:t>&lt;/span&gt;&lt;/div&gt;&lt;/div&gt;&lt;div data-component-id="product_info_card" class="tf-component tf-cg-card" style="position:relative;width:120px;max-width:100%;min-width:0;min-height:40px;box-sizing:border-box"&gt;&lt;div data-component-</w:t>
      </w:r>
      <w:r>
        <w:t>id="product_name" class="tf-cg-text tf-cg-text-product-name" style="width:100%;max-width:100%;min-width:0;box-sizing:border-box;font-size:var(--font-headline-16);line-height:var(--line-height-20);font-weight:var(--font-weight-medium);color:var(--color-text</w:t>
      </w:r>
      <w:r>
        <w:rPr>
          <w:rFonts w:hint="eastAsia"/>
        </w:rPr>
        <w:t xml:space="preserve">-primary)"&gt;&lt;span class="font-headline-s"&gt;IdeaHub B2 Base-75 </w:t>
      </w:r>
      <w:r>
        <w:rPr>
          <w:rFonts w:hint="eastAsia"/>
        </w:rPr>
        <w:t>寸</w:t>
      </w:r>
      <w:r>
        <w:rPr>
          <w:rFonts w:hint="eastAsia"/>
        </w:rPr>
        <w:t>&lt;/span&gt;&lt;/div&gt;&lt;div data-component-id="product_price" class="tf-cg-</w:t>
      </w:r>
      <w:r>
        <w:rPr>
          <w:rFonts w:hint="eastAsia"/>
        </w:rPr>
        <w:lastRenderedPageBreak/>
        <w:t>price-text" style="width:100%;max-width:100%;min-width:0;box-sizing:border-box;font-size:var(--font-headline-16);line-height:var(-</w:t>
      </w:r>
      <w:r>
        <w:t>-line-height-20);font-weight:var(--font-weight-bold);color:var(--color-primary)"&gt;&lt;span class="font-headline-s"&gt;¥21,999.00&lt;/span&gt;&lt;/div&gt;&lt;div data-component-id="core_parameters" class="tf-cg-text-container" style="width:100%"&gt;&lt;span class="font-body-m tf-cg-te</w:t>
      </w:r>
      <w:r>
        <w:rPr>
          <w:rFonts w:hint="eastAsia"/>
        </w:rPr>
        <w:t xml:space="preserve">xt" style="font-size:var(--font-body-14);line-height:var(--line-height-18);font-weight:var(--font-weight-regular);color:var(--color-text-secondary)"&gt;75 </w:t>
      </w:r>
      <w:r>
        <w:rPr>
          <w:rFonts w:hint="eastAsia"/>
        </w:rPr>
        <w:t>英寸</w:t>
      </w:r>
      <w:r>
        <w:rPr>
          <w:rFonts w:hint="eastAsia"/>
        </w:rPr>
        <w:t xml:space="preserve"> 4K </w:t>
      </w:r>
      <w:r>
        <w:rPr>
          <w:rFonts w:hint="eastAsia"/>
        </w:rPr>
        <w:t>超高清</w:t>
      </w:r>
      <w:r>
        <w:rPr>
          <w:rFonts w:hint="eastAsia"/>
        </w:rPr>
        <w:t xml:space="preserve"> | </w:t>
      </w:r>
      <w:r>
        <w:rPr>
          <w:rFonts w:hint="eastAsia"/>
        </w:rPr>
        <w:t>无线投屏</w:t>
      </w:r>
      <w:r>
        <w:rPr>
          <w:rFonts w:hint="eastAsia"/>
        </w:rPr>
        <w:t xml:space="preserve"> | </w:t>
      </w:r>
      <w:r>
        <w:rPr>
          <w:rFonts w:hint="eastAsia"/>
        </w:rPr>
        <w:t>双向音视频</w:t>
      </w:r>
      <w:r>
        <w:rPr>
          <w:rFonts w:hint="eastAsia"/>
        </w:rPr>
        <w:t xml:space="preserve"> | </w:t>
      </w:r>
      <w:r>
        <w:rPr>
          <w:rFonts w:hint="eastAsia"/>
        </w:rPr>
        <w:t>智能白板</w:t>
      </w:r>
      <w:r>
        <w:rPr>
          <w:rFonts w:hint="eastAsia"/>
        </w:rPr>
        <w:t>&lt;/span&gt;&lt;/div&gt;&lt;div data-component-id="stock_status" style="width:100%"&gt;&lt;di</w:t>
      </w:r>
      <w:r>
        <w:t>v class="font-caption-m" style="font-size:var(--font-caption-12);line-height:var(--line-height-16);font-weight:var(--font-weight-regular);color:var(--color-text-warning)"&gt;&lt;span class="font-caption-s rounded-[var(--radius-full)]" style="color:var(--color-te</w:t>
      </w:r>
      <w:r>
        <w:rPr>
          <w:rFonts w:hint="eastAsia"/>
        </w:rPr>
        <w:t xml:space="preserve">xt-warning);background-color:rgba(249,115,22,0.1);padding:1px 8px"&gt;EOS </w:t>
      </w:r>
      <w:r>
        <w:rPr>
          <w:rFonts w:hint="eastAsia"/>
        </w:rPr>
        <w:t>非现货</w:t>
      </w:r>
      <w:r>
        <w:rPr>
          <w:rFonts w:hint="eastAsia"/>
        </w:rPr>
        <w:t>&lt;/span&gt;&lt;/div&gt;&lt;/div&gt;&lt;div data-component-id="service_tags" class="tf-cg-service-tags" style="width:100%;max-width:100%;min-width:0;box-sizing:border-box;font-size:var(--font-caption-12);line-height:var(--line-height-16);font-weight:var(--font-weight-regular);color:var(--color-text-secondary);font-family:HarmonyOS Sans SC, -apple-system, BlinkMacSystemFont, sans-serif"&gt;&lt;span class="font-caption-m"&gt;</w:t>
      </w:r>
      <w:r>
        <w:rPr>
          <w:rFonts w:hint="eastAsia"/>
        </w:rPr>
        <w:t>全国联保</w:t>
      </w:r>
      <w:r>
        <w:rPr>
          <w:rFonts w:hint="eastAsia"/>
        </w:rPr>
        <w:t xml:space="preserve"> | </w:t>
      </w:r>
      <w:r>
        <w:rPr>
          <w:rFonts w:hint="eastAsia"/>
        </w:rPr>
        <w:t>上门安装</w:t>
      </w:r>
      <w:r>
        <w:rPr>
          <w:rFonts w:hint="eastAsia"/>
        </w:rPr>
        <w:t xml:space="preserve"> | 7</w:t>
      </w:r>
      <w:r>
        <w:rPr>
          <w:rFonts w:hint="eastAsia"/>
        </w:rPr>
        <w:t>×</w:t>
      </w:r>
      <w:r>
        <w:rPr>
          <w:rFonts w:hint="eastAsia"/>
        </w:rPr>
        <w:t xml:space="preserve">24 </w:t>
      </w:r>
      <w:r>
        <w:rPr>
          <w:rFonts w:hint="eastAsia"/>
        </w:rPr>
        <w:t>小时技术支持</w:t>
      </w:r>
      <w:r>
        <w:rPr>
          <w:rFonts w:hint="eastAsia"/>
        </w:rPr>
        <w:t>&lt;/span&gt;&lt;/div&gt;&lt;/</w:t>
      </w:r>
      <w:r>
        <w:t>div&gt;&lt;div data-component-id="after_sales_card" class="tf-component tf-cg-card" style="position:relative;width:120px;max-width:100%;min-width:0;min-height:40px;box-sizing:border-box"&gt;&lt;div data-component-id="service_policy" class="tf-cg-text-container" style=</w:t>
      </w:r>
      <w:r>
        <w:rPr>
          <w:rFonts w:hint="eastAsia"/>
        </w:rPr>
        <w:t>"width:100%"&gt;&lt;span class="font-body-m tf-cg-text" style="font-size:var(--font-body-14);line-height:var(--line-height-18);font-weight:var(--font-weight-regular);color:var(--color-text-primary)"&gt;</w:t>
      </w:r>
      <w:r>
        <w:rPr>
          <w:rFonts w:hint="eastAsia"/>
        </w:rPr>
        <w:t>整机</w:t>
      </w:r>
      <w:r>
        <w:rPr>
          <w:rFonts w:hint="eastAsia"/>
        </w:rPr>
        <w:t xml:space="preserve"> 3 </w:t>
      </w:r>
      <w:r>
        <w:rPr>
          <w:rFonts w:hint="eastAsia"/>
        </w:rPr>
        <w:t>年质保，主要部件</w:t>
      </w:r>
      <w:r>
        <w:rPr>
          <w:rFonts w:hint="eastAsia"/>
        </w:rPr>
        <w:t xml:space="preserve"> 5 </w:t>
      </w:r>
      <w:r>
        <w:rPr>
          <w:rFonts w:hint="eastAsia"/>
        </w:rPr>
        <w:t>年质保</w:t>
      </w:r>
      <w:r>
        <w:rPr>
          <w:rFonts w:hint="eastAsia"/>
        </w:rPr>
        <w:t>&lt;/span&gt;&lt;/div&gt;&lt;div data-component-id="service</w:t>
      </w:r>
      <w:r>
        <w:t>_scope" class="tf-cg-text w-full" style="width:100%;max-width:100%;min-width:0;box-sizing:border-box;font-size:var(--font-body-14);line-height:var(--line-height-18);font-weight:var(--font-weight-regular);color:var(--color-text-secondary)"&gt;&lt;span class="font</w:t>
      </w:r>
      <w:r>
        <w:rPr>
          <w:rFonts w:hint="eastAsia"/>
        </w:rPr>
        <w:t>-body-m"&gt;</w:t>
      </w:r>
      <w:r>
        <w:rPr>
          <w:rFonts w:hint="eastAsia"/>
        </w:rPr>
        <w:t>覆盖全国</w:t>
      </w:r>
      <w:r>
        <w:rPr>
          <w:rFonts w:hint="eastAsia"/>
        </w:rPr>
        <w:t xml:space="preserve"> 300+ </w:t>
      </w:r>
      <w:r>
        <w:rPr>
          <w:rFonts w:hint="eastAsia"/>
        </w:rPr>
        <w:t>城市，提供上门安装、调试、维修服务</w:t>
      </w:r>
      <w:r>
        <w:rPr>
          <w:rFonts w:hint="eastAsia"/>
        </w:rPr>
        <w:t xml:space="preserve">&lt;/span&gt;&lt;/div&gt;&lt;div data-component-id="response_time" class="tf-cg-response-time" style="width:100%;max-width:100%;min-width:0;box-sizing:border-box;font-size:var(--font-body-14);line-height:var(--line-height-18);font-weight:var(--font-weight-regular);color:var(--color-text-secondary)"&gt;&lt;span class="font-body-m"&gt;4 </w:t>
      </w:r>
      <w:r>
        <w:rPr>
          <w:rFonts w:hint="eastAsia"/>
        </w:rPr>
        <w:t>小时内响应，</w:t>
      </w:r>
      <w:r>
        <w:rPr>
          <w:rFonts w:hint="eastAsia"/>
        </w:rPr>
        <w:t xml:space="preserve">24 </w:t>
      </w:r>
      <w:r>
        <w:rPr>
          <w:rFonts w:hint="eastAsia"/>
        </w:rPr>
        <w:t>小时内上门（工作日）</w:t>
      </w:r>
      <w:r>
        <w:rPr>
          <w:rFonts w:hint="eastAsia"/>
        </w:rPr>
        <w:t>&lt;/span&gt;&lt;/div&gt;&lt;div data-component-id="service_contact" class="tf-cg-text tf-cg-text-service-contact" style="width:100%;max-width:100%;min-width:0;box-sizing:border-box;font-size:var(--font-caption-12);line-height:var(--line-height-16);font-weight:var(--font-weight-regular);color:var(--color-text-secondary)"&gt;&lt;span class="font-caption-m"&gt;</w:t>
      </w:r>
      <w:r>
        <w:rPr>
          <w:rFonts w:hint="eastAsia"/>
        </w:rPr>
        <w:t>服务热线：</w:t>
      </w:r>
      <w:r>
        <w:rPr>
          <w:rFonts w:hint="eastAsia"/>
        </w:rPr>
        <w:t>400-822-9999&lt;/span&gt;&lt;/div&gt;&lt;/div&gt;&lt;div data-component-id="too</w:t>
      </w:r>
      <w:r>
        <w:t>ls_card" class="tf-component tf-cg-card" style="position:relative;width:120px;max-width:100%;min-width:0;min-height:40px;box-sizing:border-box"&gt;&lt;div data-component-id="tool_wireless_adapter" class="tf-cg-text-item" style="width:100%;max-width:100%;min-widt</w:t>
      </w:r>
      <w:r>
        <w:rPr>
          <w:rFonts w:hint="eastAsia"/>
        </w:rPr>
        <w:t>h:0;box-sizing:border-box;font-size:var(--font-body-14);line-height:var(--line-height-18);font-weight:var(--font-weight-regular);color:var(--color-text-primary)"&gt;&lt;span class="font-body-m"&gt;</w:t>
      </w:r>
      <w:r>
        <w:rPr>
          <w:rFonts w:hint="eastAsia"/>
        </w:rPr>
        <w:t>无线投屏器</w:t>
      </w:r>
      <w:r>
        <w:rPr>
          <w:rFonts w:hint="eastAsia"/>
        </w:rPr>
        <w:t xml:space="preserve"> - </w:t>
      </w:r>
      <w:r>
        <w:rPr>
          <w:rFonts w:hint="eastAsia"/>
        </w:rPr>
        <w:t>支持</w:t>
      </w:r>
      <w:r>
        <w:rPr>
          <w:rFonts w:hint="eastAsia"/>
        </w:rPr>
        <w:t xml:space="preserve"> AirPlay</w:t>
      </w:r>
      <w:r>
        <w:rPr>
          <w:rFonts w:hint="eastAsia"/>
        </w:rPr>
        <w:t>、</w:t>
      </w:r>
      <w:r>
        <w:rPr>
          <w:rFonts w:hint="eastAsia"/>
        </w:rPr>
        <w:t>Miracast</w:t>
      </w:r>
      <w:r>
        <w:rPr>
          <w:rFonts w:hint="eastAsia"/>
        </w:rPr>
        <w:t>、</w:t>
      </w:r>
      <w:r>
        <w:rPr>
          <w:rFonts w:hint="eastAsia"/>
        </w:rPr>
        <w:t xml:space="preserve">DLNA </w:t>
      </w:r>
      <w:r>
        <w:rPr>
          <w:rFonts w:hint="eastAsia"/>
        </w:rPr>
        <w:t>多协议</w:t>
      </w:r>
      <w:r>
        <w:rPr>
          <w:rFonts w:hint="eastAsia"/>
        </w:rPr>
        <w:t>&lt;/span&gt;&lt;/div&gt;&lt;div data-component</w:t>
      </w:r>
      <w:r>
        <w:t>-id="tool_camera" class="tf-cg-text" style="width:100%;max-width:100%;min-width:0;box-sizing:border-box"&gt;&lt;span class="font-body-m" style="font-size:var(--font-body-14);line-height:var(--line-height-18);font-weight:var(--</w:t>
      </w:r>
      <w:r>
        <w:lastRenderedPageBreak/>
        <w:t>font-weight-regular);color:var(--col</w:t>
      </w:r>
      <w:r>
        <w:rPr>
          <w:rFonts w:hint="eastAsia"/>
        </w:rPr>
        <w:t xml:space="preserve">or-text-primary)"&gt;4K </w:t>
      </w:r>
      <w:r>
        <w:rPr>
          <w:rFonts w:hint="eastAsia"/>
        </w:rPr>
        <w:t>超清摄像头</w:t>
      </w:r>
      <w:r>
        <w:rPr>
          <w:rFonts w:hint="eastAsia"/>
        </w:rPr>
        <w:t xml:space="preserve"> - </w:t>
      </w:r>
      <w:r>
        <w:rPr>
          <w:rFonts w:hint="eastAsia"/>
        </w:rPr>
        <w:t>支持自动追踪、背景虚化</w:t>
      </w:r>
      <w:r>
        <w:rPr>
          <w:rFonts w:hint="eastAsia"/>
        </w:rPr>
        <w:t>&lt;/span&gt;&lt;/div&gt;&lt;div data-component-id="tool_microphone" class="tf-cg-text-item"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hint="eastAsia"/>
        </w:rPr>
        <w:t>全向麦克风</w:t>
      </w:r>
      <w:r>
        <w:rPr>
          <w:rFonts w:hint="eastAsia"/>
        </w:rPr>
        <w:t xml:space="preserve"> - 6 </w:t>
      </w:r>
      <w:r>
        <w:rPr>
          <w:rFonts w:hint="eastAsia"/>
        </w:rPr>
        <w:t>米拾音范围，</w:t>
      </w:r>
      <w:r>
        <w:rPr>
          <w:rFonts w:hint="eastAsia"/>
        </w:rPr>
        <w:t xml:space="preserve">AI </w:t>
      </w:r>
      <w:r>
        <w:rPr>
          <w:rFonts w:hint="eastAsia"/>
        </w:rPr>
        <w:t>降噪</w:t>
      </w:r>
      <w:r>
        <w:rPr>
          <w:rFonts w:hint="eastAsia"/>
        </w:rPr>
        <w:t>&lt;/span&gt;&lt;/div&gt;&lt;div data-component-id="tool_usage_count" class="tf-cg-usage-count font-caption-m" style="width:100%;max-width:100%;min-width:0;box-sizing:border-box;font-size:var(--font-caption-12);line-height:var(--line-height-16);font-weight:var(--font-weight-regular);color:var(--color-text-secondary)"&gt;</w:t>
      </w:r>
      <w:r>
        <w:rPr>
          <w:rFonts w:hint="eastAsia"/>
        </w:rPr>
        <w:t>已有</w:t>
      </w:r>
      <w:r>
        <w:rPr>
          <w:rFonts w:hint="eastAsia"/>
        </w:rPr>
        <w:t xml:space="preserve"> 1,234 </w:t>
      </w:r>
      <w:r>
        <w:rPr>
          <w:rFonts w:hint="eastAsia"/>
        </w:rPr>
        <w:t>位客户使用配套工具</w:t>
      </w:r>
      <w:r>
        <w:rPr>
          <w:rFonts w:hint="eastAsia"/>
        </w:rPr>
        <w:t>&lt;/div&gt;&lt;/div&gt;&lt;div data-component-id="comments_card" class="tf-component tf-cg-c</w:t>
      </w:r>
      <w:r>
        <w:t>ard" style="position:relative;width:120px;max-width:100%;min-width:0;min-height:40px;box-sizing:border-box"&gt;&lt;div data-component-id="comment_summary" class="tf-cg-comment-summary" style="width:100%;max-width:100%;min-width:0;box-sizing:border-box;font-size:</w:t>
      </w:r>
      <w:r>
        <w:rPr>
          <w:rFonts w:hint="eastAsia"/>
        </w:rPr>
        <w:t xml:space="preserve">var(--font-body-14);line-height:var(--line-height-18);font-weight:var(--font-weight-regular);color:var(--color-text-secondary)"&gt;&lt;span class="font-body-m"&gt;4.8 </w:t>
      </w:r>
      <w:r>
        <w:rPr>
          <w:rFonts w:hint="eastAsia"/>
        </w:rPr>
        <w:t>分</w:t>
      </w:r>
      <w:r>
        <w:rPr>
          <w:rFonts w:hint="eastAsia"/>
        </w:rPr>
        <w:t xml:space="preserve"> | 156 </w:t>
      </w:r>
      <w:r>
        <w:rPr>
          <w:rFonts w:hint="eastAsia"/>
        </w:rPr>
        <w:t>条评价</w:t>
      </w:r>
      <w:r>
        <w:rPr>
          <w:rFonts w:hint="eastAsia"/>
        </w:rPr>
        <w:t xml:space="preserve"> | 89 </w:t>
      </w:r>
      <w:r>
        <w:rPr>
          <w:rFonts w:hint="eastAsia"/>
        </w:rPr>
        <w:t>个问答</w:t>
      </w:r>
      <w:r>
        <w:rPr>
          <w:rFonts w:hint="eastAsia"/>
        </w:rPr>
        <w:t>&lt;/span&gt;&lt;/div&gt;&lt;div data-component-id="representative_comment" class="tf-cg-text" style="width:100%;max-width:100%;min-width:0;box-sizing:border-box;font-size:var(--font-body-14);line-height:var(--line-height-18);font-weight:var(--font-weight-regular);color:var(--color-text-primary)"&gt;&lt;p class="font-body-m tf-cg-text-content"&gt;</w:t>
      </w:r>
      <w:r>
        <w:rPr>
          <w:rFonts w:hint="eastAsia"/>
        </w:rPr>
        <w:t>「会议室效果非常好，投屏流畅，画质清晰，客户反馈很满意」</w:t>
      </w:r>
      <w:r>
        <w:rPr>
          <w:rFonts w:hint="eastAsia"/>
        </w:rPr>
        <w:t xml:space="preserve">- </w:t>
      </w:r>
      <w:r>
        <w:rPr>
          <w:rFonts w:hint="eastAsia"/>
        </w:rPr>
        <w:t>某科技公司采购经理</w:t>
      </w:r>
      <w:r>
        <w:rPr>
          <w:rFonts w:hint="eastAsia"/>
        </w:rPr>
        <w:t>&lt;/p&gt;&lt;/div&gt;&lt;/div&gt;&lt;/div&gt;&lt;div class="tf-component-frame" data-component-frame="bottom_action_bar" style="position:fixed;left:0px;bottom:0px;width:360px;height:64px;z-index:80"&gt;&lt;div data-component-id="bottom_action_bar" style="z-i</w:t>
      </w:r>
      <w:r>
        <w:t>ndex:80;position:fixed;bottom:0;left:0;right:0;background-color:var(--color-bg-page);box-shadow:0 -2px 10px rgba(0, 0, 0, 0.08)"&gt;&lt;div class="" style="width:360px;display:flex;flex-direction:column;align-items:center;justify-content:center;max-width:360px;box-sizing:border-box"&gt;&lt;div style="display:flex;flex-direction:column;align-items:center;justify-content:center;width:100%;max-width:360px;min-width:328px;padding:var(--spacing-xl) var(--spacing-xl) 0;box-sizing:border-box"&gt;&lt;div style="width:100%;min-height:40px;display:flex;align-items:center;justify-content:center"&gt;&lt;button class="inline-flex items-center justify-center border-none rounded-[var(--radius-full)] tap-scale font-headline-s w-full" style="height:40px;padding-left:28px;padding-right:28px;backgrou</w:t>
      </w:r>
      <w:r>
        <w:rPr>
          <w:rFonts w:hint="eastAsia"/>
        </w:rPr>
        <w:t>nd-color:var(--color-primary);color:var(--color-text-white);gap:var(--spacing-xs);cursor:pointer"&gt;</w:t>
      </w:r>
      <w:r>
        <w:rPr>
          <w:rFonts w:hint="eastAsia"/>
        </w:rPr>
        <w:t>加入配单</w:t>
      </w:r>
      <w:r>
        <w:rPr>
          <w:rFonts w:hint="eastAsia"/>
        </w:rPr>
        <w:t>&lt;/button&gt;&lt;/div&gt;&lt;/div&gt;&lt;/div&gt;&lt;/div&gt;&lt;/div&gt;&lt;div class="tf-component-frame" data-component-frame="overlay_mask" style="position:fixed;left:0px;top:0px;width:36</w:t>
      </w:r>
      <w:r>
        <w:t>0px;height:100vh;z-index:50"&gt;&lt;div data-component-id="overlay_mask" class="tf-cg-overlay-mask" style="position:fixed;top:0;left:0;right:0;bottom:0;background-color:rgba(0, 0, 0, 0.5);z-index:50"&gt;&lt;/div&gt;&lt;/div&gt;&lt;div class="tf-component-frame" data-component-frame="product_list_sheet" style="position:fixed;left:0px;bottom:0px;width:360px;height:336px;z-index:60"&gt;&lt;div data-component-id="product_list_sheet" class="tf-cg-sheet" style="z-index:60"&gt;&lt;div class="tf-cg-sheet-header"&gt;&lt;button class="tf-cg-close-btn"&gt;</w:t>
      </w:r>
      <w:r>
        <w:rPr>
          <w:rFonts w:ascii="Segoe UI Symbol" w:hAnsi="Segoe UI Symbol" w:cs="Segoe UI Symbol"/>
        </w:rPr>
        <w:t>✕</w:t>
      </w:r>
      <w:r>
        <w:t>&lt;/but</w:t>
      </w:r>
      <w:r>
        <w:rPr>
          <w:rFonts w:hint="eastAsia"/>
        </w:rPr>
        <w:t>ton&gt;&lt;h2 class="font-headline-s" style="font-size:var(--font-headline-16);line-height:var(--line-height-20);font-weight:var(--font-</w:t>
      </w:r>
      <w:r>
        <w:rPr>
          <w:rFonts w:hint="eastAsia"/>
        </w:rPr>
        <w:lastRenderedPageBreak/>
        <w:t>weight-medium);color:var(--color-text-primary)"&gt;</w:t>
      </w:r>
      <w:r>
        <w:rPr>
          <w:rFonts w:hint="eastAsia"/>
        </w:rPr>
        <w:t>配单名称</w:t>
      </w:r>
      <w:r>
        <w:rPr>
          <w:rFonts w:hint="eastAsia"/>
        </w:rPr>
        <w:t>&lt;/h2&gt;&lt;button class="tf-cg-clear-btn"&gt;</w:t>
      </w:r>
      <w:r>
        <w:rPr>
          <w:rFonts w:hint="eastAsia"/>
        </w:rPr>
        <w:t>全部清空</w:t>
      </w:r>
      <w:r>
        <w:rPr>
          <w:rFonts w:hint="eastAsia"/>
        </w:rPr>
        <w:t>&lt;/button&gt;&lt;/div&gt;&lt;div class="tf-cg-</w:t>
      </w:r>
      <w:r>
        <w:t>sheet-body"&gt;&lt;div data-component-id="name_input" style="width:100%;max-width:100%;min-width:0;box-sizing:border-box"&gt;&lt;div class="tf-cg-name-input" style="width:100%"&gt;&lt;label style="display:block;font-size:14px;font-family:HarmonyOS Sans SC, sans-serif;font-w</w:t>
      </w:r>
      <w:r>
        <w:rPr>
          <w:rFonts w:hint="eastAsia"/>
        </w:rPr>
        <w:t>eight:500;line-height:20px;color:var(--color-text-primary);margin-bottom:8px"&gt;</w:t>
      </w:r>
      <w:r>
        <w:rPr>
          <w:rFonts w:hint="eastAsia"/>
        </w:rPr>
        <w:t>配单名称</w:t>
      </w:r>
      <w:r>
        <w:rPr>
          <w:rFonts w:hint="eastAsia"/>
        </w:rPr>
        <w:t>&lt;/label&gt;&lt;div style="position:relative;display:flex;align-items:center"&gt;&lt;input type="text" placeholder="</w:t>
      </w:r>
      <w:r>
        <w:rPr>
          <w:rFonts w:hint="eastAsia"/>
        </w:rPr>
        <w:t>请输入配单名称</w:t>
      </w:r>
      <w:r>
        <w:rPr>
          <w:rFonts w:hint="eastAsia"/>
        </w:rPr>
        <w:t>" style="width:100%;height:40px;padding:10px 0;padding-right:0;b</w:t>
      </w:r>
      <w:r>
        <w:t>order:none;border-bottom:1px solid var(--color-border-subtle);outline:none;background-color:transparent;font-size:16px;font-family:HarmonyOS Sans SC, sans-serif;line-height:20px;caret-color:var(--color-primary);color:var(--color-text-primary);transition:border-color 150ms ease;box-sizing:border-box" value=""/&gt;&lt;/div&gt;&lt;/div&gt;&lt;/div&gt;&lt;div class="tf-cg-warning"&gt;&lt;span class="tf-cg-warning-icon"&gt;</w:t>
      </w:r>
      <w:r>
        <w:rPr>
          <w:rFonts w:ascii="Segoe UI Symbol" w:hAnsi="Segoe UI Symbol" w:cs="Segoe UI Symbol"/>
        </w:rPr>
        <w:t>⚠</w:t>
      </w:r>
      <w:r>
        <w:t>️&lt;/span&gt;&lt;span class="tf-cg-warning-text"&gt;</w:t>
      </w:r>
      <w:r>
        <w:rPr>
          <w:rFonts w:hint="eastAsia"/>
        </w:rPr>
        <w:t>风险提示：当前方案可能缺少关键设备</w:t>
      </w:r>
      <w:r>
        <w:t>&lt;/span&gt;&lt;/div&gt;&lt;div class="tf-cg-product"&gt;&lt;div class="tf-cg-produc</w:t>
      </w:r>
      <w:r>
        <w:rPr>
          <w:rFonts w:hint="eastAsia"/>
        </w:rPr>
        <w:t xml:space="preserve">t-name"&gt;IdeaHub B2 Base-75 </w:t>
      </w:r>
      <w:r>
        <w:rPr>
          <w:rFonts w:hint="eastAsia"/>
        </w:rPr>
        <w:t>寸</w:t>
      </w:r>
      <w:r>
        <w:rPr>
          <w:rFonts w:hint="eastAsia"/>
        </w:rPr>
        <w:t>&lt;/div&gt;&lt;div class="tf-cg-product-details"&gt;&lt;span class="tf-cg-product-price"&gt;¥21,999&lt;/span&gt;&lt;span class="tf-cg-product-quantity"&gt;</w:t>
      </w:r>
      <w:r>
        <w:rPr>
          <w:rFonts w:hint="eastAsia"/>
        </w:rPr>
        <w:t>×</w:t>
      </w:r>
      <w:r>
        <w:rPr>
          <w:rFonts w:hint="eastAsia"/>
        </w:rPr>
        <w:t xml:space="preserve"> 1&lt;/span&gt;&lt;/div&gt;&lt;/div&gt;&lt;div class="tf-cg-entry"&gt;&lt;div class="tf-cg-entry-title"&gt;</w:t>
      </w:r>
      <w:r>
        <w:rPr>
          <w:rFonts w:hint="eastAsia"/>
        </w:rPr>
        <w:t>推荐配件</w:t>
      </w:r>
      <w:r>
        <w:rPr>
          <w:rFonts w:hint="eastAsia"/>
        </w:rPr>
        <w:t>&lt;/div&gt;&lt;div class="tf-cg-entry-subtitle"&gt;</w:t>
      </w:r>
      <w:r>
        <w:rPr>
          <w:rFonts w:hint="eastAsia"/>
        </w:rPr>
        <w:t>查看相关配件</w:t>
      </w:r>
      <w:r>
        <w:rPr>
          <w:rFonts w:hint="eastAsia"/>
        </w:rPr>
        <w:t>&lt;/div&gt;&lt;/div&gt;&lt;/div&gt;&lt;div class="tf-cg-sheet-footer"&gt;&lt;div class="tf-cg-total"&gt;</w:t>
      </w:r>
      <w:r>
        <w:rPr>
          <w:rFonts w:hint="eastAsia"/>
        </w:rPr>
        <w:t>合计：</w:t>
      </w:r>
      <w:r>
        <w:rPr>
          <w:rFonts w:hint="eastAsia"/>
        </w:rPr>
        <w:t>¥21,999&lt;/div&gt;&lt;button class="tf-cg-primary-btn"&gt;</w:t>
      </w:r>
      <w:r>
        <w:rPr>
          <w:rFonts w:hint="eastAsia"/>
        </w:rPr>
        <w:t>确认</w:t>
      </w:r>
      <w:r>
        <w:rPr>
          <w:rFonts w:hint="eastAsia"/>
        </w:rPr>
        <w:t>&lt;/button&gt;&lt;/div&gt;&lt;/div&gt;&lt;/div&gt;&lt;/section&gt;&lt;section id="tf-state-5" class="tf-state-layer tf-llm-layer" style="display:none"&gt;&lt;div class="tf-keep-placeholder" data-keep-anchor="</w:t>
      </w:r>
      <w:r>
        <w:rPr>
          <w:rFonts w:hint="eastAsia"/>
        </w:rPr>
        <w:t>顶部状态栏</w:t>
      </w:r>
      <w:r>
        <w:rPr>
          <w:rFonts w:hint="eastAsia"/>
        </w:rPr>
        <w:t>-</w:t>
      </w:r>
      <w:r>
        <w:rPr>
          <w:rFonts w:hint="eastAsia"/>
        </w:rPr>
        <w:t>页面最顶端</w:t>
      </w:r>
      <w:r>
        <w:rPr>
          <w:rFonts w:hint="eastAsia"/>
        </w:rPr>
        <w:t>"&gt;&lt;/div&gt;&lt;div class="tf-component-frame" data-component-frame="order_detail_top_nav" style="position:absolute;left:0px;top:36px;width:360px;height:56px;z-index:0"&gt;&lt;div data-compon</w:t>
      </w:r>
      <w:r>
        <w:t>ent-id="order_detail_top_nav" class="tf-component tf-cg-card" style="position:absolute;left:0;top:36px;width:360px;height:56px"&gt;&lt;/div&gt;&lt;/div&gt;&lt;div class="tf-flow-group" data-flow-group="order_detail_content" style="position:absolute;left:0px;top:104px;width:100%;padding:0 12px 96px;display:flex;flex-direction:column;gap:12px;box-sizing:border-box"&gt;&lt;div data-component-id="overview_card" class="tf-component tf-cg-card" style="position:relative;width:120px;max-width:100%;min-width:0;min-height:40px;box-sizing:border-box"&gt;&lt;div data-component-id="order_name" class="tf-cg-text" style="width:100%;max-width:100%;min-width:0;box-sizing:border-box;font-size:var(--font-headline-16);line-height:var(--line-height-20);font-weight:var(--font-weight-medium);color:var(--color-</w:t>
      </w:r>
      <w:r>
        <w:rPr>
          <w:rFonts w:hint="eastAsia"/>
        </w:rPr>
        <w:t>text-primary)"&gt;&lt;span class="font-headline-s"&gt;</w:t>
      </w:r>
      <w:r>
        <w:rPr>
          <w:rFonts w:hint="eastAsia"/>
        </w:rPr>
        <w:t>配单名称：华为</w:t>
      </w:r>
      <w:r>
        <w:rPr>
          <w:rFonts w:hint="eastAsia"/>
        </w:rPr>
        <w:t xml:space="preserve"> IdeaHub </w:t>
      </w:r>
      <w:r>
        <w:rPr>
          <w:rFonts w:hint="eastAsia"/>
        </w:rPr>
        <w:t>会议室方案</w:t>
      </w:r>
      <w:r>
        <w:rPr>
          <w:rFonts w:hint="eastAsia"/>
        </w:rPr>
        <w:t>&lt;/span&gt;&lt;/div&gt;&lt;div data-component-id="create_time" class="tf-cg-text" style="width:100%;max-width:100%;min-width:0;box-sizing:border-box;font-size:var(--font-body-14);line-height:var(--line-height-18);font-weight:var(--font-weight-regular);color:var(--color-text-secondary)"&gt;&lt;span class="font-body-m"&gt;</w:t>
      </w:r>
      <w:r>
        <w:rPr>
          <w:rFonts w:hint="eastAsia"/>
        </w:rPr>
        <w:t>创建时间：</w:t>
      </w:r>
      <w:r>
        <w:rPr>
          <w:rFonts w:hint="eastAsia"/>
        </w:rPr>
        <w:t>2026-06-26 08:08&lt;/span&gt;&lt;/div&gt;&lt;div data-component-id="order_status" class="tf-cg-status-pill-wrapper" style="width:100%"&gt;&lt;span class="font-caption-s rounded-[var(--radius-full)]" style="color:var(--color-primary);background-color:rgba(199,0,11,0.05);padding:1px 8px"&gt;</w:t>
      </w:r>
      <w:r>
        <w:rPr>
          <w:rFonts w:hint="eastAsia"/>
        </w:rPr>
        <w:t>谈单中</w:t>
      </w:r>
      <w:r>
        <w:rPr>
          <w:rFonts w:hint="eastAsia"/>
        </w:rPr>
        <w:t>&lt;/span&gt;&lt;/div&gt;&lt;div data-component-id="customer_info" class="font-body-m" style="width:100%;font-size:var(--font-body-14);line-height:var(--line-height-18);font-weight:var(--font-weight-regular);color:var(--color-text-secondary);box-sizing:border-box;min-</w:t>
      </w:r>
      <w:r>
        <w:rPr>
          <w:rFonts w:hint="eastAsia"/>
        </w:rPr>
        <w:lastRenderedPageBreak/>
        <w:t>width:0"&gt;</w:t>
      </w:r>
      <w:r>
        <w:rPr>
          <w:rFonts w:hint="eastAsia"/>
        </w:rPr>
        <w:t>客户：某科技公司</w:t>
      </w:r>
      <w:r>
        <w:rPr>
          <w:rFonts w:hint="eastAsia"/>
        </w:rPr>
        <w:t xml:space="preserve"> | </w:t>
      </w:r>
      <w:r>
        <w:rPr>
          <w:rFonts w:hint="eastAsia"/>
        </w:rPr>
        <w:t>联系人：张经理</w:t>
      </w:r>
      <w:r>
        <w:rPr>
          <w:rFonts w:hint="eastAsia"/>
        </w:rPr>
        <w:t>&lt;/div&gt;&lt;/div&gt;&lt;div data-component-id="risk_card" class="tf-component tf-cg-card" style="position:relative;</w:t>
      </w:r>
      <w:r>
        <w:t>width:120px;max-width:100%;min-width:0;min-height:40px;box-sizing:border-box"&gt;&lt;div data-component-id="risk_level" class="w-full" style="width:100%"&gt;&lt;span class="font-caption-s rounded-[var(--radius-full)]" style="color:var(--color-text-warning);background-</w:t>
      </w:r>
      <w:r>
        <w:rPr>
          <w:rFonts w:hint="eastAsia"/>
        </w:rPr>
        <w:t>color:rgba(249,115,22,0.1);padding:1px 8px"&gt;</w:t>
      </w:r>
      <w:r>
        <w:rPr>
          <w:rFonts w:hint="eastAsia"/>
        </w:rPr>
        <w:t>中等风险</w:t>
      </w:r>
      <w:r>
        <w:rPr>
          <w:rFonts w:hint="eastAsia"/>
        </w:rPr>
        <w:t>&lt;/span&gt;&lt;/div&gt;&lt;div data-component-id="risk_description" class="tf-cg-text"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hint="eastAsia"/>
        </w:rPr>
        <w:t>当前方案可能缺少关键设备：建议补充无线投屏器和全向麦克风以确保完整会议体验</w:t>
      </w:r>
      <w:r>
        <w:rPr>
          <w:rFonts w:hint="eastAsia"/>
        </w:rPr>
        <w:t>&lt;/span&gt;&lt;/div&gt;&lt;div data-component-id="mitigation_suggestions" class="tf-cg-text mitigation-suggestions" style="width:100%;max-width:100%;min-width:0;box-sizing:border-box;font-size:var(--font-body-14);line-height:var(--line-height-18);font-weight:var(--font-weight-regular);color:var(--color-text-secondary)"&gt;&lt;span class="font-body-m"&gt;</w:t>
      </w:r>
      <w:r>
        <w:rPr>
          <w:rFonts w:hint="eastAsia"/>
        </w:rPr>
        <w:t>建议措施：</w:t>
      </w:r>
      <w:r>
        <w:rPr>
          <w:rFonts w:hint="eastAsia"/>
        </w:rPr>
        <w:t xml:space="preserve">1. </w:t>
      </w:r>
      <w:r>
        <w:rPr>
          <w:rFonts w:hint="eastAsia"/>
        </w:rPr>
        <w:t>添加</w:t>
      </w:r>
      <w:r>
        <w:rPr>
          <w:rFonts w:hint="eastAsia"/>
        </w:rPr>
        <w:t xml:space="preserve"> IdeaShare KEY </w:t>
      </w:r>
      <w:r>
        <w:rPr>
          <w:rFonts w:hint="eastAsia"/>
        </w:rPr>
        <w:t>无线投屏器；</w:t>
      </w:r>
      <w:r>
        <w:rPr>
          <w:rFonts w:hint="eastAsia"/>
        </w:rPr>
        <w:t xml:space="preserve">2. </w:t>
      </w:r>
      <w:r>
        <w:rPr>
          <w:rFonts w:hint="eastAsia"/>
        </w:rPr>
        <w:t>配置全向麦克风阵列；</w:t>
      </w:r>
      <w:r>
        <w:rPr>
          <w:rFonts w:hint="eastAsia"/>
        </w:rPr>
        <w:t xml:space="preserve">3. </w:t>
      </w:r>
      <w:r>
        <w:rPr>
          <w:rFonts w:hint="eastAsia"/>
        </w:rPr>
        <w:t>确认网络带宽满足</w:t>
      </w:r>
      <w:r>
        <w:rPr>
          <w:rFonts w:hint="eastAsia"/>
        </w:rPr>
        <w:t xml:space="preserve"> 4K </w:t>
      </w:r>
      <w:r>
        <w:rPr>
          <w:rFonts w:hint="eastAsia"/>
        </w:rPr>
        <w:t>视频需求</w:t>
      </w:r>
      <w:r>
        <w:rPr>
          <w:rFonts w:hint="eastAsia"/>
        </w:rPr>
        <w:t>&lt;/span&gt;&lt;/div&gt;&lt;div data-component-id="risk_score" class="tf-cg-risk-score" style="width:100%;max-width:100%;min-width:0;box-sizing:border-box;font-size:var(--font-caption-12);line-height:var(--line-height-16);font-weight:var(--font-weight-regular);color:var(--color-text-secondary)"&gt;&lt;span class="font-caption-m"&gt;</w:t>
      </w:r>
      <w:r>
        <w:rPr>
          <w:rFonts w:hint="eastAsia"/>
        </w:rPr>
        <w:t>风险评分：</w:t>
      </w:r>
      <w:r>
        <w:rPr>
          <w:rFonts w:hint="eastAsia"/>
        </w:rPr>
        <w:t>65/100</w:t>
      </w:r>
      <w:r>
        <w:rPr>
          <w:rFonts w:hint="eastAsia"/>
        </w:rPr>
        <w:t>（建议优化）</w:t>
      </w:r>
      <w:r>
        <w:rPr>
          <w:rFonts w:hint="eastAsia"/>
        </w:rPr>
        <w:t>&lt;/span&gt;&lt;/div&gt;&lt;/div&gt;&lt;div data-component-id="product_list_detail" class="tf-component tf-cg-card" style="position:relative;width:120px;max-width:100%;min-width:0;min-hei</w:t>
      </w:r>
      <w:r>
        <w:t>ght:40px;box-sizing:border-box"&gt;&lt;div data-component-id="product_item_1" class="tf-cg-text" style="width:100%;max-width:100%;min-width:0;box-sizing:border-box;font-size:var(--font-body-14);line-height:var(--line-height-18);font-weight:var(--font-weight-regu</w:t>
      </w:r>
      <w:r>
        <w:rPr>
          <w:rFonts w:hint="eastAsia"/>
        </w:rPr>
        <w:t xml:space="preserve">lar);color:var(--color-text-primary)"&gt;&lt;span class="font-body-m"&gt;IdeaHub B2 Base-75 </w:t>
      </w:r>
      <w:r>
        <w:rPr>
          <w:rFonts w:hint="eastAsia"/>
        </w:rPr>
        <w:t>寸</w:t>
      </w:r>
      <w:r>
        <w:rPr>
          <w:rFonts w:hint="eastAsia"/>
        </w:rPr>
        <w:t xml:space="preserve"> </w:t>
      </w:r>
      <w:r>
        <w:rPr>
          <w:rFonts w:hint="eastAsia"/>
        </w:rPr>
        <w:t>×</w:t>
      </w:r>
      <w:r>
        <w:rPr>
          <w:rFonts w:hint="eastAsia"/>
        </w:rPr>
        <w:t xml:space="preserve"> 1 = ¥21,999.00&lt;/span&gt;&lt;/div&gt;&lt;div data-component-id="total_amount" class="tf-cg-total-amount" style="width:100%;max-width:100%;min-width:0;box-sizing:border-box;font-size:var(--font-headline-16);line-height:var(--line-height-20);font-weight:var(--font-weight-bold);color:var(--color-primary)"&gt;&lt;span class="font-headline-s"&gt;</w:t>
      </w:r>
      <w:r>
        <w:rPr>
          <w:rFonts w:hint="eastAsia"/>
        </w:rPr>
        <w:t>合计：</w:t>
      </w:r>
      <w:r>
        <w:rPr>
          <w:rFonts w:hint="eastAsia"/>
        </w:rPr>
        <w:t>¥21,999.00&lt;/span&gt;&lt;/div&gt;&lt;/div&gt;&lt;div data-component-id="solution_features_card" class="tf-component tf-c</w:t>
      </w:r>
      <w:r>
        <w:t>g-card" style="position:relative;width:120px;max-width:100%;min-width:0;min-height:40px;box-sizing:border-box"&gt;&lt;div data-component-id="feature_1" class="tf-cg-text-item"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ascii="Segoe UI Symbol" w:hAnsi="Segoe UI Symbol" w:cs="Segoe UI Symbol"/>
        </w:rPr>
        <w:t>✓</w:t>
      </w:r>
      <w:r>
        <w:t xml:space="preserve"> 75 </w:t>
      </w:r>
      <w:r>
        <w:rPr>
          <w:rFonts w:hint="eastAsia"/>
        </w:rPr>
        <w:t>英寸</w:t>
      </w:r>
      <w:r>
        <w:t xml:space="preserve"> 4K </w:t>
      </w:r>
      <w:r>
        <w:rPr>
          <w:rFonts w:hint="eastAsia"/>
        </w:rPr>
        <w:t>超高清显示屏，支持</w:t>
      </w:r>
      <w:r>
        <w:t xml:space="preserve"> 10 </w:t>
      </w:r>
      <w:r>
        <w:rPr>
          <w:rFonts w:hint="eastAsia"/>
        </w:rPr>
        <w:t>点触控</w:t>
      </w:r>
      <w:r>
        <w:t>&lt;/span&gt;&lt;/div&gt;&lt;div data-component-id="feature_2" class="tf-cg-text-item font-body-m" style="width:100%;max-width:100%;min-width:0;box-sizing:border-box;font-size:var(--font-body-14);line-height:var(--line-height-18);font-weight:var(--font-weight-regular);color:var(--color-text-primary)"&gt;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无线投屏支持，兼容主流会议软件</w:t>
      </w:r>
      <w:r>
        <w:t>&lt;/div&gt;&lt;div data-component-id="feature_3" class="tf-cg-text-item" style="width:100%;max-width:100%;min-width:0;box-sizing:border-box;font-size:var(--font-body-14);line-height:var(--line-height-18);font-weight:var(--font-weight-regular);color:var(--color-text-primary)"&gt;&lt;span class="font-body-m"&gt;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智能白板功能，支持多人协作标注</w:t>
      </w:r>
      <w:r>
        <w:t>&lt;/span&gt;&lt;/div&gt;&lt;div data-component-id="feature_4" class="tf-cg-text-</w:t>
      </w:r>
      <w:r>
        <w:lastRenderedPageBreak/>
        <w:t>item font-body-m" style="width:100%;max-width:100%;min-width:0;box-sizing:border-box;font-size:var(--font-body-14);line-height:var(--line-height-18);font-weight:var(--font-weight-regular);color:var(--color-text-primary)"&gt;</w:t>
      </w:r>
      <w:r>
        <w:rPr>
          <w:rFonts w:ascii="Segoe UI Symbol" w:hAnsi="Segoe UI Symbol" w:cs="Segoe UI Symbol"/>
        </w:rPr>
        <w:t>✓</w:t>
      </w:r>
      <w:r>
        <w:t xml:space="preserve"> </w:t>
      </w:r>
      <w:r>
        <w:rPr>
          <w:rFonts w:hint="eastAsia"/>
        </w:rPr>
        <w:t>双向音视频会议，支持远程协作</w:t>
      </w:r>
      <w:r>
        <w:t>&lt;/div&gt;&lt;div data-component-id="solution_benefit" class="tf-cg-text-benefit" style="width:100%;max-width:100%;min-width:0;box-sizing:border-box;font-size:var(--font-caption-12);line-height:var(-</w:t>
      </w:r>
      <w:r>
        <w:rPr>
          <w:rFonts w:hint="eastAsia"/>
        </w:rPr>
        <w:t>-line-height-16);font-weight:var(--font-weight-regular);color:var(--color-text-muted)"&gt;&lt;span class="font-caption-m"&gt;</w:t>
      </w:r>
      <w:r>
        <w:rPr>
          <w:rFonts w:hint="eastAsia"/>
        </w:rPr>
        <w:t>本方案适用于</w:t>
      </w:r>
      <w:r>
        <w:rPr>
          <w:rFonts w:hint="eastAsia"/>
        </w:rPr>
        <w:t xml:space="preserve"> 10-20 </w:t>
      </w:r>
      <w:r>
        <w:rPr>
          <w:rFonts w:hint="eastAsia"/>
        </w:rPr>
        <w:t>人中型会议室，提供完整的智能会议体验</w:t>
      </w:r>
      <w:r>
        <w:rPr>
          <w:rFonts w:hint="eastAsia"/>
        </w:rPr>
        <w:t>&lt;/span&gt;&lt;/div&gt;&lt;/div&gt;&lt;div data-component-id="service_provider_card" class="tf-component tf-cg-card" style="posi</w:t>
      </w:r>
      <w:r>
        <w:t>tion:relative;width:120px;max-width:100%;min-width:0;min-height:40px;box-sizing:border-box"&gt;&lt;div data-component-id="provider_name" class="tf-cg-provider-name" style="width:100%;max-width:100%;min-width:0;box-sizing:border-box;font-size:var(--font-headline-</w:t>
      </w:r>
      <w:r>
        <w:rPr>
          <w:rFonts w:hint="eastAsia"/>
        </w:rPr>
        <w:t>16);line-height:var(--line-height-20);font-weight:var(--font-weight-medium);color:var(--color-text-primary)"&gt;&lt;span class="font-headline-s"&gt;</w:t>
      </w:r>
      <w:r>
        <w:rPr>
          <w:rFonts w:hint="eastAsia"/>
        </w:rPr>
        <w:t>华为授权服务商</w:t>
      </w:r>
      <w:r>
        <w:rPr>
          <w:rFonts w:hint="eastAsia"/>
        </w:rPr>
        <w:t xml:space="preserve"> - </w:t>
      </w:r>
      <w:r>
        <w:rPr>
          <w:rFonts w:hint="eastAsia"/>
        </w:rPr>
        <w:t>北京华为企业业务合作伙伴</w:t>
      </w:r>
      <w:r>
        <w:rPr>
          <w:rFonts w:hint="eastAsia"/>
        </w:rPr>
        <w:t>&lt;/span&gt;&lt;/div&gt;&lt;div data-component-id="contact_info" class="tf-cg-contact-info" style="width:100%"&gt;&lt;span class="font-body-m" style="font-size:var(--font-body-14);line-height:var(--line-height-18);font-weight:var(--font-weight-regular);color:var(--color-text-secondary)"&gt;</w:t>
      </w:r>
      <w:r>
        <w:rPr>
          <w:rFonts w:hint="eastAsia"/>
        </w:rPr>
        <w:t>联系人：李经理</w:t>
      </w:r>
      <w:r>
        <w:rPr>
          <w:rFonts w:hint="eastAsia"/>
        </w:rPr>
        <w:t xml:space="preserve"> | </w:t>
      </w:r>
      <w:r>
        <w:rPr>
          <w:rFonts w:hint="eastAsia"/>
        </w:rPr>
        <w:t>电话：</w:t>
      </w:r>
      <w:r>
        <w:rPr>
          <w:rFonts w:hint="eastAsia"/>
        </w:rPr>
        <w:t>010-8888-9999&lt;/span&gt;&lt;/div&gt;&lt;div data-component-id="service_scope" class="tf-cg-text w-full" style="width:100%;max-width:100%;min-width:0;box-sizing:border-box;font-size:var(--font-body-14);line-height:var(--line-height-18);font-weight:var(--font-weight-regular);color:var(--color-text-secondary)"&gt;&lt;span class="font-body-m"&gt;</w:t>
      </w:r>
      <w:r>
        <w:rPr>
          <w:rFonts w:hint="eastAsia"/>
        </w:rPr>
        <w:t>服务范围：北京、天津、河北</w:t>
      </w:r>
      <w:r>
        <w:rPr>
          <w:rFonts w:hint="eastAsia"/>
        </w:rPr>
        <w:t xml:space="preserve"> | </w:t>
      </w:r>
      <w:r>
        <w:rPr>
          <w:rFonts w:hint="eastAsia"/>
        </w:rPr>
        <w:t>提供上门安装、调试、培训服务</w:t>
      </w:r>
      <w:r>
        <w:rPr>
          <w:rFonts w:hint="eastAsia"/>
        </w:rPr>
        <w:t>&lt;/span&gt;&lt;/div&gt;&lt;div data-component-id="provider_rating" class="tf-cg-text tf-cg-provider-rating font-caption-m" style="width:100%;font-size:var(--font-caption-12);line-height:var(--line-height-16);font-weight:var(--font-weight-regular);color:var(--color-text-secondary)"&gt;</w:t>
      </w:r>
      <w:r>
        <w:rPr>
          <w:rFonts w:hint="eastAsia"/>
        </w:rPr>
        <w:t>服务评分：</w:t>
      </w:r>
      <w:r>
        <w:rPr>
          <w:rFonts w:hint="eastAsia"/>
        </w:rPr>
        <w:t xml:space="preserve">4.9/5.0 | </w:t>
      </w:r>
      <w:r>
        <w:rPr>
          <w:rFonts w:hint="eastAsia"/>
        </w:rPr>
        <w:t>已完成</w:t>
      </w:r>
      <w:r>
        <w:rPr>
          <w:rFonts w:hint="eastAsia"/>
        </w:rPr>
        <w:t xml:space="preserve"> 523 </w:t>
      </w:r>
      <w:r>
        <w:rPr>
          <w:rFonts w:hint="eastAsia"/>
        </w:rPr>
        <w:t>个项目</w:t>
      </w:r>
      <w:r>
        <w:rPr>
          <w:rFonts w:hint="eastAsia"/>
        </w:rPr>
        <w:t>&lt;/div&gt;&lt;/div&gt;&lt;/div&gt;&lt;div class="tf-component-frame" data-component-frame="export_action_bar" style="position:fixed;left:0px;bottom:0px;width:360px;height:64px;z-index:80"&gt;&lt;div data-component-id</w:t>
      </w:r>
      <w:r>
        <w:t>="export_action_bar" class="tf-cg-export-action-bar" style="position:fixed;bottom:0;left:0;right:0;z-index:80;background-color:var(--color-bg-page);padding-bottom:env(safe-area-inset-bottom, 0px)"&gt;&lt;div class="" style="width:360px;display:flex;flex-direction:column;align-items:center;justify-content:center;max-width:360px;box-sizing:border-box"&gt;&lt;div style="display:flex;flex-direction:column;align-items:center;justify-content:center;width:100%;max-width:360px;min-width:328px;padding:var(--spacing-xl) var(--spacing-xl) 0;box-sizing:border-box"&gt;&lt;div style="width:100%;min-height:40px;display:flex;align-items:center;justify-content:center"&gt;&lt;button class="inline-flex items-center justify-center border-none rounded-[var(--radius-full)] tap-scale font-headline-s w-fu</w:t>
      </w:r>
      <w:r>
        <w:rPr>
          <w:rFonts w:hint="eastAsia"/>
        </w:rPr>
        <w:t>ll" style="height:40px;padding-left:28px;padding-right:28px;background-color:var(--color-primary);color:var(--color-text-white);gap:var(--spacing-xs);cursor:pointer"&gt;</w:t>
      </w:r>
      <w:r>
        <w:rPr>
          <w:rFonts w:hint="eastAsia"/>
        </w:rPr>
        <w:t>导出</w:t>
      </w:r>
      <w:r>
        <w:rPr>
          <w:rFonts w:hint="eastAsia"/>
        </w:rPr>
        <w:t>&lt;/button&gt;&lt;/div&gt;&lt;/div&gt;&lt;/div&gt;&lt;/div&gt;&lt;/div&gt;&lt;/section&gt;&lt;/div&gt;</w:t>
      </w:r>
    </w:p>
    <w:p w:rsidR="00926089" w:rsidRDefault="00926089" w:rsidP="00926089">
      <w:pPr>
        <w:spacing w:line="240" w:lineRule="auto"/>
      </w:pPr>
      <w:r>
        <w:t>&lt;style id="tf-llm-base-style"&gt;</w:t>
      </w:r>
    </w:p>
    <w:p w:rsidR="00926089" w:rsidRDefault="00926089" w:rsidP="00926089">
      <w:pPr>
        <w:spacing w:line="240" w:lineRule="auto"/>
      </w:pPr>
      <w:r>
        <w:t>.tf-state-layer{position:fixed!important;left:0!important;top:0!important;width:360px!important;height:100vh!important;z-index:9999!important;background:#f5f5f5;color:#1f1f1f;font-family:-apple-system,BlinkMacSystemFont,"Segoe UI",Roboto,"Helvetica Neue",Arial,sans-serif;overflow-</w:t>
      </w:r>
      <w:r>
        <w:lastRenderedPageBreak/>
        <w:t>y:auto;overflow-x:hidden;padding-bottom:88px}</w:t>
      </w:r>
    </w:p>
    <w:p w:rsidR="00926089" w:rsidRDefault="00926089" w:rsidP="00926089">
      <w:pPr>
        <w:spacing w:line="240" w:lineRule="auto"/>
      </w:pPr>
      <w:r>
        <w:t>.tf-llm-layer *{box-sizing:border-box}</w:t>
      </w:r>
    </w:p>
    <w:p w:rsidR="00926089" w:rsidRDefault="00926089" w:rsidP="00926089">
      <w:pPr>
        <w:spacing w:line="240" w:lineRule="auto"/>
      </w:pPr>
      <w:r>
        <w:t>.tf-keep-placeholder{position:absolute;overflow:hidden;pointer-events:none;z-index:0}</w:t>
      </w:r>
    </w:p>
    <w:p w:rsidR="00926089" w:rsidRDefault="00926089" w:rsidP="00926089">
      <w:pPr>
        <w:spacing w:line="240" w:lineRule="auto"/>
      </w:pPr>
      <w:r>
        <w:t>.tf-keep-placeholder&gt;.tf-keep-crop{position:absolute;pointer-events:none}</w:t>
      </w:r>
    </w:p>
    <w:p w:rsidR="00926089" w:rsidRDefault="00926089" w:rsidP="00926089">
      <w:pPr>
        <w:spacing w:line="240" w:lineRule="auto"/>
      </w:pPr>
      <w:r>
        <w:t>.tf-component-frame{position:absolute;box-sizing:border-box}</w:t>
      </w:r>
    </w:p>
    <w:p w:rsidR="00926089" w:rsidRDefault="00926089" w:rsidP="00926089">
      <w:pPr>
        <w:spacing w:line="240" w:lineRule="auto"/>
      </w:pPr>
      <w:r>
        <w:t>/* Frames and flow groups are layout wrappers, not interactive surfaces. An</w:t>
      </w:r>
    </w:p>
    <w:p w:rsidR="00926089" w:rsidRDefault="00926089" w:rsidP="00926089">
      <w:pPr>
        <w:spacing w:line="240" w:lineRule="auto"/>
      </w:pPr>
      <w:r>
        <w:t xml:space="preserve">   LLM-authored wrapper frame left around a runner re-framed fixed component</w:t>
      </w:r>
    </w:p>
    <w:p w:rsidR="00926089" w:rsidRDefault="00926089" w:rsidP="00926089">
      <w:pPr>
        <w:spacing w:line="240" w:lineRule="auto"/>
      </w:pPr>
      <w:r>
        <w:t xml:space="preserve">   (keyboard, bottom bar) is a transparent box floating over the page; if it</w:t>
      </w:r>
    </w:p>
    <w:p w:rsidR="00926089" w:rsidRDefault="00926089" w:rsidP="00926089">
      <w:pPr>
        <w:spacing w:line="240" w:lineRule="auto"/>
      </w:pPr>
      <w:r>
        <w:t xml:space="preserve">   took pointer events it would swallow clicks meant for components beneath it.</w:t>
      </w:r>
    </w:p>
    <w:p w:rsidR="00926089" w:rsidRDefault="00926089" w:rsidP="00926089">
      <w:pPr>
        <w:spacing w:line="240" w:lineRule="auto"/>
      </w:pPr>
      <w:r>
        <w:t xml:space="preserve">   Children re-enable pointer events, and bindings on frames still fire through</w:t>
      </w:r>
    </w:p>
    <w:p w:rsidR="00926089" w:rsidRDefault="00926089" w:rsidP="00926089">
      <w:pPr>
        <w:spacing w:line="240" w:lineRule="auto"/>
      </w:pPr>
      <w:r>
        <w:t xml:space="preserve">   bubbling from those children. */</w:t>
      </w:r>
    </w:p>
    <w:p w:rsidR="00926089" w:rsidRDefault="00926089" w:rsidP="00926089">
      <w:pPr>
        <w:spacing w:line="240" w:lineRule="auto"/>
      </w:pPr>
      <w:r>
        <w:t>.tf-llm-layer .tf-component-frame,.tf-llm-layer .tf-flow-group{pointer-events:none}</w:t>
      </w:r>
    </w:p>
    <w:p w:rsidR="00926089" w:rsidRDefault="00926089" w:rsidP="00926089">
      <w:pPr>
        <w:spacing w:line="240" w:lineRule="auto"/>
      </w:pPr>
      <w:r>
        <w:t>.tf-llm-layer .tf-component-frame&gt;*,.tf-llm-layer .tf-flow-group&gt;*{pointer-events:auto}</w:t>
      </w:r>
    </w:p>
    <w:p w:rsidR="00926089" w:rsidRDefault="00926089" w:rsidP="00926089">
      <w:pPr>
        <w:spacing w:line="240" w:lineRule="auto"/>
      </w:pPr>
      <w:r>
        <w:t>.tf-component-frame&gt;[data-component-id]{position:relative!important;left:auto!important;top:auto!important;width:100%!important;max-width:100%!important;height:100%!important;box-sizing:border-box;z-index:auto!important}</w:t>
      </w:r>
    </w:p>
    <w:p w:rsidR="00926089" w:rsidRDefault="00926089" w:rsidP="00926089">
      <w:pPr>
        <w:spacing w:line="240" w:lineRule="auto"/>
      </w:pPr>
      <w:r>
        <w:t>.tf-component-frame.tf-auto-height{display:flex!important;flex-direction:column!important}</w:t>
      </w:r>
    </w:p>
    <w:p w:rsidR="00926089" w:rsidRDefault="00926089" w:rsidP="00926089">
      <w:pPr>
        <w:spacing w:line="240" w:lineRule="auto"/>
      </w:pPr>
      <w:r>
        <w:t>.tf-component-frame.tf-auto-height&gt;[data-component-id]{height:auto!important;min-height:100%!important;flex:1 1 auto!important}</w:t>
      </w:r>
    </w:p>
    <w:p w:rsidR="00926089" w:rsidRDefault="00926089" w:rsidP="00926089">
      <w:pPr>
        <w:spacing w:line="240" w:lineRule="auto"/>
      </w:pPr>
      <w:r>
        <w:t>.tf-component-frame&gt;[data-component-id*="keyboard"],.tf-component-frame&gt;[data-component-id*="Keyboard"],.tf-component-frame&gt;.tf-cg-keyboard{position:absolute!important;left:0!important;right:0!important;top:0!important;bottom:0!important;width:100%!important;height:100%!important;max-width:100%!important}</w:t>
      </w:r>
    </w:p>
    <w:p w:rsidR="00926089" w:rsidRDefault="00926089" w:rsidP="00926089">
      <w:pPr>
        <w:spacing w:line="240" w:lineRule="auto"/>
      </w:pPr>
      <w:r>
        <w:t>.tf-state-layer&gt;[data-component-id*="keyboard"],.tf-state-layer&gt;[data-component-id*="Keyboard"],.tf-state-layer&gt;.tf-cg-keyboard{position:fixed!important;left:0!important;right:0!important;bottom:0!important;top:auto!important;width:100%!important;z-index:150!important}</w:t>
      </w:r>
    </w:p>
    <w:p w:rsidR="00926089" w:rsidRDefault="00926089" w:rsidP="00926089">
      <w:pPr>
        <w:spacing w:line="240" w:lineRule="auto"/>
      </w:pPr>
      <w:r>
        <w:t>.tf-component-frame&gt;[data-component-id*="sheet"].tf-cg-sheet-overlay{background:transparent!important}</w:t>
      </w:r>
    </w:p>
    <w:p w:rsidR="00926089" w:rsidRDefault="00926089" w:rsidP="00926089">
      <w:pPr>
        <w:spacing w:line="240" w:lineRule="auto"/>
      </w:pPr>
      <w:r>
        <w:t>.tf-component-frame&gt;[data-component-id*="sheet"]&gt;.tf-cg-mask,.tf-component-frame&gt;[data-component-id*="sheet"] .tf-cg-mask,.tf-component-frame&gt;[data-component-id*="sheet"]&gt;.tf-cg-sheet-mask,.tf-component-frame&gt;[data-component-id*="sheet"] .tf-cg-sheet-mask{display:none!important}</w:t>
      </w:r>
    </w:p>
    <w:p w:rsidR="00926089" w:rsidRDefault="00926089" w:rsidP="00926089">
      <w:pPr>
        <w:spacing w:line="240" w:lineRule="auto"/>
      </w:pPr>
      <w:r>
        <w:t>.tf-component-frame&gt;[data-component-id*="sheet"]&gt;[style*="color-mask"],.tf-component-frame&gt;[data-component-id*="sheet"]&gt;[class*="mask"]{display:none!important}</w:t>
      </w:r>
    </w:p>
    <w:p w:rsidR="00926089" w:rsidRDefault="00926089" w:rsidP="00926089">
      <w:pPr>
        <w:spacing w:line="240" w:lineRule="auto"/>
      </w:pPr>
      <w:r>
        <w:t>.tf-component-frame&gt;[data-component-id*="sheet"]{overflow:hidden!important}</w:t>
      </w:r>
    </w:p>
    <w:p w:rsidR="00926089" w:rsidRDefault="00926089" w:rsidP="00926089">
      <w:pPr>
        <w:spacing w:line="240" w:lineRule="auto"/>
      </w:pPr>
      <w:r>
        <w:t>.tf-component-frame&gt;[data-component-id*="sheet"] .tf-cg-sheet,.tf-component-frame&gt;[data-component-id*="sheet"] .tf-cg-sheet-container,.tf-component-frame&gt;[data-component-id*="sheet"] .tf-cg-sheet-panel,.tf-component-frame&gt;[data-component-id*="sheet"] .tf-cg-bottom-sheet,.tf-component-frame&gt;[data-component-id*="sheet"]&gt;[class*="sheet"]:not([class*="body"]):not([class*="footer"]):not([class*="header"]):not([class*="mask"]):not([class*="overlay"]):not([class*="container"]){position:absolute!important;left:0!important;top:0!important;bottom:0!important;width:100%!important;height:100%!imp</w:t>
      </w:r>
      <w:r>
        <w:lastRenderedPageBreak/>
        <w:t>ortant;max-height:100%!important;display:flex!important;flex-direction:column!important;transform:none!important;animation:none!important}</w:t>
      </w:r>
    </w:p>
    <w:p w:rsidR="00926089" w:rsidRDefault="00926089" w:rsidP="00926089">
      <w:pPr>
        <w:spacing w:line="240" w:lineRule="auto"/>
      </w:pPr>
      <w:r>
        <w:t>.tf-component-frame&gt;[data-component-id*="sheet"] .tf-cg-sheet-body{flex:1 1 auto!important;min-height:0!important;overflow-y:auto!important}</w:t>
      </w:r>
    </w:p>
    <w:p w:rsidR="00926089" w:rsidRDefault="00926089" w:rsidP="00926089">
      <w:pPr>
        <w:spacing w:line="240" w:lineRule="auto"/>
      </w:pPr>
      <w:r>
        <w:t>.tf-component-frame&gt;[data-component-id*="sheet"] .tf-cg-body{flex:1 1 auto!important;min-height:0!important;overflow-y:auto!important}</w:t>
      </w:r>
    </w:p>
    <w:p w:rsidR="00926089" w:rsidRDefault="00926089" w:rsidP="00926089">
      <w:pPr>
        <w:spacing w:line="240" w:lineRule="auto"/>
      </w:pPr>
      <w:r>
        <w:t>.tf-component-frame&gt;[data-component-id*="sheet"] .tf-cg-sheet-footer{flex:0 0 auto!important}</w:t>
      </w:r>
    </w:p>
    <w:p w:rsidR="00926089" w:rsidRDefault="00926089" w:rsidP="00926089">
      <w:pPr>
        <w:spacing w:line="240" w:lineRule="auto"/>
      </w:pPr>
      <w:r>
        <w:t>.tf-component-frame&gt;[data-component-id*="sheet"] .tf-cg-footer{flex:0 0 auto!important}</w:t>
      </w:r>
    </w:p>
    <w:p w:rsidR="00926089" w:rsidRDefault="00926089" w:rsidP="00926089">
      <w:pPr>
        <w:spacing w:line="240" w:lineRule="auto"/>
      </w:pPr>
      <w:r>
        <w:t>.tf-component-frame&gt;[data-component-frame*="bottom_bar"] .flex-1,.tf-component-frame&gt;[data-component-frame*="button_bar"] .flex-1,.tf-component-frame&gt;[data-component-id*="bottom_bar"] .flex-1,.tf-component-frame&gt;[data-component-id*="button_bar"] .flex-1{min-width:0!important}</w:t>
      </w:r>
    </w:p>
    <w:p w:rsidR="00926089" w:rsidRDefault="00926089" w:rsidP="00926089">
      <w:pPr>
        <w:spacing w:line="240" w:lineRule="auto"/>
      </w:pPr>
      <w:r>
        <w:t>.tf-component-frame&gt;[data-component-frame*="bottom_bar"] [style*="min-width: 120"],.tf-component-frame&gt;[data-component-frame*="button_bar"] [style*="min-width: 120"],.tf-component-frame&gt;[data-component-id*="bottom_bar"] [style*="min-width: 120"],.tf-component-frame&gt;[data-component-id*="button_bar"] [style*="min-width: 120"]{min-width:0!important}</w:t>
      </w:r>
    </w:p>
    <w:p w:rsidR="00926089" w:rsidRDefault="00926089" w:rsidP="00926089">
      <w:pPr>
        <w:spacing w:line="240" w:lineRule="auto"/>
      </w:pPr>
      <w:r>
        <w:tab/>
        <w:t>#tf-state-2{--tf-state-content-height:1200px;background:#f5f5f5!important;}</w:t>
      </w:r>
    </w:p>
    <w:p w:rsidR="00926089" w:rsidRDefault="00926089" w:rsidP="00926089">
      <w:pPr>
        <w:spacing w:line="240" w:lineRule="auto"/>
      </w:pPr>
      <w:r>
        <w:t>#tf-state-3{--tf-state-content-height:792px;background:transparent!important;}</w:t>
      </w:r>
    </w:p>
    <w:p w:rsidR="00926089" w:rsidRDefault="00926089" w:rsidP="00926089">
      <w:pPr>
        <w:spacing w:line="240" w:lineRule="auto"/>
      </w:pPr>
      <w:r>
        <w:t>#tf-state-4{--tf-state-content-height:792px;background:transparent!important;}</w:t>
      </w:r>
    </w:p>
    <w:p w:rsidR="00926089" w:rsidRDefault="00926089" w:rsidP="00926089">
      <w:pPr>
        <w:spacing w:line="240" w:lineRule="auto"/>
      </w:pPr>
      <w:r>
        <w:t>#tf-state-5{--tf-state-content-height:1300px;background:#f5f5f5!important;}</w:t>
      </w:r>
    </w:p>
    <w:p w:rsidR="00926089" w:rsidRDefault="00926089" w:rsidP="00926089">
      <w:pPr>
        <w:spacing w:line="240" w:lineRule="auto"/>
      </w:pPr>
      <w:r>
        <w:t>/* ============================================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HarmonyOS Sans SC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字体声明</w:t>
      </w:r>
    </w:p>
    <w:p w:rsidR="00926089" w:rsidRDefault="00926089" w:rsidP="00926089">
      <w:pPr>
        <w:spacing w:line="240" w:lineRule="auto"/>
      </w:pPr>
      <w:r>
        <w:t xml:space="preserve">   ============================================ */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@font-face {</w:t>
      </w:r>
    </w:p>
    <w:p w:rsidR="00926089" w:rsidRDefault="00926089" w:rsidP="00926089">
      <w:pPr>
        <w:spacing w:line="240" w:lineRule="auto"/>
      </w:pPr>
      <w:r>
        <w:t xml:space="preserve">  font-family: 'HarmonyOS Sans SC';</w:t>
      </w:r>
    </w:p>
    <w:p w:rsidR="00926089" w:rsidRDefault="00926089" w:rsidP="00926089">
      <w:pPr>
        <w:spacing w:line="240" w:lineRule="auto"/>
      </w:pPr>
      <w:r>
        <w:t xml:space="preserve">  src: url('../assets/fonts/harmonyos-sans-sc/HarmonyOS_Sans_SC_Regular.ttf') format('truetype');</w:t>
      </w:r>
    </w:p>
    <w:p w:rsidR="00926089" w:rsidRDefault="00926089" w:rsidP="00926089">
      <w:pPr>
        <w:spacing w:line="240" w:lineRule="auto"/>
      </w:pPr>
      <w:r>
        <w:t xml:space="preserve">  font-weight: 400;</w:t>
      </w:r>
    </w:p>
    <w:p w:rsidR="00926089" w:rsidRDefault="00926089" w:rsidP="00926089">
      <w:pPr>
        <w:spacing w:line="240" w:lineRule="auto"/>
      </w:pPr>
      <w:r>
        <w:t xml:space="preserve">  font-display: swap;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@font-face {</w:t>
      </w:r>
    </w:p>
    <w:p w:rsidR="00926089" w:rsidRDefault="00926089" w:rsidP="00926089">
      <w:pPr>
        <w:spacing w:line="240" w:lineRule="auto"/>
      </w:pPr>
      <w:r>
        <w:t xml:space="preserve">  font-family: 'HarmonyOS Sans SC';</w:t>
      </w:r>
    </w:p>
    <w:p w:rsidR="00926089" w:rsidRDefault="00926089" w:rsidP="00926089">
      <w:pPr>
        <w:spacing w:line="240" w:lineRule="auto"/>
      </w:pPr>
      <w:r>
        <w:t xml:space="preserve">  src: url('../assets/fonts/harmonyos-sans-sc/HarmonyOS_Sans_SC_Medium.ttf') format('truetype');</w:t>
      </w:r>
    </w:p>
    <w:p w:rsidR="00926089" w:rsidRDefault="00926089" w:rsidP="00926089">
      <w:pPr>
        <w:spacing w:line="240" w:lineRule="auto"/>
      </w:pPr>
      <w:r>
        <w:t xml:space="preserve">  font-weight: 500;</w:t>
      </w:r>
    </w:p>
    <w:p w:rsidR="00926089" w:rsidRDefault="00926089" w:rsidP="00926089">
      <w:pPr>
        <w:spacing w:line="240" w:lineRule="auto"/>
      </w:pPr>
      <w:r>
        <w:t xml:space="preserve">  font-display: swap;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@font-face {</w:t>
      </w:r>
    </w:p>
    <w:p w:rsidR="00926089" w:rsidRDefault="00926089" w:rsidP="00926089">
      <w:pPr>
        <w:spacing w:line="240" w:lineRule="auto"/>
      </w:pPr>
      <w:r>
        <w:t xml:space="preserve">  font-family: 'HarmonyOS Sans SC';</w:t>
      </w:r>
    </w:p>
    <w:p w:rsidR="00926089" w:rsidRDefault="00926089" w:rsidP="00926089">
      <w:pPr>
        <w:spacing w:line="240" w:lineRule="auto"/>
      </w:pPr>
      <w:r>
        <w:t xml:space="preserve">  src: url('../assets/fonts/harmonyos-sans-sc/HarmonyOS_Sans_SC_Bold.ttf') format('truetype');</w:t>
      </w:r>
    </w:p>
    <w:p w:rsidR="00926089" w:rsidRDefault="00926089" w:rsidP="00926089">
      <w:pPr>
        <w:spacing w:line="240" w:lineRule="auto"/>
      </w:pPr>
      <w:r>
        <w:lastRenderedPageBreak/>
        <w:t xml:space="preserve">  font-weight: 600;</w:t>
      </w:r>
    </w:p>
    <w:p w:rsidR="00926089" w:rsidRDefault="00926089" w:rsidP="00926089">
      <w:pPr>
        <w:spacing w:line="240" w:lineRule="auto"/>
      </w:pPr>
      <w:r>
        <w:t xml:space="preserve">  font-display: swap;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@font-face {</w:t>
      </w:r>
    </w:p>
    <w:p w:rsidR="00926089" w:rsidRDefault="00926089" w:rsidP="00926089">
      <w:pPr>
        <w:spacing w:line="240" w:lineRule="auto"/>
      </w:pPr>
      <w:r>
        <w:t xml:space="preserve">  font-family: 'HarmonyOS Sans SC';</w:t>
      </w:r>
    </w:p>
    <w:p w:rsidR="00926089" w:rsidRDefault="00926089" w:rsidP="00926089">
      <w:pPr>
        <w:spacing w:line="240" w:lineRule="auto"/>
      </w:pPr>
      <w:r>
        <w:t xml:space="preserve">  src: url('../assets/fonts/harmonyos-sans-sc/HarmonyOS_Sans_SC_Bold.ttf') format('truetype');</w:t>
      </w:r>
    </w:p>
    <w:p w:rsidR="00926089" w:rsidRDefault="00926089" w:rsidP="00926089">
      <w:pPr>
        <w:spacing w:line="240" w:lineRule="auto"/>
      </w:pPr>
      <w:r>
        <w:t xml:space="preserve">  font-weight: 700;</w:t>
      </w:r>
    </w:p>
    <w:p w:rsidR="00926089" w:rsidRDefault="00926089" w:rsidP="00926089">
      <w:pPr>
        <w:spacing w:line="240" w:lineRule="auto"/>
      </w:pPr>
      <w:r>
        <w:t xml:space="preserve">  font-display: swap;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/* ============================================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kunling-o2o Design System </w:t>
      </w:r>
      <w:r>
        <w:rPr>
          <w:rFonts w:hint="eastAsia"/>
        </w:rPr>
        <w:t>—</w:t>
      </w:r>
      <w:r>
        <w:rPr>
          <w:rFonts w:hint="eastAsia"/>
        </w:rPr>
        <w:t xml:space="preserve"> </w:t>
      </w:r>
      <w:r>
        <w:rPr>
          <w:rFonts w:hint="eastAsia"/>
        </w:rPr>
        <w:t>主变量层</w:t>
      </w:r>
    </w:p>
    <w:p w:rsidR="00926089" w:rsidRDefault="00926089" w:rsidP="00926089">
      <w:pPr>
        <w:spacing w:line="240" w:lineRule="auto"/>
      </w:pPr>
      <w:r>
        <w:t xml:space="preserve">   ============================================ */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@layer base {</w:t>
      </w:r>
    </w:p>
    <w:p w:rsidR="00926089" w:rsidRDefault="00926089" w:rsidP="00926089">
      <w:pPr>
        <w:spacing w:line="240" w:lineRule="auto"/>
      </w:pPr>
      <w:r>
        <w:t xml:space="preserve">  :root {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──</w:t>
      </w:r>
      <w:r>
        <w:rPr>
          <w:rFonts w:hint="eastAsia"/>
        </w:rPr>
        <w:t xml:space="preserve"> shadcn </w:t>
      </w:r>
      <w:r>
        <w:rPr>
          <w:rFonts w:hint="eastAsia"/>
        </w:rPr>
        <w:t>主题变量（指向</w:t>
      </w:r>
      <w:r>
        <w:rPr>
          <w:rFonts w:hint="eastAsia"/>
        </w:rPr>
        <w:t xml:space="preserve"> kunling </w:t>
      </w:r>
      <w:r>
        <w:rPr>
          <w:rFonts w:hint="eastAsia"/>
        </w:rPr>
        <w:t>品牌色）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  --background: oklch(1 0 0);</w:t>
      </w:r>
    </w:p>
    <w:p w:rsidR="00926089" w:rsidRDefault="00926089" w:rsidP="00926089">
      <w:pPr>
        <w:spacing w:line="240" w:lineRule="auto"/>
      </w:pPr>
      <w:r>
        <w:t xml:space="preserve">    --foreground: var(--color-text-primary);</w:t>
      </w:r>
    </w:p>
    <w:p w:rsidR="00926089" w:rsidRDefault="00926089" w:rsidP="00926089">
      <w:pPr>
        <w:spacing w:line="240" w:lineRule="auto"/>
      </w:pPr>
      <w:r>
        <w:t xml:space="preserve">    --card: var(--color-bg-card);</w:t>
      </w:r>
    </w:p>
    <w:p w:rsidR="00926089" w:rsidRDefault="00926089" w:rsidP="00926089">
      <w:pPr>
        <w:spacing w:line="240" w:lineRule="auto"/>
      </w:pPr>
      <w:r>
        <w:t xml:space="preserve">    --card-foreground: var(--color-text-primary);</w:t>
      </w:r>
    </w:p>
    <w:p w:rsidR="00926089" w:rsidRDefault="00926089" w:rsidP="00926089">
      <w:pPr>
        <w:spacing w:line="240" w:lineRule="auto"/>
      </w:pPr>
      <w:r>
        <w:t xml:space="preserve">    --popover: var(--color-bg-card);</w:t>
      </w:r>
    </w:p>
    <w:p w:rsidR="00926089" w:rsidRDefault="00926089" w:rsidP="00926089">
      <w:pPr>
        <w:spacing w:line="240" w:lineRule="auto"/>
      </w:pPr>
      <w:r>
        <w:t xml:space="preserve">    --popover-foreground: var(--color-text-primary);</w:t>
      </w:r>
    </w:p>
    <w:p w:rsidR="00926089" w:rsidRDefault="00926089" w:rsidP="00926089">
      <w:pPr>
        <w:spacing w:line="240" w:lineRule="auto"/>
      </w:pPr>
      <w:r>
        <w:t xml:space="preserve">    --primary: var(--color-primary);</w:t>
      </w:r>
    </w:p>
    <w:p w:rsidR="00926089" w:rsidRDefault="00926089" w:rsidP="00926089">
      <w:pPr>
        <w:spacing w:line="240" w:lineRule="auto"/>
      </w:pPr>
      <w:r>
        <w:t xml:space="preserve">    --primary-foreground: var(--color-text-white);</w:t>
      </w:r>
    </w:p>
    <w:p w:rsidR="00926089" w:rsidRDefault="00926089" w:rsidP="00926089">
      <w:pPr>
        <w:spacing w:line="240" w:lineRule="auto"/>
      </w:pPr>
      <w:r>
        <w:t xml:space="preserve">    --secondary: var(--color-bg-hover);</w:t>
      </w:r>
    </w:p>
    <w:p w:rsidR="00926089" w:rsidRDefault="00926089" w:rsidP="00926089">
      <w:pPr>
        <w:spacing w:line="240" w:lineRule="auto"/>
      </w:pPr>
      <w:r>
        <w:t xml:space="preserve">    --secondary-foreground: var(--color-text-primary);</w:t>
      </w:r>
    </w:p>
    <w:p w:rsidR="00926089" w:rsidRDefault="00926089" w:rsidP="00926089">
      <w:pPr>
        <w:spacing w:line="240" w:lineRule="auto"/>
      </w:pPr>
      <w:r>
        <w:t xml:space="preserve">    --muted: var(--color-bg-disabled);</w:t>
      </w:r>
    </w:p>
    <w:p w:rsidR="00926089" w:rsidRDefault="00926089" w:rsidP="00926089">
      <w:pPr>
        <w:spacing w:line="240" w:lineRule="auto"/>
      </w:pPr>
      <w:r>
        <w:t xml:space="preserve">    --muted-foreground: var(--color-text-secondary);</w:t>
      </w:r>
    </w:p>
    <w:p w:rsidR="00926089" w:rsidRDefault="00926089" w:rsidP="00926089">
      <w:pPr>
        <w:spacing w:line="240" w:lineRule="auto"/>
      </w:pPr>
      <w:r>
        <w:t xml:space="preserve">    --accent: var(--color-primary-active);</w:t>
      </w:r>
    </w:p>
    <w:p w:rsidR="00926089" w:rsidRDefault="00926089" w:rsidP="00926089">
      <w:pPr>
        <w:spacing w:line="240" w:lineRule="auto"/>
      </w:pPr>
      <w:r>
        <w:t xml:space="preserve">    --accent-foreground: var(--color-primary);</w:t>
      </w:r>
    </w:p>
    <w:p w:rsidR="00926089" w:rsidRDefault="00926089" w:rsidP="00926089">
      <w:pPr>
        <w:spacing w:line="240" w:lineRule="auto"/>
      </w:pPr>
      <w:r>
        <w:t xml:space="preserve">    --destructive: var(--color-error);</w:t>
      </w:r>
    </w:p>
    <w:p w:rsidR="00926089" w:rsidRDefault="00926089" w:rsidP="00926089">
      <w:pPr>
        <w:spacing w:line="240" w:lineRule="auto"/>
      </w:pPr>
      <w:r>
        <w:t xml:space="preserve">    --destructive-foreground: var(--color-text-white);</w:t>
      </w:r>
    </w:p>
    <w:p w:rsidR="00926089" w:rsidRDefault="00926089" w:rsidP="00926089">
      <w:pPr>
        <w:spacing w:line="240" w:lineRule="auto"/>
      </w:pPr>
      <w:r>
        <w:t xml:space="preserve">    --border: var(--color-border-subtle);</w:t>
      </w:r>
    </w:p>
    <w:p w:rsidR="00926089" w:rsidRDefault="00926089" w:rsidP="00926089">
      <w:pPr>
        <w:spacing w:line="240" w:lineRule="auto"/>
      </w:pPr>
      <w:r>
        <w:t xml:space="preserve">    --input: var(--color-border-subtle);</w:t>
      </w:r>
    </w:p>
    <w:p w:rsidR="00926089" w:rsidRDefault="00926089" w:rsidP="00926089">
      <w:pPr>
        <w:spacing w:line="240" w:lineRule="auto"/>
      </w:pPr>
      <w:r>
        <w:t xml:space="preserve">    --ring: var(--color-primary);</w:t>
      </w:r>
    </w:p>
    <w:p w:rsidR="00926089" w:rsidRDefault="00926089" w:rsidP="00926089">
      <w:pPr>
        <w:spacing w:line="240" w:lineRule="auto"/>
      </w:pPr>
      <w:r>
        <w:t xml:space="preserve">    --radius: 0.625rem;</w:t>
      </w:r>
    </w:p>
    <w:p w:rsidR="00926089" w:rsidRDefault="00926089" w:rsidP="00926089">
      <w:pPr>
        <w:spacing w:line="240" w:lineRule="auto"/>
      </w:pPr>
      <w:r>
        <w:t xml:space="preserve">    --chart-1: oklch(0.87 0 0);</w:t>
      </w:r>
    </w:p>
    <w:p w:rsidR="00926089" w:rsidRDefault="00926089" w:rsidP="00926089">
      <w:pPr>
        <w:spacing w:line="240" w:lineRule="auto"/>
      </w:pPr>
      <w:r>
        <w:t xml:space="preserve">    --chart-2: oklch(0.556 0 0);</w:t>
      </w:r>
    </w:p>
    <w:p w:rsidR="00926089" w:rsidRDefault="00926089" w:rsidP="00926089">
      <w:pPr>
        <w:spacing w:line="240" w:lineRule="auto"/>
      </w:pPr>
      <w:r>
        <w:t xml:space="preserve">    --chart-3: oklch(0.439 0 0);</w:t>
      </w:r>
    </w:p>
    <w:p w:rsidR="00926089" w:rsidRDefault="00926089" w:rsidP="00926089">
      <w:pPr>
        <w:spacing w:line="240" w:lineRule="auto"/>
      </w:pPr>
      <w:r>
        <w:t xml:space="preserve">    --chart-4: oklch(0.371 0 0);</w:t>
      </w:r>
    </w:p>
    <w:p w:rsidR="00926089" w:rsidRDefault="00926089" w:rsidP="00926089">
      <w:pPr>
        <w:spacing w:line="240" w:lineRule="auto"/>
      </w:pPr>
      <w:r>
        <w:t xml:space="preserve">    --chart-5: oklch(0.269 0 0);</w:t>
      </w:r>
    </w:p>
    <w:p w:rsidR="00926089" w:rsidRDefault="00926089" w:rsidP="00926089">
      <w:pPr>
        <w:spacing w:line="240" w:lineRule="auto"/>
      </w:pPr>
      <w:r>
        <w:lastRenderedPageBreak/>
        <w:t xml:space="preserve">    --sidebar: oklch(0.985 0 0);</w:t>
      </w:r>
    </w:p>
    <w:p w:rsidR="00926089" w:rsidRDefault="00926089" w:rsidP="00926089">
      <w:pPr>
        <w:spacing w:line="240" w:lineRule="auto"/>
      </w:pPr>
      <w:r>
        <w:t xml:space="preserve">    --sidebar-foreground: var(--color-text-primary);</w:t>
      </w:r>
    </w:p>
    <w:p w:rsidR="00926089" w:rsidRDefault="00926089" w:rsidP="00926089">
      <w:pPr>
        <w:spacing w:line="240" w:lineRule="auto"/>
      </w:pPr>
      <w:r>
        <w:t xml:space="preserve">    --sidebar-primary: var(--color-primary);</w:t>
      </w:r>
    </w:p>
    <w:p w:rsidR="00926089" w:rsidRDefault="00926089" w:rsidP="00926089">
      <w:pPr>
        <w:spacing w:line="240" w:lineRule="auto"/>
      </w:pPr>
      <w:r>
        <w:t xml:space="preserve">    --sidebar-primary-foreground: var(--color-text-white);</w:t>
      </w:r>
    </w:p>
    <w:p w:rsidR="00926089" w:rsidRDefault="00926089" w:rsidP="00926089">
      <w:pPr>
        <w:spacing w:line="240" w:lineRule="auto"/>
      </w:pPr>
      <w:r>
        <w:t xml:space="preserve">    --sidebar-accent: var(--color-primary-active);</w:t>
      </w:r>
    </w:p>
    <w:p w:rsidR="00926089" w:rsidRDefault="00926089" w:rsidP="00926089">
      <w:pPr>
        <w:spacing w:line="240" w:lineRule="auto"/>
      </w:pPr>
      <w:r>
        <w:t xml:space="preserve">    --sidebar-accent-foreground: var(--color-primary);</w:t>
      </w:r>
    </w:p>
    <w:p w:rsidR="00926089" w:rsidRDefault="00926089" w:rsidP="00926089">
      <w:pPr>
        <w:spacing w:line="240" w:lineRule="auto"/>
      </w:pPr>
      <w:r>
        <w:t xml:space="preserve">    --sidebar-border: var(--color-border-subtle);</w:t>
      </w:r>
    </w:p>
    <w:p w:rsidR="00926089" w:rsidRDefault="00926089" w:rsidP="00926089">
      <w:pPr>
        <w:spacing w:line="240" w:lineRule="auto"/>
      </w:pPr>
      <w:r>
        <w:t xml:space="preserve">    --sidebar-ring: var(--color-primary);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/* </w:t>
      </w:r>
      <w:r>
        <w:rPr>
          <w:rFonts w:hint="eastAsia"/>
        </w:rPr>
        <w:t>──</w:t>
      </w:r>
      <w:r>
        <w:rPr>
          <w:rFonts w:hint="eastAsia"/>
        </w:rPr>
        <w:t xml:space="preserve"> kunling </w:t>
      </w:r>
      <w:r>
        <w:rPr>
          <w:rFonts w:hint="eastAsia"/>
        </w:rPr>
        <w:t>自定义变量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  --color-text-primary:     rgba(0, 0, 0, 0.9);</w:t>
      </w:r>
    </w:p>
    <w:p w:rsidR="00926089" w:rsidRDefault="00926089" w:rsidP="00926089">
      <w:pPr>
        <w:spacing w:line="240" w:lineRule="auto"/>
      </w:pPr>
      <w:r>
        <w:t xml:space="preserve">    --color-text-secondary:   rgba(0, 0, 0, 0.6);</w:t>
      </w:r>
    </w:p>
    <w:p w:rsidR="00926089" w:rsidRDefault="00926089" w:rsidP="00926089">
      <w:pPr>
        <w:spacing w:line="240" w:lineRule="auto"/>
      </w:pPr>
      <w:r>
        <w:t xml:space="preserve">    --color-text-muted:       rgba(0, 0, 0, 0.4);</w:t>
      </w:r>
    </w:p>
    <w:p w:rsidR="00926089" w:rsidRDefault="00926089" w:rsidP="00926089">
      <w:pPr>
        <w:spacing w:line="240" w:lineRule="auto"/>
      </w:pPr>
      <w:r>
        <w:t xml:space="preserve">    --color-text-hint:        rgba(0, 0, 0, 0.4);</w:t>
      </w:r>
    </w:p>
    <w:p w:rsidR="00926089" w:rsidRDefault="00926089" w:rsidP="00926089">
      <w:pPr>
        <w:spacing w:line="240" w:lineRule="auto"/>
      </w:pPr>
      <w:r>
        <w:t xml:space="preserve">    --color-text-disabled:    rgba(0, 0, 0, 0.2);</w:t>
      </w:r>
    </w:p>
    <w:p w:rsidR="00926089" w:rsidRDefault="00926089" w:rsidP="00926089">
      <w:pPr>
        <w:spacing w:line="240" w:lineRule="auto"/>
      </w:pPr>
      <w:r>
        <w:t xml:space="preserve">    --color-text-white:       #ffffff;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--color-primary: #C7000B;</w:t>
      </w:r>
    </w:p>
    <w:p w:rsidR="00926089" w:rsidRDefault="00926089" w:rsidP="00926089">
      <w:pPr>
        <w:spacing w:line="240" w:lineRule="auto"/>
      </w:pPr>
      <w:r>
        <w:t xml:space="preserve">    --color-primary-disabled: rgba(199, 0, 11, 0.4);</w:t>
      </w:r>
    </w:p>
    <w:p w:rsidR="00926089" w:rsidRDefault="00926089" w:rsidP="00926089">
      <w:pPr>
        <w:spacing w:line="240" w:lineRule="auto"/>
      </w:pPr>
      <w:r>
        <w:t xml:space="preserve">    --color-primary-soft: rgba(199, 0, 11, 0.05);</w:t>
      </w:r>
    </w:p>
    <w:p w:rsidR="00926089" w:rsidRDefault="00926089" w:rsidP="00926089">
      <w:pPr>
        <w:spacing w:line="240" w:lineRule="auto"/>
      </w:pPr>
      <w:r>
        <w:t xml:space="preserve">    --color-primary-active: rgba(199, 0, 11, 0.08);</w:t>
      </w:r>
    </w:p>
    <w:p w:rsidR="00926089" w:rsidRDefault="00926089" w:rsidP="00926089">
      <w:pPr>
        <w:spacing w:line="240" w:lineRule="auto"/>
      </w:pPr>
      <w:r>
        <w:t xml:space="preserve">    --color-orange: #FF8C42;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--color-success: #10B981;</w:t>
      </w:r>
    </w:p>
    <w:p w:rsidR="00926089" w:rsidRDefault="00926089" w:rsidP="00926089">
      <w:pPr>
        <w:spacing w:line="240" w:lineRule="auto"/>
      </w:pPr>
      <w:r>
        <w:t xml:space="preserve">    --color-warning: #F97316;</w:t>
      </w:r>
    </w:p>
    <w:p w:rsidR="00926089" w:rsidRDefault="00926089" w:rsidP="00926089">
      <w:pPr>
        <w:spacing w:line="240" w:lineRule="auto"/>
      </w:pPr>
      <w:r>
        <w:t xml:space="preserve">    --color-error: #DC2626;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--color-bg-page: #F2F3F5;</w:t>
      </w:r>
    </w:p>
    <w:p w:rsidR="00926089" w:rsidRDefault="00926089" w:rsidP="00926089">
      <w:pPr>
        <w:spacing w:line="240" w:lineRule="auto"/>
      </w:pPr>
      <w:r>
        <w:t xml:space="preserve">    --color-bg-card: #ffffff;</w:t>
      </w:r>
    </w:p>
    <w:p w:rsidR="00926089" w:rsidRDefault="00926089" w:rsidP="00926089">
      <w:pPr>
        <w:spacing w:line="240" w:lineRule="auto"/>
      </w:pPr>
      <w:r>
        <w:t xml:space="preserve">    --color-bg-hover: rgba(0, 0, 0, 0.04);</w:t>
      </w:r>
    </w:p>
    <w:p w:rsidR="00926089" w:rsidRDefault="00926089" w:rsidP="00926089">
      <w:pPr>
        <w:spacing w:line="240" w:lineRule="auto"/>
      </w:pPr>
      <w:r>
        <w:t xml:space="preserve">    --color-bg-disabled: rgba(0, 0, 0, 0.05);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--color-border-subtle: rgba(0, 0, 0, 0.06);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--color-divider-strong:  rgba(0, 0, 0, 0.6);</w:t>
      </w:r>
    </w:p>
    <w:p w:rsidR="00926089" w:rsidRDefault="00926089" w:rsidP="00926089">
      <w:pPr>
        <w:spacing w:line="240" w:lineRule="auto"/>
      </w:pPr>
      <w:r>
        <w:t xml:space="preserve">    --color-divider:         rgba(0, 0, 0, 0.1);</w:t>
      </w:r>
    </w:p>
    <w:p w:rsidR="00926089" w:rsidRDefault="00926089" w:rsidP="00926089">
      <w:pPr>
        <w:spacing w:line="240" w:lineRule="auto"/>
      </w:pPr>
      <w:r>
        <w:t xml:space="preserve">    --color-divider-subtle:  rgba(0, 0, 0, 0.05);</w:t>
      </w:r>
    </w:p>
    <w:p w:rsidR="00926089" w:rsidRDefault="00926089" w:rsidP="00926089">
      <w:pPr>
        <w:spacing w:line="240" w:lineRule="auto"/>
      </w:pPr>
      <w:r>
        <w:t xml:space="preserve">    --color-divider-faint:   rgba(0, 0, 0, 0.03);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--color-mask: rgba(0, 0, 0, 0.3);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--radius-xxs: 4px;</w:t>
      </w:r>
    </w:p>
    <w:p w:rsidR="00926089" w:rsidRDefault="00926089" w:rsidP="00926089">
      <w:pPr>
        <w:spacing w:line="240" w:lineRule="auto"/>
      </w:pPr>
      <w:r>
        <w:t xml:space="preserve">    --radius-md: 12px;</w:t>
      </w:r>
    </w:p>
    <w:p w:rsidR="00926089" w:rsidRDefault="00926089" w:rsidP="00926089">
      <w:pPr>
        <w:spacing w:line="240" w:lineRule="auto"/>
      </w:pPr>
      <w:r>
        <w:lastRenderedPageBreak/>
        <w:t xml:space="preserve">    --radius-lg: 16px;</w:t>
      </w:r>
    </w:p>
    <w:p w:rsidR="00926089" w:rsidRDefault="00926089" w:rsidP="00926089">
      <w:pPr>
        <w:spacing w:line="240" w:lineRule="auto"/>
      </w:pPr>
      <w:r>
        <w:t xml:space="preserve">    --radius-xl: 18px;</w:t>
      </w:r>
    </w:p>
    <w:p w:rsidR="00926089" w:rsidRDefault="00926089" w:rsidP="00926089">
      <w:pPr>
        <w:spacing w:line="240" w:lineRule="auto"/>
      </w:pPr>
      <w:r>
        <w:t xml:space="preserve">    --radius-2xl: 20px;</w:t>
      </w:r>
    </w:p>
    <w:p w:rsidR="00926089" w:rsidRDefault="00926089" w:rsidP="00926089">
      <w:pPr>
        <w:spacing w:line="240" w:lineRule="auto"/>
      </w:pPr>
      <w:r>
        <w:t xml:space="preserve">    --radius-3xl: 24px;</w:t>
      </w:r>
    </w:p>
    <w:p w:rsidR="00926089" w:rsidRDefault="00926089" w:rsidP="00926089">
      <w:pPr>
        <w:spacing w:line="240" w:lineRule="auto"/>
      </w:pPr>
      <w:r>
        <w:t xml:space="preserve">    --radius-4xl: 32px;</w:t>
      </w:r>
    </w:p>
    <w:p w:rsidR="00926089" w:rsidRDefault="00926089" w:rsidP="00926089">
      <w:pPr>
        <w:spacing w:line="240" w:lineRule="auto"/>
      </w:pPr>
      <w:r>
        <w:t xml:space="preserve">    --radius-full: 9999px;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--shadow-sm: 0 1px 6px 0 rgba(0, 0, 0, 0.08);</w:t>
      </w:r>
    </w:p>
    <w:p w:rsidR="00926089" w:rsidRDefault="00926089" w:rsidP="00926089">
      <w:pPr>
        <w:spacing w:line="240" w:lineRule="auto"/>
      </w:pPr>
      <w:r>
        <w:t xml:space="preserve">    --shadow-md: 0 8px 24px 0 rgba(0, 0, 0, 0.08);</w:t>
      </w:r>
    </w:p>
    <w:p w:rsidR="00926089" w:rsidRDefault="00926089" w:rsidP="00926089">
      <w:pPr>
        <w:spacing w:line="240" w:lineRule="auto"/>
      </w:pPr>
      <w:r>
        <w:t xml:space="preserve">    --shadow-lg: 0 8px 24px 0 rgba(0, 0, 0, 0.16);</w:t>
      </w:r>
    </w:p>
    <w:p w:rsidR="00926089" w:rsidRDefault="00926089" w:rsidP="00926089">
      <w:pPr>
        <w:spacing w:line="240" w:lineRule="auto"/>
      </w:pPr>
      <w:r>
        <w:t xml:space="preserve">    --shadow-xl: 0 10px 20px 0 rgba(0, 0, 0, 0.15);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--font-caption-10:  10px;</w:t>
      </w:r>
    </w:p>
    <w:p w:rsidR="00926089" w:rsidRDefault="00926089" w:rsidP="00926089">
      <w:pPr>
        <w:spacing w:line="240" w:lineRule="auto"/>
      </w:pPr>
      <w:r>
        <w:t xml:space="preserve">    --font-caption-12:  12px;</w:t>
      </w:r>
    </w:p>
    <w:p w:rsidR="00926089" w:rsidRDefault="00926089" w:rsidP="00926089">
      <w:pPr>
        <w:spacing w:line="240" w:lineRule="auto"/>
      </w:pPr>
      <w:r>
        <w:t xml:space="preserve">    --font-display-36: 36px;</w:t>
      </w:r>
    </w:p>
    <w:p w:rsidR="00926089" w:rsidRDefault="00926089" w:rsidP="00926089">
      <w:pPr>
        <w:spacing w:line="240" w:lineRule="auto"/>
      </w:pPr>
      <w:r>
        <w:t xml:space="preserve">    --font-display-48: 48px;</w:t>
      </w:r>
    </w:p>
    <w:p w:rsidR="00926089" w:rsidRDefault="00926089" w:rsidP="00926089">
      <w:pPr>
        <w:spacing w:line="240" w:lineRule="auto"/>
      </w:pPr>
      <w:r>
        <w:t xml:space="preserve">    --font-display-60: 60px;</w:t>
      </w:r>
    </w:p>
    <w:p w:rsidR="00926089" w:rsidRDefault="00926089" w:rsidP="00926089">
      <w:pPr>
        <w:spacing w:line="240" w:lineRule="auto"/>
      </w:pPr>
      <w:r>
        <w:t xml:space="preserve">    --font-headline-12: 12px;</w:t>
      </w:r>
    </w:p>
    <w:p w:rsidR="00926089" w:rsidRDefault="00926089" w:rsidP="00926089">
      <w:pPr>
        <w:spacing w:line="240" w:lineRule="auto"/>
      </w:pPr>
      <w:r>
        <w:t xml:space="preserve">    --font-headline-14: 14px;</w:t>
      </w:r>
    </w:p>
    <w:p w:rsidR="00926089" w:rsidRDefault="00926089" w:rsidP="00926089">
      <w:pPr>
        <w:spacing w:line="240" w:lineRule="auto"/>
      </w:pPr>
      <w:r>
        <w:t xml:space="preserve">    --font-headline-16: 16px;</w:t>
      </w:r>
    </w:p>
    <w:p w:rsidR="00926089" w:rsidRDefault="00926089" w:rsidP="00926089">
      <w:pPr>
        <w:spacing w:line="240" w:lineRule="auto"/>
      </w:pPr>
      <w:r>
        <w:t xml:space="preserve">    --font-headline-18: 18px;</w:t>
      </w:r>
    </w:p>
    <w:p w:rsidR="00926089" w:rsidRDefault="00926089" w:rsidP="00926089">
      <w:pPr>
        <w:spacing w:line="240" w:lineRule="auto"/>
      </w:pPr>
      <w:r>
        <w:t xml:space="preserve">    --font-headline-20: 20px;</w:t>
      </w:r>
    </w:p>
    <w:p w:rsidR="00926089" w:rsidRDefault="00926089" w:rsidP="00926089">
      <w:pPr>
        <w:spacing w:line="240" w:lineRule="auto"/>
      </w:pPr>
      <w:r>
        <w:t xml:space="preserve">    --font-headline-24: 24px;</w:t>
      </w:r>
    </w:p>
    <w:p w:rsidR="00926089" w:rsidRDefault="00926089" w:rsidP="00926089">
      <w:pPr>
        <w:spacing w:line="240" w:lineRule="auto"/>
      </w:pPr>
      <w:r>
        <w:t xml:space="preserve">    --font-body-12: 12px;</w:t>
      </w:r>
    </w:p>
    <w:p w:rsidR="00926089" w:rsidRDefault="00926089" w:rsidP="00926089">
      <w:pPr>
        <w:spacing w:line="240" w:lineRule="auto"/>
      </w:pPr>
      <w:r>
        <w:t xml:space="preserve">    --font-body-14: 14px;</w:t>
      </w:r>
    </w:p>
    <w:p w:rsidR="00926089" w:rsidRDefault="00926089" w:rsidP="00926089">
      <w:pPr>
        <w:spacing w:line="240" w:lineRule="auto"/>
      </w:pPr>
      <w:r>
        <w:t xml:space="preserve">    --font-body-16: 16px;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--font-weight-regular:  400;</w:t>
      </w:r>
    </w:p>
    <w:p w:rsidR="00926089" w:rsidRDefault="00926089" w:rsidP="00926089">
      <w:pPr>
        <w:spacing w:line="240" w:lineRule="auto"/>
      </w:pPr>
      <w:r>
        <w:t xml:space="preserve">    --font-weight-medium:   500;</w:t>
      </w:r>
    </w:p>
    <w:p w:rsidR="00926089" w:rsidRDefault="00926089" w:rsidP="00926089">
      <w:pPr>
        <w:spacing w:line="240" w:lineRule="auto"/>
      </w:pPr>
      <w:r>
        <w:t xml:space="preserve">    --font-weight-semibold: 600;</w:t>
      </w:r>
    </w:p>
    <w:p w:rsidR="00926089" w:rsidRDefault="00926089" w:rsidP="00926089">
      <w:pPr>
        <w:spacing w:line="240" w:lineRule="auto"/>
      </w:pPr>
      <w:r>
        <w:t xml:space="preserve">    --font-weight-bold:     700;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--line-height-12: 12px;</w:t>
      </w:r>
    </w:p>
    <w:p w:rsidR="00926089" w:rsidRDefault="00926089" w:rsidP="00926089">
      <w:pPr>
        <w:spacing w:line="240" w:lineRule="auto"/>
      </w:pPr>
      <w:r>
        <w:t xml:space="preserve">    --line-height-14: 14px;</w:t>
      </w:r>
    </w:p>
    <w:p w:rsidR="00926089" w:rsidRDefault="00926089" w:rsidP="00926089">
      <w:pPr>
        <w:spacing w:line="240" w:lineRule="auto"/>
      </w:pPr>
      <w:r>
        <w:t xml:space="preserve">    --line-height-16: 16px;</w:t>
      </w:r>
    </w:p>
    <w:p w:rsidR="00926089" w:rsidRDefault="00926089" w:rsidP="00926089">
      <w:pPr>
        <w:spacing w:line="240" w:lineRule="auto"/>
      </w:pPr>
      <w:r>
        <w:t xml:space="preserve">    --line-height-18: 18px;</w:t>
      </w:r>
    </w:p>
    <w:p w:rsidR="00926089" w:rsidRDefault="00926089" w:rsidP="00926089">
      <w:pPr>
        <w:spacing w:line="240" w:lineRule="auto"/>
      </w:pPr>
      <w:r>
        <w:t xml:space="preserve">    --line-height-20: 20px;</w:t>
      </w:r>
    </w:p>
    <w:p w:rsidR="00926089" w:rsidRDefault="00926089" w:rsidP="00926089">
      <w:pPr>
        <w:spacing w:line="240" w:lineRule="auto"/>
      </w:pPr>
      <w:r>
        <w:t xml:space="preserve">    --line-height-24: 24px;</w:t>
      </w:r>
    </w:p>
    <w:p w:rsidR="00926089" w:rsidRDefault="00926089" w:rsidP="00926089">
      <w:pPr>
        <w:spacing w:line="240" w:lineRule="auto"/>
      </w:pPr>
      <w:r>
        <w:t xml:space="preserve">    --line-height-26: 26px;</w:t>
      </w:r>
    </w:p>
    <w:p w:rsidR="00926089" w:rsidRDefault="00926089" w:rsidP="00926089">
      <w:pPr>
        <w:spacing w:line="240" w:lineRule="auto"/>
      </w:pPr>
      <w:r>
        <w:t xml:space="preserve">    --line-height-30: 30px;</w:t>
      </w:r>
    </w:p>
    <w:p w:rsidR="00926089" w:rsidRDefault="00926089" w:rsidP="00926089">
      <w:pPr>
        <w:spacing w:line="240" w:lineRule="auto"/>
      </w:pPr>
      <w:r>
        <w:t xml:space="preserve">    --line-height-32: 32px;</w:t>
      </w:r>
    </w:p>
    <w:p w:rsidR="00926089" w:rsidRDefault="00926089" w:rsidP="00926089">
      <w:pPr>
        <w:spacing w:line="240" w:lineRule="auto"/>
      </w:pPr>
      <w:r>
        <w:t xml:space="preserve">    --line-height-36: 36px;</w:t>
      </w:r>
    </w:p>
    <w:p w:rsidR="00926089" w:rsidRDefault="00926089" w:rsidP="00926089">
      <w:pPr>
        <w:spacing w:line="240" w:lineRule="auto"/>
      </w:pPr>
      <w:r>
        <w:t xml:space="preserve">    --line-height-48: 48px;</w:t>
      </w:r>
    </w:p>
    <w:p w:rsidR="00926089" w:rsidRDefault="00926089" w:rsidP="00926089">
      <w:pPr>
        <w:spacing w:line="240" w:lineRule="auto"/>
      </w:pPr>
      <w:r>
        <w:lastRenderedPageBreak/>
        <w:t xml:space="preserve">    --line-height-60: 60px;</w:t>
      </w:r>
    </w:p>
    <w:p w:rsidR="00926089" w:rsidRDefault="00926089" w:rsidP="00926089">
      <w:pPr>
        <w:spacing w:line="240" w:lineRule="auto"/>
      </w:pPr>
      <w:r>
        <w:t xml:space="preserve">    --line-height-64: 64px;</w:t>
      </w:r>
    </w:p>
    <w:p w:rsidR="00926089" w:rsidRDefault="00926089" w:rsidP="00926089">
      <w:pPr>
        <w:spacing w:line="240" w:lineRule="auto"/>
      </w:pPr>
      <w:r>
        <w:t xml:space="preserve">    --line-height-80: 80px;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--spacing-xs: 4px;</w:t>
      </w:r>
    </w:p>
    <w:p w:rsidR="00926089" w:rsidRDefault="00926089" w:rsidP="00926089">
      <w:pPr>
        <w:spacing w:line="240" w:lineRule="auto"/>
      </w:pPr>
      <w:r>
        <w:t xml:space="preserve">    --spacing-sm: 6px;</w:t>
      </w:r>
    </w:p>
    <w:p w:rsidR="00926089" w:rsidRDefault="00926089" w:rsidP="00926089">
      <w:pPr>
        <w:spacing w:line="240" w:lineRule="auto"/>
      </w:pPr>
      <w:r>
        <w:t xml:space="preserve">    --spacing-md: 8px;</w:t>
      </w:r>
    </w:p>
    <w:p w:rsidR="00926089" w:rsidRDefault="00926089" w:rsidP="00926089">
      <w:pPr>
        <w:spacing w:line="240" w:lineRule="auto"/>
      </w:pPr>
      <w:r>
        <w:t xml:space="preserve">    --spacing-lg: 12px;</w:t>
      </w:r>
    </w:p>
    <w:p w:rsidR="00926089" w:rsidRDefault="00926089" w:rsidP="00926089">
      <w:pPr>
        <w:spacing w:line="240" w:lineRule="auto"/>
      </w:pPr>
      <w:r>
        <w:t xml:space="preserve">    --spacing-xl: 16px;</w:t>
      </w:r>
    </w:p>
    <w:p w:rsidR="00926089" w:rsidRDefault="00926089" w:rsidP="00926089">
      <w:pPr>
        <w:spacing w:line="240" w:lineRule="auto"/>
      </w:pPr>
      <w:r>
        <w:t xml:space="preserve">    --spacing-2xl: 24px;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.dark {</w:t>
      </w:r>
    </w:p>
    <w:p w:rsidR="00926089" w:rsidRDefault="00926089" w:rsidP="00926089">
      <w:pPr>
        <w:spacing w:line="240" w:lineRule="auto"/>
      </w:pPr>
      <w:r>
        <w:t xml:space="preserve">    --background: oklch(0.145 0 0);</w:t>
      </w:r>
    </w:p>
    <w:p w:rsidR="00926089" w:rsidRDefault="00926089" w:rsidP="00926089">
      <w:pPr>
        <w:spacing w:line="240" w:lineRule="auto"/>
      </w:pPr>
      <w:r>
        <w:t xml:space="preserve">    --foreground: oklch(0.985 0 0);</w:t>
      </w:r>
    </w:p>
    <w:p w:rsidR="00926089" w:rsidRDefault="00926089" w:rsidP="00926089">
      <w:pPr>
        <w:spacing w:line="240" w:lineRule="auto"/>
      </w:pPr>
      <w:r>
        <w:t xml:space="preserve">    --card: oklch(0.205 0 0);</w:t>
      </w:r>
    </w:p>
    <w:p w:rsidR="00926089" w:rsidRDefault="00926089" w:rsidP="00926089">
      <w:pPr>
        <w:spacing w:line="240" w:lineRule="auto"/>
      </w:pPr>
      <w:r>
        <w:t xml:space="preserve">    --card-foreground: oklch(0.985 0 0);</w:t>
      </w:r>
    </w:p>
    <w:p w:rsidR="00926089" w:rsidRDefault="00926089" w:rsidP="00926089">
      <w:pPr>
        <w:spacing w:line="240" w:lineRule="auto"/>
      </w:pPr>
      <w:r>
        <w:t xml:space="preserve">    --popover: oklch(0.205 0 0);</w:t>
      </w:r>
    </w:p>
    <w:p w:rsidR="00926089" w:rsidRDefault="00926089" w:rsidP="00926089">
      <w:pPr>
        <w:spacing w:line="240" w:lineRule="auto"/>
      </w:pPr>
      <w:r>
        <w:t xml:space="preserve">    --popover-foreground: oklch(0.985 0 0);</w:t>
      </w:r>
    </w:p>
    <w:p w:rsidR="00926089" w:rsidRDefault="00926089" w:rsidP="00926089">
      <w:pPr>
        <w:spacing w:line="240" w:lineRule="auto"/>
      </w:pPr>
      <w:r>
        <w:t xml:space="preserve">    --primary: var(--color-primary);</w:t>
      </w:r>
    </w:p>
    <w:p w:rsidR="00926089" w:rsidRDefault="00926089" w:rsidP="00926089">
      <w:pPr>
        <w:spacing w:line="240" w:lineRule="auto"/>
      </w:pPr>
      <w:r>
        <w:t xml:space="preserve">    --primary-foreground: var(--color-text-white);</w:t>
      </w:r>
    </w:p>
    <w:p w:rsidR="00926089" w:rsidRDefault="00926089" w:rsidP="00926089">
      <w:pPr>
        <w:spacing w:line="240" w:lineRule="auto"/>
      </w:pPr>
      <w:r>
        <w:t xml:space="preserve">    --secondary: oklch(0.269 0 0);</w:t>
      </w:r>
    </w:p>
    <w:p w:rsidR="00926089" w:rsidRDefault="00926089" w:rsidP="00926089">
      <w:pPr>
        <w:spacing w:line="240" w:lineRule="auto"/>
      </w:pPr>
      <w:r>
        <w:t xml:space="preserve">    --secondary-foreground: oklch(0.985 0 0);</w:t>
      </w:r>
    </w:p>
    <w:p w:rsidR="00926089" w:rsidRDefault="00926089" w:rsidP="00926089">
      <w:pPr>
        <w:spacing w:line="240" w:lineRule="auto"/>
      </w:pPr>
      <w:r>
        <w:t xml:space="preserve">    --muted: oklch(0.269 0 0);</w:t>
      </w:r>
    </w:p>
    <w:p w:rsidR="00926089" w:rsidRDefault="00926089" w:rsidP="00926089">
      <w:pPr>
        <w:spacing w:line="240" w:lineRule="auto"/>
      </w:pPr>
      <w:r>
        <w:t xml:space="preserve">    --muted-foreground: oklch(0.708 0 0);</w:t>
      </w:r>
    </w:p>
    <w:p w:rsidR="00926089" w:rsidRDefault="00926089" w:rsidP="00926089">
      <w:pPr>
        <w:spacing w:line="240" w:lineRule="auto"/>
      </w:pPr>
      <w:r>
        <w:t xml:space="preserve">    --accent: oklch(0.269 0 0);</w:t>
      </w:r>
    </w:p>
    <w:p w:rsidR="00926089" w:rsidRDefault="00926089" w:rsidP="00926089">
      <w:pPr>
        <w:spacing w:line="240" w:lineRule="auto"/>
      </w:pPr>
      <w:r>
        <w:t xml:space="preserve">    --accent-foreground: oklch(0.985 0 0);</w:t>
      </w:r>
    </w:p>
    <w:p w:rsidR="00926089" w:rsidRDefault="00926089" w:rsidP="00926089">
      <w:pPr>
        <w:spacing w:line="240" w:lineRule="auto"/>
      </w:pPr>
      <w:r>
        <w:t xml:space="preserve">    --destructive: var(--color-error);</w:t>
      </w:r>
    </w:p>
    <w:p w:rsidR="00926089" w:rsidRDefault="00926089" w:rsidP="00926089">
      <w:pPr>
        <w:spacing w:line="240" w:lineRule="auto"/>
      </w:pPr>
      <w:r>
        <w:t xml:space="preserve">    --destructive-foreground: var(--color-text-white);</w:t>
      </w:r>
    </w:p>
    <w:p w:rsidR="00926089" w:rsidRDefault="00926089" w:rsidP="00926089">
      <w:pPr>
        <w:spacing w:line="240" w:lineRule="auto"/>
      </w:pPr>
      <w:r>
        <w:t xml:space="preserve">    --border: oklch(1 0 0 / 10%);</w:t>
      </w:r>
    </w:p>
    <w:p w:rsidR="00926089" w:rsidRDefault="00926089" w:rsidP="00926089">
      <w:pPr>
        <w:spacing w:line="240" w:lineRule="auto"/>
      </w:pPr>
      <w:r>
        <w:t xml:space="preserve">    --input: oklch(1 0 0 / 15%);</w:t>
      </w:r>
    </w:p>
    <w:p w:rsidR="00926089" w:rsidRDefault="00926089" w:rsidP="00926089">
      <w:pPr>
        <w:spacing w:line="240" w:lineRule="auto"/>
      </w:pPr>
      <w:r>
        <w:t xml:space="preserve">    --ring: var(--color-primary);</w:t>
      </w:r>
    </w:p>
    <w:p w:rsidR="00926089" w:rsidRDefault="00926089" w:rsidP="00926089">
      <w:pPr>
        <w:spacing w:line="240" w:lineRule="auto"/>
      </w:pPr>
      <w:r>
        <w:t xml:space="preserve">    --chart-1: oklch(0.87 0 0);</w:t>
      </w:r>
    </w:p>
    <w:p w:rsidR="00926089" w:rsidRDefault="00926089" w:rsidP="00926089">
      <w:pPr>
        <w:spacing w:line="240" w:lineRule="auto"/>
      </w:pPr>
      <w:r>
        <w:t xml:space="preserve">    --chart-2: oklch(0.556 0 0);</w:t>
      </w:r>
    </w:p>
    <w:p w:rsidR="00926089" w:rsidRDefault="00926089" w:rsidP="00926089">
      <w:pPr>
        <w:spacing w:line="240" w:lineRule="auto"/>
      </w:pPr>
      <w:r>
        <w:t xml:space="preserve">    --chart-3: oklch(0.439 0 0);</w:t>
      </w:r>
    </w:p>
    <w:p w:rsidR="00926089" w:rsidRDefault="00926089" w:rsidP="00926089">
      <w:pPr>
        <w:spacing w:line="240" w:lineRule="auto"/>
      </w:pPr>
      <w:r>
        <w:t xml:space="preserve">    --chart-4: oklch(0.371 0 0);</w:t>
      </w:r>
    </w:p>
    <w:p w:rsidR="00926089" w:rsidRDefault="00926089" w:rsidP="00926089">
      <w:pPr>
        <w:spacing w:line="240" w:lineRule="auto"/>
      </w:pPr>
      <w:r>
        <w:t xml:space="preserve">    --chart-5: oklch(0.269 0 0);</w:t>
      </w:r>
    </w:p>
    <w:p w:rsidR="00926089" w:rsidRDefault="00926089" w:rsidP="00926089">
      <w:pPr>
        <w:spacing w:line="240" w:lineRule="auto"/>
      </w:pPr>
      <w:r>
        <w:t xml:space="preserve">    --sidebar: oklch(0.205 0 0);</w:t>
      </w:r>
    </w:p>
    <w:p w:rsidR="00926089" w:rsidRDefault="00926089" w:rsidP="00926089">
      <w:pPr>
        <w:spacing w:line="240" w:lineRule="auto"/>
      </w:pPr>
      <w:r>
        <w:t xml:space="preserve">    --sidebar-foreground: oklch(0.985 0 0);</w:t>
      </w:r>
    </w:p>
    <w:p w:rsidR="00926089" w:rsidRDefault="00926089" w:rsidP="00926089">
      <w:pPr>
        <w:spacing w:line="240" w:lineRule="auto"/>
      </w:pPr>
      <w:r>
        <w:t xml:space="preserve">    --sidebar-primary: oklch(0.488 0.243 264.376);</w:t>
      </w:r>
    </w:p>
    <w:p w:rsidR="00926089" w:rsidRDefault="00926089" w:rsidP="00926089">
      <w:pPr>
        <w:spacing w:line="240" w:lineRule="auto"/>
      </w:pPr>
      <w:r>
        <w:t xml:space="preserve">    --sidebar-primary-foreground: oklch(0.985 0 0);</w:t>
      </w:r>
    </w:p>
    <w:p w:rsidR="00926089" w:rsidRDefault="00926089" w:rsidP="00926089">
      <w:pPr>
        <w:spacing w:line="240" w:lineRule="auto"/>
      </w:pPr>
      <w:r>
        <w:t xml:space="preserve">    --sidebar-accent: oklch(0.269 0 0);</w:t>
      </w:r>
    </w:p>
    <w:p w:rsidR="00926089" w:rsidRDefault="00926089" w:rsidP="00926089">
      <w:pPr>
        <w:spacing w:line="240" w:lineRule="auto"/>
      </w:pPr>
      <w:r>
        <w:t xml:space="preserve">    --sidebar-accent-foreground: oklch(0.985 0 0);</w:t>
      </w:r>
    </w:p>
    <w:p w:rsidR="00926089" w:rsidRDefault="00926089" w:rsidP="00926089">
      <w:pPr>
        <w:spacing w:line="240" w:lineRule="auto"/>
      </w:pPr>
      <w:r>
        <w:lastRenderedPageBreak/>
        <w:t xml:space="preserve">    --sidebar-border: oklch(1 0 0 / 10%);</w:t>
      </w:r>
    </w:p>
    <w:p w:rsidR="00926089" w:rsidRDefault="00926089" w:rsidP="00926089">
      <w:pPr>
        <w:spacing w:line="240" w:lineRule="auto"/>
      </w:pPr>
      <w:r>
        <w:t xml:space="preserve">    --sidebar-ring: oklch(0.556 0 0);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* {</w:t>
      </w:r>
    </w:p>
    <w:p w:rsidR="00926089" w:rsidRDefault="00926089" w:rsidP="00926089">
      <w:pPr>
        <w:spacing w:line="240" w:lineRule="auto"/>
      </w:pPr>
      <w:r>
        <w:t xml:space="preserve">    @apply border-border;</w:t>
      </w:r>
    </w:p>
    <w:p w:rsidR="00926089" w:rsidRDefault="00926089" w:rsidP="00926089">
      <w:pPr>
        <w:spacing w:line="240" w:lineRule="auto"/>
      </w:pPr>
      <w:r>
        <w:t xml:space="preserve">    border-color: var(--color-border-subtle);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body {</w:t>
      </w:r>
    </w:p>
    <w:p w:rsidR="00926089" w:rsidRDefault="00926089" w:rsidP="00926089">
      <w:pPr>
        <w:spacing w:line="240" w:lineRule="auto"/>
      </w:pPr>
      <w:r>
        <w:t xml:space="preserve">    @apply bg-background text-foreground;</w:t>
      </w:r>
    </w:p>
    <w:p w:rsidR="00926089" w:rsidRDefault="00926089" w:rsidP="00926089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26089" w:rsidRDefault="00926089" w:rsidP="00926089">
      <w:pPr>
        <w:spacing w:line="240" w:lineRule="auto"/>
      </w:pPr>
      <w:r>
        <w:t xml:space="preserve">    background-color: var(--color-bg-page);</w:t>
      </w:r>
    </w:p>
    <w:p w:rsidR="00926089" w:rsidRDefault="00926089" w:rsidP="00926089">
      <w:pPr>
        <w:spacing w:line="240" w:lineRule="auto"/>
      </w:pPr>
      <w:r>
        <w:t xml:space="preserve">    color: var(--color-text-primary);</w:t>
      </w:r>
    </w:p>
    <w:p w:rsidR="00926089" w:rsidRDefault="00926089" w:rsidP="00926089">
      <w:pPr>
        <w:spacing w:line="240" w:lineRule="auto"/>
      </w:pPr>
      <w:r>
        <w:t xml:space="preserve">    -webkit-tap-highlight-color: transparent;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.theme {</w:t>
      </w:r>
    </w:p>
    <w:p w:rsidR="00926089" w:rsidRDefault="00926089" w:rsidP="00926089">
      <w:pPr>
        <w:spacing w:line="240" w:lineRule="auto"/>
      </w:pPr>
      <w:r>
        <w:t xml:space="preserve">    --font-heading: var(--font-sans);</w:t>
      </w:r>
    </w:p>
    <w:p w:rsidR="00926089" w:rsidRDefault="00926089" w:rsidP="00926089">
      <w:pPr>
        <w:spacing w:line="240" w:lineRule="auto"/>
      </w:pPr>
      <w:r>
        <w:t xml:space="preserve">    --font-sans: 'HarmonyOS Sans SC', sans-serif;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  <w:r>
        <w:t xml:space="preserve">  html {</w:t>
      </w:r>
    </w:p>
    <w:p w:rsidR="00926089" w:rsidRDefault="00926089" w:rsidP="00926089">
      <w:pPr>
        <w:spacing w:line="240" w:lineRule="auto"/>
      </w:pPr>
      <w:r>
        <w:t xml:space="preserve">    @apply font-sans;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/* ============================================</w:t>
      </w:r>
    </w:p>
    <w:p w:rsidR="00926089" w:rsidRDefault="00926089" w:rsidP="00926089">
      <w:pPr>
        <w:spacing w:line="240" w:lineRule="auto"/>
      </w:pPr>
      <w:r>
        <w:t xml:space="preserve">   kunling Atomic Classes</w:t>
      </w:r>
    </w:p>
    <w:p w:rsidR="00926089" w:rsidRDefault="00926089" w:rsidP="00926089">
      <w:pPr>
        <w:spacing w:line="240" w:lineRule="auto"/>
      </w:pPr>
      <w:r>
        <w:t xml:space="preserve">   ============================================ */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@layer components {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Display </w:t>
      </w:r>
      <w:r>
        <w:rPr>
          <w:rFonts w:hint="eastAsia"/>
        </w:rPr>
        <w:t>字系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.font-display-s { font-size: var(--font-display-36); line-height: var(--line-height-48);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.font-display-m { font-size: var(--font-display-48); line-height: var(--line-height-64);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.font-display-l { font-size: var(--font-display-60); line-height: var(--line-height-80); font-weight: var(--font-weight-medium);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Headline </w:t>
      </w:r>
      <w:r>
        <w:rPr>
          <w:rFonts w:hint="eastAsia"/>
        </w:rPr>
        <w:t>字系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.font-headline-xxs { font-size: var(--font-headline-12); line-height: var(--line-height-16); font-weight: var(--font-weight-medium); }</w:t>
      </w:r>
    </w:p>
    <w:p w:rsidR="00926089" w:rsidRDefault="00926089" w:rsidP="00926089">
      <w:pPr>
        <w:spacing w:line="240" w:lineRule="auto"/>
      </w:pPr>
      <w:r>
        <w:lastRenderedPageBreak/>
        <w:t xml:space="preserve">  .font-headline-xs  { font-size: var(--font-headline-14); line-height: var(--line-height-18);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.font-headline-s   { font-size: var(--font-headline-16); line-height: var(--line-height-20);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.font-headline-m   { font-size: var(--font-headline-18); line-height: var(--line-height-24);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.font-headline-l   { font-size: var(--font-headline-20); line-height: var(--line-height-26);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.font-headline-xl  { font-size: var(--font-headline-20); line-height: var(--line-height-26); font-weight: var(--font-weight-bold); }</w:t>
      </w:r>
    </w:p>
    <w:p w:rsidR="00926089" w:rsidRDefault="00926089" w:rsidP="00926089">
      <w:pPr>
        <w:spacing w:line="240" w:lineRule="auto"/>
      </w:pPr>
      <w:r>
        <w:t xml:space="preserve">  .font-headline-xxl { font-size: var(--font-headline-24); line-height: var(--line-height-32); font-weight: var(--font-weight-bold);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Headline </w:t>
      </w:r>
      <w:r>
        <w:rPr>
          <w:rFonts w:hint="eastAsia"/>
        </w:rPr>
        <w:t>多行行高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.font-headline-xs-multi { font-size: var(--font-headline-14); line-height: var(--line-height-20);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.font-headline-s-multi  { font-size: var(--font-headline-16); line-height: var(--line-height-24);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.font-headline-m-multi  { font-size: var(--font-headline-18); line-height: var(--line-height-26); font-weight: var(--font-weight-medium); }</w:t>
      </w:r>
    </w:p>
    <w:p w:rsidR="00926089" w:rsidRDefault="00926089" w:rsidP="00926089">
      <w:pPr>
        <w:spacing w:line="240" w:lineRule="auto"/>
      </w:pPr>
      <w:r>
        <w:t xml:space="preserve">  .font-headline-l-multi  { font-size: var(--font-headline-20); line-height: var(--line-height-30); font-weight: var(--font-weight-medium);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Body </w:t>
      </w:r>
      <w:r>
        <w:rPr>
          <w:rFonts w:hint="eastAsia"/>
        </w:rPr>
        <w:t>字系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.font-body-s  { font-size: var(--font-body-12); line-height: var(--line-height-16); font-weight: var(--font-weight-regular); }</w:t>
      </w:r>
    </w:p>
    <w:p w:rsidR="00926089" w:rsidRDefault="00926089" w:rsidP="00926089">
      <w:pPr>
        <w:spacing w:line="240" w:lineRule="auto"/>
      </w:pPr>
      <w:r>
        <w:t xml:space="preserve">  .font-body-m  { font-size: var(--font-body-14); line-height: var(--line-height-18); font-weight: var(--font-weight-regular); }</w:t>
      </w:r>
    </w:p>
    <w:p w:rsidR="00926089" w:rsidRDefault="00926089" w:rsidP="00926089">
      <w:pPr>
        <w:spacing w:line="240" w:lineRule="auto"/>
      </w:pPr>
      <w:r>
        <w:t xml:space="preserve">  .font-body-l  { font-size: var(--font-body-16); line-height: var(--line-height-20); font-weight: var(--font-weight-regular);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Body </w:t>
      </w:r>
      <w:r>
        <w:rPr>
          <w:rFonts w:hint="eastAsia"/>
        </w:rPr>
        <w:t>多行行高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.font-body-s-multi { font-size: var(--font-body-12); line-height: var(--line-height-18); font-weight: var(--font-weight-regular); }</w:t>
      </w:r>
    </w:p>
    <w:p w:rsidR="00926089" w:rsidRDefault="00926089" w:rsidP="00926089">
      <w:pPr>
        <w:spacing w:line="240" w:lineRule="auto"/>
      </w:pPr>
      <w:r>
        <w:t xml:space="preserve">  .font-body-m-multi { font-size: var(--font-body-14); line-height: var(--line-height-20); font-weight: var(--font-weight-regular); }</w:t>
      </w:r>
    </w:p>
    <w:p w:rsidR="00926089" w:rsidRDefault="00926089" w:rsidP="00926089">
      <w:pPr>
        <w:spacing w:line="240" w:lineRule="auto"/>
      </w:pPr>
      <w:r>
        <w:t xml:space="preserve">  .font-body-l-multi { font-size: var(--font-body-16); line-height: var(--line-height-24); font-weight: var(--font-weight-regular);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Caption </w:t>
      </w:r>
      <w:r>
        <w:rPr>
          <w:rFonts w:hint="eastAsia"/>
        </w:rPr>
        <w:t>字系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.font-caption-s { font-size: var(--font-caption-10); line-height: var(--line-height-12); font-weight: var(--font-weight-regular); }</w:t>
      </w:r>
    </w:p>
    <w:p w:rsidR="00926089" w:rsidRDefault="00926089" w:rsidP="00926089">
      <w:pPr>
        <w:spacing w:line="240" w:lineRule="auto"/>
      </w:pPr>
      <w:r>
        <w:t xml:space="preserve">  .font-caption-m { font-size: var(--font-caption-12); line-height: var(--line-height-16); font-</w:t>
      </w:r>
      <w:r>
        <w:lastRenderedPageBreak/>
        <w:t>weight: var(--font-weight-regular);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.font-caption-s-multi { font-size: var(--font-caption-10); line-height: var(--line-height-14); font-weight: var(--font-weight-regular); }</w:t>
      </w:r>
    </w:p>
    <w:p w:rsidR="00926089" w:rsidRDefault="00926089" w:rsidP="00926089">
      <w:pPr>
        <w:spacing w:line="240" w:lineRule="auto"/>
      </w:pPr>
      <w:r>
        <w:t xml:space="preserve">  .font-caption-m-multi { font-size: var(--font-caption-12); line-height: var(--line-height-18); font-weight: var(--font-weight-regular);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Padding </w:t>
      </w:r>
      <w:r>
        <w:rPr>
          <w:rFonts w:hint="eastAsia"/>
        </w:rPr>
        <w:t>类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.p-page    { padding: var(--spacing-lg) var(--spacing-xl); }</w:t>
      </w:r>
    </w:p>
    <w:p w:rsidR="00926089" w:rsidRDefault="00926089" w:rsidP="00926089">
      <w:pPr>
        <w:spacing w:line="240" w:lineRule="auto"/>
      </w:pPr>
      <w:r>
        <w:t xml:space="preserve">  .p-card    { padding: var(--spacing-lg); }</w:t>
      </w:r>
    </w:p>
    <w:p w:rsidR="00926089" w:rsidRDefault="00926089" w:rsidP="00926089">
      <w:pPr>
        <w:spacing w:line="240" w:lineRule="auto"/>
      </w:pPr>
      <w:r>
        <w:t xml:space="preserve">  .p-card-sm { padding: var(--spacing-md); }</w:t>
      </w:r>
    </w:p>
    <w:p w:rsidR="00926089" w:rsidRDefault="00926089" w:rsidP="00926089">
      <w:pPr>
        <w:spacing w:line="240" w:lineRule="auto"/>
      </w:pPr>
      <w:r>
        <w:t xml:space="preserve">  .p-pill    { padding: var(--spacing-sm) var(--spacing-lg); }</w:t>
      </w:r>
    </w:p>
    <w:p w:rsidR="00926089" w:rsidRDefault="00926089" w:rsidP="00926089">
      <w:pPr>
        <w:spacing w:line="240" w:lineRule="auto"/>
      </w:pPr>
      <w:r>
        <w:t xml:space="preserve">  .p-tab     { padding: var(--spacing-xs) 0;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图标容器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.size-icon-nav   { width: 40px; height: 40px; }</w:t>
      </w:r>
    </w:p>
    <w:p w:rsidR="00926089" w:rsidRDefault="00926089" w:rsidP="00926089">
      <w:pPr>
        <w:spacing w:line="240" w:lineRule="auto"/>
      </w:pPr>
      <w:r>
        <w:t xml:space="preserve">  .size-icon-entry { width: 48px; height: 48px; }</w:t>
      </w:r>
    </w:p>
    <w:p w:rsidR="00926089" w:rsidRDefault="00926089" w:rsidP="00926089">
      <w:pPr>
        <w:spacing w:line="240" w:lineRule="auto"/>
      </w:pPr>
      <w:r>
        <w:t xml:space="preserve">  .size-icon-card  { width: 40px; height: 40px; }</w:t>
      </w:r>
    </w:p>
    <w:p w:rsidR="00926089" w:rsidRDefault="00926089" w:rsidP="00926089">
      <w:pPr>
        <w:spacing w:line="240" w:lineRule="auto"/>
      </w:pPr>
      <w:r>
        <w:t xml:space="preserve">  .size-icon-sm    { width: 28px; height: 28px; }</w:t>
      </w:r>
    </w:p>
    <w:p w:rsidR="00926089" w:rsidRDefault="00926089" w:rsidP="00926089">
      <w:pPr>
        <w:spacing w:line="240" w:lineRule="auto"/>
      </w:pPr>
      <w:r>
        <w:t xml:space="preserve">  .size-badge      { width: 16px; height: 16px; font-size: 10px; }</w:t>
      </w:r>
    </w:p>
    <w:p w:rsidR="00926089" w:rsidRDefault="00926089" w:rsidP="00926089">
      <w:pPr>
        <w:spacing w:line="240" w:lineRule="auto"/>
      </w:pPr>
      <w:r>
        <w:t xml:space="preserve">  .size-icon-tab   { width: 30px; height: 30px; }</w:t>
      </w:r>
    </w:p>
    <w:p w:rsidR="00926089" w:rsidRDefault="00926089" w:rsidP="00926089">
      <w:pPr>
        <w:spacing w:line="240" w:lineRule="auto"/>
      </w:pPr>
      <w:r>
        <w:t xml:space="preserve">  .h-banner        { height: 140px;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背景渐变层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.bg-gradient-layer-1 {</w:t>
      </w:r>
    </w:p>
    <w:p w:rsidR="00926089" w:rsidRDefault="00926089" w:rsidP="00926089">
      <w:pPr>
        <w:spacing w:line="240" w:lineRule="auto"/>
      </w:pPr>
      <w:r>
        <w:t xml:space="preserve">    width: 360px; height: 792px;</w:t>
      </w:r>
    </w:p>
    <w:p w:rsidR="00926089" w:rsidRDefault="00926089" w:rsidP="00926089">
      <w:pPr>
        <w:spacing w:line="240" w:lineRule="auto"/>
      </w:pPr>
      <w:r>
        <w:t xml:space="preserve">    background:</w:t>
      </w:r>
    </w:p>
    <w:p w:rsidR="00926089" w:rsidRDefault="00926089" w:rsidP="00926089">
      <w:pPr>
        <w:spacing w:line="240" w:lineRule="auto"/>
      </w:pPr>
      <w:r>
        <w:t xml:space="preserve">      linear-gradient(180deg, rgba(255,255,255,0.5) 0%, rgba(255,255,255,0) 100%),</w:t>
      </w:r>
    </w:p>
    <w:p w:rsidR="00926089" w:rsidRDefault="00926089" w:rsidP="00926089">
      <w:pPr>
        <w:spacing w:line="240" w:lineRule="auto"/>
      </w:pPr>
      <w:r>
        <w:t xml:space="preserve">      radial-gradient(circle 200px at 360px 140px, rgba(255,143,111,0.4) 0%, rgba(250,194,193,0) 100%),</w:t>
      </w:r>
    </w:p>
    <w:p w:rsidR="00926089" w:rsidRDefault="00926089" w:rsidP="00926089">
      <w:pPr>
        <w:spacing w:line="240" w:lineRule="auto"/>
      </w:pPr>
      <w:r>
        <w:t xml:space="preserve">      radial-gradient(circle 300px at 0px -100px, rgba(247,168,10,0.4) 0%, rgba(247,106,10,0) 100%),</w:t>
      </w:r>
    </w:p>
    <w:p w:rsidR="00926089" w:rsidRDefault="00926089" w:rsidP="00926089">
      <w:pPr>
        <w:spacing w:line="240" w:lineRule="auto"/>
      </w:pPr>
      <w:r>
        <w:t xml:space="preserve">      linear-gradient(180deg, #f6f6f5 0%, #f2f3f5 100%);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  <w:r>
        <w:t xml:space="preserve">  .bg-gradient-layer-2 {</w:t>
      </w:r>
    </w:p>
    <w:p w:rsidR="00926089" w:rsidRDefault="00926089" w:rsidP="00926089">
      <w:pPr>
        <w:spacing w:line="240" w:lineRule="auto"/>
      </w:pPr>
      <w:r>
        <w:t xml:space="preserve">    width: 360px; height: 792px;</w:t>
      </w:r>
    </w:p>
    <w:p w:rsidR="00926089" w:rsidRDefault="00926089" w:rsidP="00926089">
      <w:pPr>
        <w:spacing w:line="240" w:lineRule="auto"/>
      </w:pPr>
      <w:r>
        <w:t xml:space="preserve">    background:</w:t>
      </w:r>
    </w:p>
    <w:p w:rsidR="00926089" w:rsidRDefault="00926089" w:rsidP="00926089">
      <w:pPr>
        <w:spacing w:line="240" w:lineRule="auto"/>
      </w:pPr>
      <w:r>
        <w:t xml:space="preserve">      linear-gradient(180deg, rgba(255,255,255,0.4) 10%, rgba(255,255,255,0) 100%),</w:t>
      </w:r>
    </w:p>
    <w:p w:rsidR="00926089" w:rsidRDefault="00926089" w:rsidP="00926089">
      <w:pPr>
        <w:spacing w:line="240" w:lineRule="auto"/>
      </w:pPr>
      <w:r>
        <w:t xml:space="preserve">      radial-gradient(circle 231px at 320px 0px, rgba(255,143,111,0.2) 0%, rgba(250,194,193,0) 100%),</w:t>
      </w:r>
    </w:p>
    <w:p w:rsidR="00926089" w:rsidRDefault="00926089" w:rsidP="00926089">
      <w:pPr>
        <w:spacing w:line="240" w:lineRule="auto"/>
      </w:pPr>
      <w:r>
        <w:t xml:space="preserve">      radial-gradient(circle 271px at 85px -105px, rgba(247,168,10,0.2) 0%, rgba(247,106,10,0) 100%),</w:t>
      </w:r>
    </w:p>
    <w:p w:rsidR="00926089" w:rsidRDefault="00926089" w:rsidP="00926089">
      <w:pPr>
        <w:spacing w:line="240" w:lineRule="auto"/>
      </w:pPr>
      <w:r>
        <w:t xml:space="preserve">      linear-gradient(180deg, #f6f6f5 0%, #f2f3f5 100%);</w:t>
      </w:r>
    </w:p>
    <w:p w:rsidR="00926089" w:rsidRDefault="00926089" w:rsidP="00926089">
      <w:pPr>
        <w:spacing w:line="240" w:lineRule="auto"/>
      </w:pPr>
      <w:r>
        <w:lastRenderedPageBreak/>
        <w:t xml:space="preserve">  }</w:t>
      </w:r>
    </w:p>
    <w:p w:rsidR="00926089" w:rsidRDefault="00926089" w:rsidP="00926089">
      <w:pPr>
        <w:spacing w:line="240" w:lineRule="auto"/>
      </w:pPr>
      <w:r>
        <w:t xml:space="preserve">  .bg-gradient-layer-3 {</w:t>
      </w:r>
    </w:p>
    <w:p w:rsidR="00926089" w:rsidRDefault="00926089" w:rsidP="00926089">
      <w:pPr>
        <w:spacing w:line="240" w:lineRule="auto"/>
      </w:pPr>
      <w:r>
        <w:t xml:space="preserve">    width: 360px; height: 792px;</w:t>
      </w:r>
    </w:p>
    <w:p w:rsidR="00926089" w:rsidRDefault="00926089" w:rsidP="00926089">
      <w:pPr>
        <w:spacing w:line="240" w:lineRule="auto"/>
      </w:pPr>
      <w:r>
        <w:t xml:space="preserve">    background:</w:t>
      </w:r>
    </w:p>
    <w:p w:rsidR="00926089" w:rsidRDefault="00926089" w:rsidP="00926089">
      <w:pPr>
        <w:spacing w:line="240" w:lineRule="auto"/>
      </w:pPr>
      <w:r>
        <w:t xml:space="preserve">      linear-gradient(180deg, rgba(255,255,255,0.4) 10%, rgba(255,255,255,0) 100%),</w:t>
      </w:r>
    </w:p>
    <w:p w:rsidR="00926089" w:rsidRDefault="00926089" w:rsidP="00926089">
      <w:pPr>
        <w:spacing w:line="240" w:lineRule="auto"/>
      </w:pPr>
      <w:r>
        <w:t xml:space="preserve">      radial-gradient(circle 220px at 360px 0px, rgba(255,143,111,0.4) 0%, rgba(250,194,193,0) 100%),</w:t>
      </w:r>
    </w:p>
    <w:p w:rsidR="00926089" w:rsidRDefault="00926089" w:rsidP="00926089">
      <w:pPr>
        <w:spacing w:line="240" w:lineRule="auto"/>
      </w:pPr>
      <w:r>
        <w:t xml:space="preserve">      radial-gradient(circle 389px at 111px -284px, rgba(247,168,10,0.4) 0%, rgba(247,106,10,0) 100%),</w:t>
      </w:r>
    </w:p>
    <w:p w:rsidR="00926089" w:rsidRDefault="00926089" w:rsidP="00926089">
      <w:pPr>
        <w:spacing w:line="240" w:lineRule="auto"/>
      </w:pPr>
      <w:r>
        <w:t xml:space="preserve">      linear-gradient(180deg, #f6f6f5 0%, #f2f3f5 100%);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交互反馈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.tap-scale { transition: transform 150ms ease; }</w:t>
      </w:r>
    </w:p>
    <w:p w:rsidR="00926089" w:rsidRDefault="00926089" w:rsidP="00926089">
      <w:pPr>
        <w:spacing w:line="240" w:lineRule="auto"/>
      </w:pPr>
      <w:r>
        <w:t xml:space="preserve">  .tap-scale:active { transform: scale(0.98); }</w:t>
      </w:r>
    </w:p>
    <w:p w:rsidR="00926089" w:rsidRDefault="00926089" w:rsidP="00926089">
      <w:pPr>
        <w:spacing w:line="240" w:lineRule="auto"/>
      </w:pPr>
      <w:r>
        <w:t xml:space="preserve">  .tap-opacity:active { opacity: 0.8;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通用</w:t>
      </w:r>
      <w:r>
        <w:rPr>
          <w:rFonts w:hint="eastAsia"/>
        </w:rPr>
        <w:t xml:space="preserve"> Flex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.flex-distribute { display: flex; align-items: center; justify-content: space-between; }</w:t>
      </w:r>
    </w:p>
    <w:p w:rsidR="00926089" w:rsidRDefault="00926089" w:rsidP="00926089">
      <w:pPr>
        <w:spacing w:line="240" w:lineRule="auto"/>
      </w:pPr>
      <w:r>
        <w:t xml:space="preserve">  .flex-center     { display: flex; align-items: center; }</w:t>
      </w:r>
    </w:p>
    <w:p w:rsidR="00926089" w:rsidRDefault="00926089" w:rsidP="00926089">
      <w:pPr>
        <w:spacing w:line="240" w:lineRule="auto"/>
      </w:pPr>
      <w:r>
        <w:t xml:space="preserve">  .flex-between    { display: flex; align-items: center; justify-content: space-between; }</w:t>
      </w:r>
    </w:p>
    <w:p w:rsidR="00926089" w:rsidRDefault="00926089" w:rsidP="00926089">
      <w:pPr>
        <w:spacing w:line="240" w:lineRule="auto"/>
      </w:pPr>
      <w:r>
        <w:t xml:space="preserve">  .scrollbar-hide { scrollbar-width: none; -ms-overflow-style: none; }</w:t>
      </w:r>
    </w:p>
    <w:p w:rsidR="00926089" w:rsidRDefault="00926089" w:rsidP="00926089">
      <w:pPr>
        <w:spacing w:line="240" w:lineRule="auto"/>
      </w:pPr>
      <w:r>
        <w:t xml:space="preserve">  .scrollbar-hide::-webkit-scrollbar { display: none; }</w:t>
      </w:r>
    </w:p>
    <w:p w:rsidR="00926089" w:rsidRDefault="00926089" w:rsidP="00926089">
      <w:pPr>
        <w:spacing w:line="240" w:lineRule="auto"/>
      </w:pPr>
      <w:r>
        <w:t xml:space="preserve">  .mobile-canvas,</w:t>
      </w:r>
    </w:p>
    <w:p w:rsidR="00926089" w:rsidRDefault="00926089" w:rsidP="00926089">
      <w:pPr>
        <w:spacing w:line="240" w:lineRule="auto"/>
      </w:pPr>
      <w:r>
        <w:t xml:space="preserve">  .mobile-canvas * { scrollbar-width: none; -ms-overflow-style: none; }</w:t>
      </w:r>
    </w:p>
    <w:p w:rsidR="00926089" w:rsidRDefault="00926089" w:rsidP="00926089">
      <w:pPr>
        <w:spacing w:line="240" w:lineRule="auto"/>
      </w:pPr>
      <w:r>
        <w:t xml:space="preserve">  .mobile-canvas::-webkit-scrollbar,</w:t>
      </w:r>
    </w:p>
    <w:p w:rsidR="00926089" w:rsidRDefault="00926089" w:rsidP="00926089">
      <w:pPr>
        <w:spacing w:line="240" w:lineRule="auto"/>
      </w:pPr>
      <w:r>
        <w:t xml:space="preserve">  .mobile-canvas *::-webkit-scrollbar { display: none;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/* </w:t>
      </w:r>
      <w:r>
        <w:rPr>
          <w:rFonts w:hint="eastAsia"/>
        </w:rPr>
        <w:t>──</w:t>
      </w:r>
      <w:r>
        <w:rPr>
          <w:rFonts w:hint="eastAsia"/>
        </w:rPr>
        <w:t xml:space="preserve"> </w:t>
      </w:r>
      <w:r>
        <w:rPr>
          <w:rFonts w:hint="eastAsia"/>
        </w:rPr>
        <w:t>分割线</w:t>
      </w:r>
      <w:r>
        <w:rPr>
          <w:rFonts w:hint="eastAsia"/>
        </w:rPr>
        <w:t xml:space="preserve"> </w:t>
      </w:r>
      <w:r>
        <w:rPr>
          <w:rFonts w:hint="eastAsia"/>
        </w:rPr>
        <w:t>──</w:t>
      </w:r>
      <w:r>
        <w:rPr>
          <w:rFonts w:hint="eastAsia"/>
        </w:rPr>
        <w:t xml:space="preserve"> */</w:t>
      </w:r>
    </w:p>
    <w:p w:rsidR="00926089" w:rsidRDefault="00926089" w:rsidP="00926089">
      <w:pPr>
        <w:spacing w:line="240" w:lineRule="auto"/>
      </w:pPr>
      <w:r>
        <w:t xml:space="preserve">  .divider { border: none; border-top: 1px solid var(--color-divider); margin: 0; }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/* ============================================</w:t>
      </w:r>
    </w:p>
    <w:p w:rsidR="00926089" w:rsidRDefault="00926089" w:rsidP="00926089">
      <w:pPr>
        <w:spacing w:line="240" w:lineRule="auto"/>
      </w:pPr>
      <w:r>
        <w:t xml:space="preserve">   Static-safe component utility layer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These rules make the component library render correctly after React SSR in</w:t>
      </w:r>
    </w:p>
    <w:p w:rsidR="00926089" w:rsidRDefault="00926089" w:rsidP="00926089">
      <w:pPr>
        <w:spacing w:line="240" w:lineRule="auto"/>
      </w:pPr>
      <w:r>
        <w:t xml:space="preserve">   taskflow static HTML. They intentionally cover only the utility classes used</w:t>
      </w:r>
    </w:p>
    <w:p w:rsidR="00926089" w:rsidRDefault="00926089" w:rsidP="00926089">
      <w:pPr>
        <w:spacing w:line="240" w:lineRule="auto"/>
      </w:pPr>
      <w:r>
        <w:t xml:space="preserve">   by resources/components, so the generated output does not depend on a</w:t>
      </w:r>
    </w:p>
    <w:p w:rsidR="00926089" w:rsidRDefault="00926089" w:rsidP="00926089">
      <w:pPr>
        <w:spacing w:line="240" w:lineRule="auto"/>
      </w:pPr>
      <w:r>
        <w:t xml:space="preserve">   Tailwind runtime or build step.</w:t>
      </w:r>
    </w:p>
    <w:p w:rsidR="00926089" w:rsidRDefault="00926089" w:rsidP="00926089">
      <w:pPr>
        <w:spacing w:line="240" w:lineRule="auto"/>
      </w:pPr>
      <w:r>
        <w:t xml:space="preserve">   ============================================ */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.flex { display: flex; }</w:t>
      </w:r>
    </w:p>
    <w:p w:rsidR="00926089" w:rsidRDefault="00926089" w:rsidP="00926089">
      <w:pPr>
        <w:spacing w:line="240" w:lineRule="auto"/>
      </w:pPr>
      <w:r>
        <w:t>.inline-flex { display: inline-flex; }</w:t>
      </w:r>
    </w:p>
    <w:p w:rsidR="00926089" w:rsidRDefault="00926089" w:rsidP="00926089">
      <w:pPr>
        <w:spacing w:line="240" w:lineRule="auto"/>
      </w:pPr>
      <w:r>
        <w:lastRenderedPageBreak/>
        <w:t>.grid { display: grid; }</w:t>
      </w:r>
    </w:p>
    <w:p w:rsidR="00926089" w:rsidRDefault="00926089" w:rsidP="00926089">
      <w:pPr>
        <w:spacing w:line="240" w:lineRule="auto"/>
      </w:pPr>
      <w:r>
        <w:t>.block { display: block; }</w:t>
      </w:r>
    </w:p>
    <w:p w:rsidR="00926089" w:rsidRDefault="00926089" w:rsidP="00926089">
      <w:pPr>
        <w:spacing w:line="240" w:lineRule="auto"/>
      </w:pPr>
      <w:r>
        <w:t>.hidden { display: none;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.flex-col { flex-direction: column; }</w:t>
      </w:r>
    </w:p>
    <w:p w:rsidR="00926089" w:rsidRDefault="00926089" w:rsidP="00926089">
      <w:pPr>
        <w:spacing w:line="240" w:lineRule="auto"/>
      </w:pPr>
      <w:r>
        <w:t>.flex-1 { flex: 1 1 0%; }</w:t>
      </w:r>
    </w:p>
    <w:p w:rsidR="00926089" w:rsidRDefault="00926089" w:rsidP="00926089">
      <w:pPr>
        <w:spacing w:line="240" w:lineRule="auto"/>
      </w:pPr>
      <w:r>
        <w:t>.flex-shrink-0, .shrink-0 { flex-shrink: 0;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.items-start { align-items: flex-start; }</w:t>
      </w:r>
    </w:p>
    <w:p w:rsidR="00926089" w:rsidRDefault="00926089" w:rsidP="00926089">
      <w:pPr>
        <w:spacing w:line="240" w:lineRule="auto"/>
      </w:pPr>
      <w:r>
        <w:t>.items-center { align-items: center; }</w:t>
      </w:r>
    </w:p>
    <w:p w:rsidR="00926089" w:rsidRDefault="00926089" w:rsidP="00926089">
      <w:pPr>
        <w:spacing w:line="240" w:lineRule="auto"/>
      </w:pPr>
      <w:r>
        <w:t>.items-end { align-items: flex-end; }</w:t>
      </w:r>
    </w:p>
    <w:p w:rsidR="00926089" w:rsidRDefault="00926089" w:rsidP="00926089">
      <w:pPr>
        <w:spacing w:line="240" w:lineRule="auto"/>
      </w:pPr>
      <w:r>
        <w:t>.items-baseline { align-items: baseline; }</w:t>
      </w:r>
    </w:p>
    <w:p w:rsidR="00926089" w:rsidRDefault="00926089" w:rsidP="00926089">
      <w:pPr>
        <w:spacing w:line="240" w:lineRule="auto"/>
      </w:pPr>
      <w:r>
        <w:t>.justify-center { justify-content: center; }</w:t>
      </w:r>
    </w:p>
    <w:p w:rsidR="00926089" w:rsidRDefault="00926089" w:rsidP="00926089">
      <w:pPr>
        <w:spacing w:line="240" w:lineRule="auto"/>
      </w:pPr>
      <w:r>
        <w:t>.justify-between { justify-content: space-between;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.relative { position: relative; }</w:t>
      </w:r>
    </w:p>
    <w:p w:rsidR="00926089" w:rsidRDefault="00926089" w:rsidP="00926089">
      <w:pPr>
        <w:spacing w:line="240" w:lineRule="auto"/>
      </w:pPr>
      <w:r>
        <w:t>.absolute { position: absolute; }</w:t>
      </w:r>
    </w:p>
    <w:p w:rsidR="00926089" w:rsidRDefault="00926089" w:rsidP="00926089">
      <w:pPr>
        <w:spacing w:line="240" w:lineRule="auto"/>
      </w:pPr>
      <w:r>
        <w:t>.fixed { position: fixed; }</w:t>
      </w:r>
    </w:p>
    <w:p w:rsidR="00926089" w:rsidRDefault="00926089" w:rsidP="00926089">
      <w:pPr>
        <w:spacing w:line="240" w:lineRule="auto"/>
      </w:pPr>
      <w:r>
        <w:t>.inset-0 { inset: 0; }</w:t>
      </w:r>
    </w:p>
    <w:p w:rsidR="00926089" w:rsidRDefault="00926089" w:rsidP="00926089">
      <w:pPr>
        <w:spacing w:line="240" w:lineRule="auto"/>
      </w:pPr>
      <w:r>
        <w:t>.top-full { top: 100%; }</w:t>
      </w:r>
    </w:p>
    <w:p w:rsidR="00926089" w:rsidRDefault="00926089" w:rsidP="00926089">
      <w:pPr>
        <w:spacing w:line="240" w:lineRule="auto"/>
      </w:pPr>
      <w:r>
        <w:t>.left-0 { left: 0; }</w:t>
      </w:r>
    </w:p>
    <w:p w:rsidR="00926089" w:rsidRDefault="00926089" w:rsidP="00926089">
      <w:pPr>
        <w:spacing w:line="240" w:lineRule="auto"/>
      </w:pPr>
      <w:r>
        <w:t>.right-0 { right: 0; }</w:t>
      </w:r>
    </w:p>
    <w:p w:rsidR="00926089" w:rsidRDefault="00926089" w:rsidP="00926089">
      <w:pPr>
        <w:spacing w:line="240" w:lineRule="auto"/>
      </w:pPr>
      <w:r>
        <w:t>.top-0 { top: 0; }</w:t>
      </w:r>
    </w:p>
    <w:p w:rsidR="00926089" w:rsidRDefault="00926089" w:rsidP="00926089">
      <w:pPr>
        <w:spacing w:line="240" w:lineRule="auto"/>
      </w:pPr>
      <w:r>
        <w:t>.bottom-0 { bottom: 0; }</w:t>
      </w:r>
    </w:p>
    <w:p w:rsidR="00926089" w:rsidRDefault="00926089" w:rsidP="00926089">
      <w:pPr>
        <w:spacing w:line="240" w:lineRule="auto"/>
      </w:pPr>
      <w:r>
        <w:t>.z-10 { z-index: 10; }</w:t>
      </w:r>
    </w:p>
    <w:p w:rsidR="00926089" w:rsidRDefault="00926089" w:rsidP="00926089">
      <w:pPr>
        <w:spacing w:line="240" w:lineRule="auto"/>
      </w:pPr>
      <w:r>
        <w:t>.z-40 { z-index: 40; }</w:t>
      </w:r>
    </w:p>
    <w:p w:rsidR="00926089" w:rsidRDefault="00926089" w:rsidP="00926089">
      <w:pPr>
        <w:spacing w:line="240" w:lineRule="auto"/>
      </w:pPr>
      <w:r>
        <w:t>.z-50 { z-index: 50;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.w-full { width: 100%; }</w:t>
      </w:r>
    </w:p>
    <w:p w:rsidR="00926089" w:rsidRDefault="00926089" w:rsidP="00926089">
      <w:pPr>
        <w:spacing w:line="240" w:lineRule="auto"/>
      </w:pPr>
      <w:r>
        <w:t>.h-full { height: 100%; }</w:t>
      </w:r>
    </w:p>
    <w:p w:rsidR="00926089" w:rsidRDefault="00926089" w:rsidP="00926089">
      <w:pPr>
        <w:spacing w:line="240" w:lineRule="auto"/>
      </w:pPr>
      <w:r>
        <w:t>.w-5 { width: 20px; }</w:t>
      </w:r>
    </w:p>
    <w:p w:rsidR="00926089" w:rsidRDefault="00926089" w:rsidP="00926089">
      <w:pPr>
        <w:spacing w:line="240" w:lineRule="auto"/>
      </w:pPr>
      <w:r>
        <w:t>.h-5 { height: 20px; }</w:t>
      </w:r>
    </w:p>
    <w:p w:rsidR="00926089" w:rsidRDefault="00926089" w:rsidP="00926089">
      <w:pPr>
        <w:spacing w:line="240" w:lineRule="auto"/>
      </w:pPr>
      <w:r>
        <w:t>.w-8 { width: 32px; }</w:t>
      </w:r>
    </w:p>
    <w:p w:rsidR="00926089" w:rsidRDefault="00926089" w:rsidP="00926089">
      <w:pPr>
        <w:spacing w:line="240" w:lineRule="auto"/>
      </w:pPr>
      <w:r>
        <w:t>.w-10 { width: 40px; }</w:t>
      </w:r>
    </w:p>
    <w:p w:rsidR="00926089" w:rsidRDefault="00926089" w:rsidP="00926089">
      <w:pPr>
        <w:spacing w:line="240" w:lineRule="auto"/>
      </w:pPr>
      <w:r>
        <w:t>.h-10 { height: 40px; }</w:t>
      </w:r>
    </w:p>
    <w:p w:rsidR="00926089" w:rsidRDefault="00926089" w:rsidP="00926089">
      <w:pPr>
        <w:spacing w:line="240" w:lineRule="auto"/>
      </w:pPr>
      <w:r>
        <w:t>.w-12 { width: 48px; }</w:t>
      </w:r>
    </w:p>
    <w:p w:rsidR="00926089" w:rsidRDefault="00926089" w:rsidP="00926089">
      <w:pPr>
        <w:spacing w:line="240" w:lineRule="auto"/>
      </w:pPr>
      <w:r>
        <w:t>.h-12 { height: 48px; }</w:t>
      </w:r>
    </w:p>
    <w:p w:rsidR="00926089" w:rsidRDefault="00926089" w:rsidP="00926089">
      <w:pPr>
        <w:spacing w:line="240" w:lineRule="auto"/>
      </w:pPr>
      <w:r>
        <w:t>.w-\[1px\] { width: 1px; }</w:t>
      </w:r>
    </w:p>
    <w:p w:rsidR="00926089" w:rsidRDefault="00926089" w:rsidP="00926089">
      <w:pPr>
        <w:spacing w:line="240" w:lineRule="auto"/>
      </w:pPr>
      <w:r>
        <w:t>.h-\[16px\] { height: 16px; }</w:t>
      </w:r>
    </w:p>
    <w:p w:rsidR="00926089" w:rsidRDefault="00926089" w:rsidP="00926089">
      <w:pPr>
        <w:spacing w:line="240" w:lineRule="auto"/>
      </w:pPr>
      <w:r>
        <w:t>.w-\[64px\] { width: 64px; }</w:t>
      </w:r>
    </w:p>
    <w:p w:rsidR="00926089" w:rsidRDefault="00926089" w:rsidP="00926089">
      <w:pPr>
        <w:spacing w:line="240" w:lineRule="auto"/>
      </w:pPr>
      <w:r>
        <w:t>.w-\[72px\] { width: 72px; }</w:t>
      </w:r>
    </w:p>
    <w:p w:rsidR="00926089" w:rsidRDefault="00926089" w:rsidP="00926089">
      <w:pPr>
        <w:spacing w:line="240" w:lineRule="auto"/>
      </w:pPr>
      <w:r>
        <w:t>.h-\[46px\] { height: 46px; }</w:t>
      </w:r>
    </w:p>
    <w:p w:rsidR="00926089" w:rsidRDefault="00926089" w:rsidP="00926089">
      <w:pPr>
        <w:spacing w:line="240" w:lineRule="auto"/>
      </w:pPr>
      <w:r>
        <w:t>.min-w-0 { min-width: 0;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.overflow-hidden { overflow: hidden; }</w:t>
      </w:r>
    </w:p>
    <w:p w:rsidR="00926089" w:rsidRDefault="00926089" w:rsidP="00926089">
      <w:pPr>
        <w:spacing w:line="240" w:lineRule="auto"/>
      </w:pPr>
      <w:r>
        <w:t>.overflow-x-auto { overflow-x: auto; }</w:t>
      </w:r>
    </w:p>
    <w:p w:rsidR="00926089" w:rsidRDefault="00926089" w:rsidP="00926089">
      <w:pPr>
        <w:spacing w:line="240" w:lineRule="auto"/>
      </w:pPr>
      <w:r>
        <w:t>.overflow-y-auto { overflow-y: auto; }</w:t>
      </w:r>
    </w:p>
    <w:p w:rsidR="00926089" w:rsidRDefault="00926089" w:rsidP="00926089">
      <w:pPr>
        <w:spacing w:line="240" w:lineRule="auto"/>
      </w:pPr>
      <w:r>
        <w:t>.overflow-x-hidden { overflow-x: hidden;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.cursor-pointer { cursor: pointer; }</w:t>
      </w:r>
    </w:p>
    <w:p w:rsidR="00926089" w:rsidRDefault="00926089" w:rsidP="00926089">
      <w:pPr>
        <w:spacing w:line="240" w:lineRule="auto"/>
      </w:pPr>
      <w:r>
        <w:t>.pointer-events-none { pointer-events: none; }</w:t>
      </w:r>
    </w:p>
    <w:p w:rsidR="00926089" w:rsidRDefault="00926089" w:rsidP="00926089">
      <w:pPr>
        <w:spacing w:line="240" w:lineRule="auto"/>
      </w:pPr>
      <w:r>
        <w:t>.border-none { border: none; }</w:t>
      </w:r>
    </w:p>
    <w:p w:rsidR="00926089" w:rsidRDefault="00926089" w:rsidP="00926089">
      <w:pPr>
        <w:spacing w:line="240" w:lineRule="auto"/>
      </w:pPr>
      <w:r>
        <w:t>.border-0 { border: 0; }</w:t>
      </w:r>
    </w:p>
    <w:p w:rsidR="00926089" w:rsidRDefault="00926089" w:rsidP="00926089">
      <w:pPr>
        <w:spacing w:line="240" w:lineRule="auto"/>
      </w:pPr>
      <w:r>
        <w:t>.border { border: 1px solid var(--color-border-subtle); }</w:t>
      </w:r>
    </w:p>
    <w:p w:rsidR="00926089" w:rsidRDefault="00926089" w:rsidP="00926089">
      <w:pPr>
        <w:spacing w:line="240" w:lineRule="auto"/>
      </w:pPr>
      <w:r>
        <w:t>.border-b { border-bottom: 1px solid var(--color-border-subtle); }</w:t>
      </w:r>
    </w:p>
    <w:p w:rsidR="00926089" w:rsidRDefault="00926089" w:rsidP="00926089">
      <w:pPr>
        <w:spacing w:line="240" w:lineRule="auto"/>
      </w:pPr>
      <w:r>
        <w:t>.border-black { border-color: #000;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.bg-transparent { background: transparent; }</w:t>
      </w:r>
    </w:p>
    <w:p w:rsidR="00926089" w:rsidRDefault="00926089" w:rsidP="00926089">
      <w:pPr>
        <w:spacing w:line="240" w:lineRule="auto"/>
      </w:pPr>
      <w:r>
        <w:t>.bg-white { background-color: #fff; }</w:t>
      </w:r>
    </w:p>
    <w:p w:rsidR="00926089" w:rsidRDefault="00926089" w:rsidP="00926089">
      <w:pPr>
        <w:spacing w:line="240" w:lineRule="auto"/>
      </w:pPr>
      <w:r>
        <w:t>.bg-\[var\(--color-primary\)\] { background-color: var(--color-primary); }</w:t>
      </w:r>
    </w:p>
    <w:p w:rsidR="00926089" w:rsidRDefault="00926089" w:rsidP="00926089">
      <w:pPr>
        <w:spacing w:line="240" w:lineRule="auto"/>
      </w:pPr>
      <w:r>
        <w:t>.bg-\[var\(--color-bg-hover\)\] { background-color: var(--color-bg-hover); }</w:t>
      </w:r>
    </w:p>
    <w:p w:rsidR="00926089" w:rsidRDefault="00926089" w:rsidP="00926089">
      <w:pPr>
        <w:spacing w:line="240" w:lineRule="auto"/>
      </w:pPr>
      <w:r>
        <w:t>.bg-\[var\(--color-primary-active\)\] { background-color: var(--color-primary-active); }</w:t>
      </w:r>
    </w:p>
    <w:p w:rsidR="00926089" w:rsidRDefault="00926089" w:rsidP="00926089">
      <w:pPr>
        <w:spacing w:line="240" w:lineRule="auto"/>
      </w:pPr>
      <w:r>
        <w:t>.text-white { color: #fff;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.rounded-\[var\(--radius-xxs\)\] { border-radius: var(--radius-xxs); }</w:t>
      </w:r>
    </w:p>
    <w:p w:rsidR="00926089" w:rsidRDefault="00926089" w:rsidP="00926089">
      <w:pPr>
        <w:spacing w:line="240" w:lineRule="auto"/>
      </w:pPr>
      <w:r>
        <w:t>.rounded-\[var\(--radius-md\)\] { border-radius: var(--radius-md); }</w:t>
      </w:r>
    </w:p>
    <w:p w:rsidR="00926089" w:rsidRDefault="00926089" w:rsidP="00926089">
      <w:pPr>
        <w:spacing w:line="240" w:lineRule="auto"/>
      </w:pPr>
      <w:r>
        <w:t>.rounded-\[var\(--radius-lg\)\] { border-radius: var(--radius-lg); }</w:t>
      </w:r>
    </w:p>
    <w:p w:rsidR="00926089" w:rsidRDefault="00926089" w:rsidP="00926089">
      <w:pPr>
        <w:spacing w:line="240" w:lineRule="auto"/>
      </w:pPr>
      <w:r>
        <w:t>.rounded-\[var\(--radius-xl\)\] { border-radius: var(--radius-xl); }</w:t>
      </w:r>
    </w:p>
    <w:p w:rsidR="00926089" w:rsidRDefault="00926089" w:rsidP="00926089">
      <w:pPr>
        <w:spacing w:line="240" w:lineRule="auto"/>
      </w:pPr>
      <w:r>
        <w:t>.rounded-\[var\(--radius-2xl\)\] { border-radius: var(--radius-2xl); }</w:t>
      </w:r>
    </w:p>
    <w:p w:rsidR="00926089" w:rsidRDefault="00926089" w:rsidP="00926089">
      <w:pPr>
        <w:spacing w:line="240" w:lineRule="auto"/>
      </w:pPr>
      <w:r>
        <w:t>.rounded-\[var\(--radius-full\)\] { border-radius: var(--radius-full);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.truncate { overflow: hidden; text-overflow: ellipsis; white-space: nowrap; }</w:t>
      </w:r>
    </w:p>
    <w:p w:rsidR="00926089" w:rsidRDefault="00926089" w:rsidP="00926089">
      <w:pPr>
        <w:spacing w:line="240" w:lineRule="auto"/>
      </w:pPr>
      <w:r>
        <w:t>.whitespace-nowrap { white-space: nowrap; }</w:t>
      </w:r>
    </w:p>
    <w:p w:rsidR="00926089" w:rsidRDefault="00926089" w:rsidP="00926089">
      <w:pPr>
        <w:spacing w:line="240" w:lineRule="auto"/>
      </w:pPr>
      <w:r>
        <w:t>.text-left { text-align: left; }</w:t>
      </w:r>
    </w:p>
    <w:p w:rsidR="00926089" w:rsidRDefault="00926089" w:rsidP="00926089">
      <w:pPr>
        <w:spacing w:line="240" w:lineRule="auto"/>
      </w:pPr>
      <w:r>
        <w:t>.text-center { text-align: center;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.p-0 { padding: 0; }</w:t>
      </w:r>
    </w:p>
    <w:p w:rsidR="00926089" w:rsidRDefault="00926089" w:rsidP="00926089">
      <w:pPr>
        <w:spacing w:line="240" w:lineRule="auto"/>
      </w:pPr>
      <w:r>
        <w:t>.px-3 { padding-left: 12px; padding-right: 12px; }</w:t>
      </w:r>
    </w:p>
    <w:p w:rsidR="00926089" w:rsidRDefault="00926089" w:rsidP="00926089">
      <w:pPr>
        <w:spacing w:line="240" w:lineRule="auto"/>
      </w:pPr>
      <w:r>
        <w:t>.px-4 { padding-left: 16px; padding-right: 16px; }</w:t>
      </w:r>
    </w:p>
    <w:p w:rsidR="00926089" w:rsidRDefault="00926089" w:rsidP="00926089">
      <w:pPr>
        <w:spacing w:line="240" w:lineRule="auto"/>
      </w:pPr>
      <w:r>
        <w:t>.py-2 { padding-top: 8px; padding-bottom: 8px; }</w:t>
      </w:r>
    </w:p>
    <w:p w:rsidR="00926089" w:rsidRDefault="00926089" w:rsidP="00926089">
      <w:pPr>
        <w:spacing w:line="240" w:lineRule="auto"/>
      </w:pPr>
      <w:r>
        <w:t>.py-2\.5 { padding-top: 10px; padding-bottom: 10px; }</w:t>
      </w:r>
    </w:p>
    <w:p w:rsidR="00926089" w:rsidRDefault="00926089" w:rsidP="00926089">
      <w:pPr>
        <w:spacing w:line="240" w:lineRule="auto"/>
      </w:pPr>
      <w:r>
        <w:t>.py-16 { padding-top: 64px; padding-bottom: 64px; }</w:t>
      </w:r>
    </w:p>
    <w:p w:rsidR="00926089" w:rsidRDefault="00926089" w:rsidP="00926089">
      <w:pPr>
        <w:spacing w:line="240" w:lineRule="auto"/>
      </w:pPr>
      <w:r>
        <w:t>.pl-\[var\(--spacing-lg\)\] { padding-left: var(--spacing-lg); }</w:t>
      </w:r>
    </w:p>
    <w:p w:rsidR="00926089" w:rsidRDefault="00926089" w:rsidP="00926089">
      <w:pPr>
        <w:spacing w:line="240" w:lineRule="auto"/>
      </w:pPr>
      <w:r>
        <w:t>.mt-2 { margin-top: 8px; }</w:t>
      </w:r>
    </w:p>
    <w:p w:rsidR="00926089" w:rsidRDefault="00926089" w:rsidP="00926089">
      <w:pPr>
        <w:spacing w:line="240" w:lineRule="auto"/>
      </w:pPr>
      <w:r>
        <w:t>.mb-3 { margin-bottom: 12px; }</w:t>
      </w:r>
    </w:p>
    <w:p w:rsidR="00926089" w:rsidRDefault="00926089" w:rsidP="00926089">
      <w:pPr>
        <w:spacing w:line="240" w:lineRule="auto"/>
      </w:pPr>
      <w:r>
        <w:t>.-top-0\.5 { top: -2px; }</w:t>
      </w:r>
    </w:p>
    <w:p w:rsidR="00926089" w:rsidRDefault="00926089" w:rsidP="00926089">
      <w:pPr>
        <w:spacing w:line="240" w:lineRule="auto"/>
      </w:pPr>
      <w:r>
        <w:lastRenderedPageBreak/>
        <w:t>.-right-0\.5 { right: -2px; }</w:t>
      </w:r>
    </w:p>
    <w:p w:rsidR="00926089" w:rsidRDefault="00926089" w:rsidP="00926089">
      <w:pPr>
        <w:spacing w:line="240" w:lineRule="auto"/>
      </w:pPr>
      <w:r>
        <w:t>.left-1\/2 { left: 50%; }</w:t>
      </w:r>
    </w:p>
    <w:p w:rsidR="00926089" w:rsidRDefault="00926089" w:rsidP="00926089">
      <w:pPr>
        <w:spacing w:line="240" w:lineRule="auto"/>
      </w:pPr>
      <w:r>
        <w:t>.top-1\/2 { top: 50%; }</w:t>
      </w:r>
    </w:p>
    <w:p w:rsidR="00926089" w:rsidRDefault="00926089" w:rsidP="00926089">
      <w:pPr>
        <w:spacing w:line="240" w:lineRule="auto"/>
      </w:pPr>
      <w:r>
        <w:t>.-translate-y-1\/2 { transform: translateY(-50%); }</w:t>
      </w:r>
    </w:p>
    <w:p w:rsidR="00926089" w:rsidRDefault="00926089" w:rsidP="00926089">
      <w:pPr>
        <w:spacing w:line="240" w:lineRule="auto"/>
      </w:pPr>
      <w:r>
        <w:t>.rotate-180 { transform: rotate(180deg);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.gap-0 { gap: 0; }</w:t>
      </w:r>
    </w:p>
    <w:p w:rsidR="00926089" w:rsidRDefault="00926089" w:rsidP="00926089">
      <w:pPr>
        <w:spacing w:line="240" w:lineRule="auto"/>
      </w:pPr>
      <w:r>
        <w:t>.gap-2 { gap: 8px; }</w:t>
      </w:r>
    </w:p>
    <w:p w:rsidR="00926089" w:rsidRDefault="00926089" w:rsidP="00926089">
      <w:pPr>
        <w:spacing w:line="240" w:lineRule="auto"/>
      </w:pPr>
      <w:r>
        <w:t>.gap-4 { gap: 16px; }</w:t>
      </w:r>
    </w:p>
    <w:p w:rsidR="00926089" w:rsidRDefault="00926089" w:rsidP="00926089">
      <w:pPr>
        <w:spacing w:line="240" w:lineRule="auto"/>
      </w:pPr>
      <w:r>
        <w:t>.grid-cols-3 { grid-template-columns: repeat(3, minmax(0, 1fr)); }</w:t>
      </w:r>
    </w:p>
    <w:p w:rsidR="00926089" w:rsidRDefault="00926089" w:rsidP="00926089">
      <w:pPr>
        <w:spacing w:line="240" w:lineRule="auto"/>
      </w:pPr>
      <w:r>
        <w:t>.space-y-2 &gt; * + * { margin-top: 8px;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.transition-all,</w:t>
      </w:r>
    </w:p>
    <w:p w:rsidR="00926089" w:rsidRDefault="00926089" w:rsidP="00926089">
      <w:pPr>
        <w:spacing w:line="240" w:lineRule="auto"/>
      </w:pPr>
      <w:r>
        <w:t>.transition-colors,</w:t>
      </w:r>
    </w:p>
    <w:p w:rsidR="00926089" w:rsidRDefault="00926089" w:rsidP="00926089">
      <w:pPr>
        <w:spacing w:line="240" w:lineRule="auto"/>
      </w:pPr>
      <w:r>
        <w:t>.transition-opacity,</w:t>
      </w:r>
    </w:p>
    <w:p w:rsidR="00926089" w:rsidRDefault="00926089" w:rsidP="00926089">
      <w:pPr>
        <w:spacing w:line="240" w:lineRule="auto"/>
      </w:pPr>
      <w:r>
        <w:t>.transition-transform {</w:t>
      </w:r>
    </w:p>
    <w:p w:rsidR="00926089" w:rsidRDefault="00926089" w:rsidP="00926089">
      <w:pPr>
        <w:spacing w:line="240" w:lineRule="auto"/>
      </w:pPr>
      <w:r>
        <w:t xml:space="preserve">  transition-duration: 150ms;</w:t>
      </w:r>
    </w:p>
    <w:p w:rsidR="00926089" w:rsidRDefault="00926089" w:rsidP="00926089">
      <w:pPr>
        <w:spacing w:line="240" w:lineRule="auto"/>
      </w:pPr>
      <w:r>
        <w:t xml:space="preserve">  transition-timing-function: ease;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  <w:r>
        <w:t>.duration-150 { transition-duration: 150ms; }</w:t>
      </w:r>
    </w:p>
    <w:p w:rsidR="00926089" w:rsidRDefault="00926089" w:rsidP="00926089">
      <w:pPr>
        <w:spacing w:line="240" w:lineRule="auto"/>
      </w:pPr>
      <w:r>
        <w:t>.duration-200 { transition-duration: 200ms; }</w:t>
      </w:r>
    </w:p>
    <w:p w:rsidR="00926089" w:rsidRDefault="00926089" w:rsidP="00926089">
      <w:pPr>
        <w:spacing w:line="240" w:lineRule="auto"/>
      </w:pPr>
      <w:r>
        <w:t>.opacity-40 { opacity: 0.4;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.line-clamp-2 {</w:t>
      </w:r>
    </w:p>
    <w:p w:rsidR="00926089" w:rsidRDefault="00926089" w:rsidP="00926089">
      <w:pPr>
        <w:spacing w:line="240" w:lineRule="auto"/>
      </w:pPr>
      <w:r>
        <w:t xml:space="preserve">  display: -webkit-box;</w:t>
      </w:r>
    </w:p>
    <w:p w:rsidR="00926089" w:rsidRDefault="00926089" w:rsidP="00926089">
      <w:pPr>
        <w:spacing w:line="240" w:lineRule="auto"/>
      </w:pPr>
      <w:r>
        <w:t xml:space="preserve">  -webkit-line-clamp: 2;</w:t>
      </w:r>
    </w:p>
    <w:p w:rsidR="00926089" w:rsidRDefault="00926089" w:rsidP="00926089">
      <w:pPr>
        <w:spacing w:line="240" w:lineRule="auto"/>
      </w:pPr>
      <w:r>
        <w:t xml:space="preserve">  -webkit-box-orient: vertical;</w:t>
      </w:r>
    </w:p>
    <w:p w:rsidR="00926089" w:rsidRDefault="00926089" w:rsidP="00926089">
      <w:pPr>
        <w:spacing w:line="240" w:lineRule="auto"/>
      </w:pPr>
      <w:r>
        <w:t xml:space="preserve">  overflow: hidden;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/* ============================================</w:t>
      </w:r>
    </w:p>
    <w:p w:rsidR="00926089" w:rsidRDefault="00926089" w:rsidP="00926089">
      <w:pPr>
        <w:spacing w:line="240" w:lineRule="auto"/>
        <w:rPr>
          <w:rFonts w:hint="eastAsia"/>
        </w:rPr>
      </w:pPr>
      <w:r>
        <w:rPr>
          <w:rFonts w:hint="eastAsia"/>
        </w:rPr>
        <w:t xml:space="preserve">   </w:t>
      </w:r>
      <w:r>
        <w:rPr>
          <w:rFonts w:hint="eastAsia"/>
        </w:rPr>
        <w:t>页面转场动画</w:t>
      </w:r>
    </w:p>
    <w:p w:rsidR="00926089" w:rsidRDefault="00926089" w:rsidP="00926089">
      <w:pPr>
        <w:spacing w:line="240" w:lineRule="auto"/>
      </w:pPr>
      <w:r>
        <w:t xml:space="preserve">   ============================================ */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@keyframes slide-in-right {</w:t>
      </w:r>
    </w:p>
    <w:p w:rsidR="00926089" w:rsidRDefault="00926089" w:rsidP="00926089">
      <w:pPr>
        <w:spacing w:line="240" w:lineRule="auto"/>
      </w:pPr>
      <w:r>
        <w:t xml:space="preserve">  from { transform: translateX(100%); }</w:t>
      </w:r>
    </w:p>
    <w:p w:rsidR="00926089" w:rsidRDefault="00926089" w:rsidP="00926089">
      <w:pPr>
        <w:spacing w:line="240" w:lineRule="auto"/>
      </w:pPr>
      <w:r>
        <w:t xml:space="preserve">  to   { transform: translateX(0); }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  <w:r>
        <w:t>@keyframes slide-out-right {</w:t>
      </w:r>
    </w:p>
    <w:p w:rsidR="00926089" w:rsidRDefault="00926089" w:rsidP="00926089">
      <w:pPr>
        <w:spacing w:line="240" w:lineRule="auto"/>
      </w:pPr>
      <w:r>
        <w:t xml:space="preserve">  from { transform: translateX(0); }</w:t>
      </w:r>
    </w:p>
    <w:p w:rsidR="00926089" w:rsidRDefault="00926089" w:rsidP="00926089">
      <w:pPr>
        <w:spacing w:line="240" w:lineRule="auto"/>
      </w:pPr>
      <w:r>
        <w:t xml:space="preserve">  to   { transform: translateX(100%); }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  <w:r>
        <w:t>@keyframes fade-in {</w:t>
      </w:r>
    </w:p>
    <w:p w:rsidR="00926089" w:rsidRDefault="00926089" w:rsidP="00926089">
      <w:pPr>
        <w:spacing w:line="240" w:lineRule="auto"/>
      </w:pPr>
      <w:r>
        <w:lastRenderedPageBreak/>
        <w:t xml:space="preserve">  from { opacity: 0; }</w:t>
      </w:r>
    </w:p>
    <w:p w:rsidR="00926089" w:rsidRDefault="00926089" w:rsidP="00926089">
      <w:pPr>
        <w:spacing w:line="240" w:lineRule="auto"/>
      </w:pPr>
      <w:r>
        <w:t xml:space="preserve">  to   { opacity: 1; }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  <w:r>
        <w:t>@keyframes slide-up {</w:t>
      </w:r>
    </w:p>
    <w:p w:rsidR="00926089" w:rsidRDefault="00926089" w:rsidP="00926089">
      <w:pPr>
        <w:spacing w:line="240" w:lineRule="auto"/>
      </w:pPr>
      <w:r>
        <w:t xml:space="preserve">  from { transform: translateY(100%); }</w:t>
      </w:r>
    </w:p>
    <w:p w:rsidR="00926089" w:rsidRDefault="00926089" w:rsidP="00926089">
      <w:pPr>
        <w:spacing w:line="240" w:lineRule="auto"/>
      </w:pPr>
      <w:r>
        <w:t xml:space="preserve">  to   { transform: translateY(0); }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  <w:r>
        <w:t>@keyframes page-in {</w:t>
      </w:r>
    </w:p>
    <w:p w:rsidR="00926089" w:rsidRDefault="00926089" w:rsidP="00926089">
      <w:pPr>
        <w:spacing w:line="240" w:lineRule="auto"/>
      </w:pPr>
      <w:r>
        <w:t xml:space="preserve">  from { opacity: 0; }</w:t>
      </w:r>
    </w:p>
    <w:p w:rsidR="00926089" w:rsidRDefault="00926089" w:rsidP="00926089">
      <w:pPr>
        <w:spacing w:line="240" w:lineRule="auto"/>
      </w:pPr>
      <w:r>
        <w:t xml:space="preserve">  to   { opacity: 1; }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.animate-slide-in-right { animation: slide-in-right 300ms ease-out forwards; }</w:t>
      </w:r>
    </w:p>
    <w:p w:rsidR="00926089" w:rsidRDefault="00926089" w:rsidP="00926089">
      <w:pPr>
        <w:spacing w:line="240" w:lineRule="auto"/>
      </w:pPr>
      <w:r>
        <w:t>.animate-slide-out-right { animation: slide-out-right 300ms ease-in forwards; }</w:t>
      </w:r>
    </w:p>
    <w:p w:rsidR="00926089" w:rsidRDefault="00926089" w:rsidP="00926089">
      <w:pPr>
        <w:spacing w:line="240" w:lineRule="auto"/>
      </w:pPr>
      <w:r>
        <w:t>.fade-in { animation: fade-in 300ms ease-out forwards; }</w:t>
      </w:r>
    </w:p>
    <w:p w:rsidR="00926089" w:rsidRDefault="00926089" w:rsidP="00926089">
      <w:pPr>
        <w:spacing w:line="240" w:lineRule="auto"/>
      </w:pPr>
      <w:r>
        <w:t>.animate-slide-up { animation: slide-up 300ms ease-out forwards; }</w:t>
      </w:r>
    </w:p>
    <w:p w:rsidR="00926089" w:rsidRDefault="00926089" w:rsidP="00926089">
      <w:pPr>
        <w:spacing w:line="240" w:lineRule="auto"/>
      </w:pPr>
      <w:r>
        <w:t>.animate-page-in { animation: page-in 150ms ease-out;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/* component-codegen placeholder: detail_top_nav */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@font-face {</w:t>
      </w:r>
    </w:p>
    <w:p w:rsidR="00926089" w:rsidRDefault="00926089" w:rsidP="00926089">
      <w:pPr>
        <w:spacing w:line="240" w:lineRule="auto"/>
      </w:pPr>
      <w:r>
        <w:t xml:space="preserve">  font-family: 'HarmonyOS Sans SC';</w:t>
      </w:r>
    </w:p>
    <w:p w:rsidR="00926089" w:rsidRDefault="00926089" w:rsidP="00926089">
      <w:pPr>
        <w:spacing w:line="240" w:lineRule="auto"/>
      </w:pPr>
      <w:r>
        <w:t xml:space="preserve">  src: url('../assets/fonts/harmonyos-sans-sc/HarmonyOS_Sans_SC_Regular.ttf') format('truetype');</w:t>
      </w:r>
    </w:p>
    <w:p w:rsidR="00926089" w:rsidRDefault="00926089" w:rsidP="00926089">
      <w:pPr>
        <w:spacing w:line="240" w:lineRule="auto"/>
      </w:pPr>
      <w:r>
        <w:t xml:space="preserve">  font-weight: 400;</w:t>
      </w:r>
    </w:p>
    <w:p w:rsidR="00926089" w:rsidRDefault="00926089" w:rsidP="00926089">
      <w:pPr>
        <w:spacing w:line="240" w:lineRule="auto"/>
      </w:pPr>
      <w:r>
        <w:t xml:space="preserve">  font-display: swap;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@font-face {</w:t>
      </w:r>
    </w:p>
    <w:p w:rsidR="00926089" w:rsidRDefault="00926089" w:rsidP="00926089">
      <w:pPr>
        <w:spacing w:line="240" w:lineRule="auto"/>
      </w:pPr>
      <w:r>
        <w:t xml:space="preserve">  font-family: 'HarmonyOS Sans SC';</w:t>
      </w:r>
    </w:p>
    <w:p w:rsidR="00926089" w:rsidRDefault="00926089" w:rsidP="00926089">
      <w:pPr>
        <w:spacing w:line="240" w:lineRule="auto"/>
      </w:pPr>
      <w:r>
        <w:t xml:space="preserve">  src: url('../assets/fonts/harmonyos-sans-sc/HarmonyOS_Sans_SC_Medium.ttf') format('truetype');</w:t>
      </w:r>
    </w:p>
    <w:p w:rsidR="00926089" w:rsidRDefault="00926089" w:rsidP="00926089">
      <w:pPr>
        <w:spacing w:line="240" w:lineRule="auto"/>
      </w:pPr>
      <w:r>
        <w:t xml:space="preserve">  font-weight: 500;</w:t>
      </w:r>
    </w:p>
    <w:p w:rsidR="00926089" w:rsidRDefault="00926089" w:rsidP="00926089">
      <w:pPr>
        <w:spacing w:line="240" w:lineRule="auto"/>
      </w:pPr>
      <w:r>
        <w:t xml:space="preserve">  font-display: swap;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@font-face {</w:t>
      </w:r>
    </w:p>
    <w:p w:rsidR="00926089" w:rsidRDefault="00926089" w:rsidP="00926089">
      <w:pPr>
        <w:spacing w:line="240" w:lineRule="auto"/>
      </w:pPr>
      <w:r>
        <w:t xml:space="preserve">  font-family: 'HarmonyOS Sans SC';</w:t>
      </w:r>
    </w:p>
    <w:p w:rsidR="00926089" w:rsidRDefault="00926089" w:rsidP="00926089">
      <w:pPr>
        <w:spacing w:line="240" w:lineRule="auto"/>
      </w:pPr>
      <w:r>
        <w:t xml:space="preserve">  src: url('../assets/fonts/harmonyos-sans-sc/HarmonyOS_Sans_SC_Bold.ttf') format('truetype');</w:t>
      </w:r>
    </w:p>
    <w:p w:rsidR="00926089" w:rsidRDefault="00926089" w:rsidP="00926089">
      <w:pPr>
        <w:spacing w:line="240" w:lineRule="auto"/>
      </w:pPr>
      <w:r>
        <w:t xml:space="preserve">  font-weight: 600;</w:t>
      </w:r>
    </w:p>
    <w:p w:rsidR="00926089" w:rsidRDefault="00926089" w:rsidP="00926089">
      <w:pPr>
        <w:spacing w:line="240" w:lineRule="auto"/>
      </w:pPr>
      <w:r>
        <w:t xml:space="preserve">  font-display: swap;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@font-face {</w:t>
      </w:r>
    </w:p>
    <w:p w:rsidR="00926089" w:rsidRDefault="00926089" w:rsidP="00926089">
      <w:pPr>
        <w:spacing w:line="240" w:lineRule="auto"/>
      </w:pPr>
      <w:r>
        <w:t xml:space="preserve">  font-family: 'HarmonyOS Sans SC';</w:t>
      </w:r>
    </w:p>
    <w:p w:rsidR="00926089" w:rsidRDefault="00926089" w:rsidP="00926089">
      <w:pPr>
        <w:spacing w:line="240" w:lineRule="auto"/>
      </w:pPr>
      <w:r>
        <w:t xml:space="preserve">  src: url('../assets/fonts/harmonyos-sans-sc/HarmonyOS_Sans_SC_Bold.ttf') format('truetype');</w:t>
      </w:r>
    </w:p>
    <w:p w:rsidR="00926089" w:rsidRDefault="00926089" w:rsidP="00926089">
      <w:pPr>
        <w:spacing w:line="240" w:lineRule="auto"/>
      </w:pPr>
      <w:r>
        <w:t xml:space="preserve">  font-weight: 700;</w:t>
      </w:r>
    </w:p>
    <w:p w:rsidR="00926089" w:rsidRDefault="00926089" w:rsidP="00926089">
      <w:pPr>
        <w:spacing w:line="240" w:lineRule="auto"/>
      </w:pPr>
      <w:r>
        <w:t xml:space="preserve">  font-display: swap;</w:t>
      </w:r>
    </w:p>
    <w:p w:rsidR="00926089" w:rsidRDefault="00926089" w:rsidP="00926089">
      <w:pPr>
        <w:spacing w:line="240" w:lineRule="auto"/>
      </w:pPr>
      <w:r>
        <w:t>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>@layer base {</w:t>
      </w:r>
    </w:p>
    <w:p w:rsidR="00926089" w:rsidRDefault="00926089" w:rsidP="00926089">
      <w:pPr>
        <w:spacing w:line="240" w:lineRule="auto"/>
      </w:pPr>
      <w:r>
        <w:t xml:space="preserve">  :root {</w:t>
      </w:r>
    </w:p>
    <w:p w:rsidR="00926089" w:rsidRDefault="00926089" w:rsidP="00926089">
      <w:pPr>
        <w:spacing w:line="240" w:lineRule="auto"/>
      </w:pPr>
      <w:r>
        <w:t xml:space="preserve">    </w:t>
      </w:r>
    </w:p>
    <w:p w:rsidR="00926089" w:rsidRDefault="00926089" w:rsidP="00926089">
      <w:pPr>
        <w:spacing w:line="240" w:lineRule="auto"/>
      </w:pPr>
      <w:r>
        <w:t xml:space="preserve">    --background: oklch(1 0 0);</w:t>
      </w:r>
    </w:p>
    <w:p w:rsidR="00926089" w:rsidRDefault="00926089" w:rsidP="00926089">
      <w:pPr>
        <w:spacing w:line="240" w:lineRule="auto"/>
      </w:pPr>
      <w:r>
        <w:t xml:space="preserve">    --foreground: var(--color-text-primary);</w:t>
      </w:r>
    </w:p>
    <w:p w:rsidR="00926089" w:rsidRDefault="00926089" w:rsidP="00926089">
      <w:pPr>
        <w:spacing w:line="240" w:lineRule="auto"/>
      </w:pPr>
      <w:r>
        <w:t xml:space="preserve">    --card: var(--color-bg-card);</w:t>
      </w:r>
    </w:p>
    <w:p w:rsidR="00926089" w:rsidRDefault="00926089" w:rsidP="00926089">
      <w:pPr>
        <w:spacing w:line="240" w:lineRule="auto"/>
      </w:pPr>
      <w:r>
        <w:t xml:space="preserve">    --card-foreground: var(--color-text-primary);</w:t>
      </w:r>
    </w:p>
    <w:p w:rsidR="00926089" w:rsidRDefault="00926089" w:rsidP="00926089">
      <w:pPr>
        <w:spacing w:line="240" w:lineRule="auto"/>
      </w:pPr>
      <w:r>
        <w:t xml:space="preserve">    --popover: var(--color-bg-card);</w:t>
      </w:r>
    </w:p>
    <w:p w:rsidR="00926089" w:rsidRDefault="00926089" w:rsidP="00926089">
      <w:pPr>
        <w:spacing w:line="240" w:lineRule="auto"/>
      </w:pPr>
      <w:r>
        <w:t xml:space="preserve">    --popover-foreground: var(--color-text-primary);</w:t>
      </w:r>
    </w:p>
    <w:p w:rsidR="00926089" w:rsidRDefault="00926089" w:rsidP="00926089">
      <w:pPr>
        <w:spacing w:line="240" w:lineRule="auto"/>
      </w:pPr>
      <w:r>
        <w:t xml:space="preserve">    --primary: var(--color-primary);</w:t>
      </w:r>
    </w:p>
    <w:p w:rsidR="00926089" w:rsidRDefault="00926089" w:rsidP="00926089">
      <w:pPr>
        <w:spacing w:line="240" w:lineRule="auto"/>
      </w:pPr>
      <w:r>
        <w:t xml:space="preserve">    --primary-foreground: var(--color-text-white);</w:t>
      </w:r>
    </w:p>
    <w:p w:rsidR="00926089" w:rsidRDefault="00926089" w:rsidP="00926089">
      <w:pPr>
        <w:spacing w:line="240" w:lineRule="auto"/>
      </w:pPr>
      <w:r>
        <w:t xml:space="preserve">    --secondary: var(--color-bg-hover);</w:t>
      </w:r>
    </w:p>
    <w:p w:rsidR="00926089" w:rsidRDefault="00926089" w:rsidP="00926089">
      <w:pPr>
        <w:spacing w:line="240" w:lineRule="auto"/>
      </w:pPr>
      <w:r>
        <w:t xml:space="preserve">    --secondary-foreground: var(--color-text-primary);</w:t>
      </w:r>
    </w:p>
    <w:p w:rsidR="00926089" w:rsidRDefault="00926089" w:rsidP="00926089">
      <w:pPr>
        <w:spacing w:line="240" w:lineRule="auto"/>
      </w:pPr>
      <w:r>
        <w:t xml:space="preserve">    --muted: var(--color-bg-disabled);</w:t>
      </w:r>
    </w:p>
    <w:p w:rsidR="00926089" w:rsidRDefault="00926089" w:rsidP="00926089">
      <w:pPr>
        <w:spacing w:line="240" w:lineRule="auto"/>
      </w:pPr>
      <w:r>
        <w:t xml:space="preserve">    --muted-foreground: var(--color-text-secondary);</w:t>
      </w:r>
    </w:p>
    <w:p w:rsidR="00926089" w:rsidRDefault="00926089" w:rsidP="00926089">
      <w:pPr>
        <w:spacing w:line="240" w:lineRule="auto"/>
      </w:pPr>
      <w:r>
        <w:t xml:space="preserve">    --accent: var(--color-primary-active);</w:t>
      </w:r>
    </w:p>
    <w:p w:rsidR="00926089" w:rsidRDefault="00926089" w:rsidP="00926089">
      <w:pPr>
        <w:spacing w:line="240" w:lineRule="auto"/>
      </w:pPr>
      <w:r>
        <w:t xml:space="preserve">    --accent-foreground: var(--color-primary);</w:t>
      </w:r>
    </w:p>
    <w:p w:rsidR="00926089" w:rsidRDefault="00926089" w:rsidP="00926089">
      <w:pPr>
        <w:spacing w:line="240" w:lineRule="auto"/>
      </w:pPr>
      <w:r>
        <w:t xml:space="preserve">    --destructive: var(--color-error);</w:t>
      </w:r>
    </w:p>
    <w:p w:rsidR="00926089" w:rsidRDefault="00926089" w:rsidP="00926089">
      <w:pPr>
        <w:spacing w:line="240" w:lineRule="auto"/>
      </w:pPr>
      <w:r>
        <w:t xml:space="preserve">    --destructive-foreground: var(--color-text-white);</w:t>
      </w:r>
    </w:p>
    <w:p w:rsidR="00926089" w:rsidRDefault="00926089" w:rsidP="00926089">
      <w:pPr>
        <w:spacing w:line="240" w:lineRule="auto"/>
      </w:pPr>
      <w:r>
        <w:t xml:space="preserve">    --border: var(--color-border-subtle);</w:t>
      </w:r>
    </w:p>
    <w:p w:rsidR="00926089" w:rsidRDefault="00926089" w:rsidP="00926089">
      <w:pPr>
        <w:spacing w:line="240" w:lineRule="auto"/>
      </w:pPr>
      <w:r>
        <w:t xml:space="preserve">    --input: var(--color-border-subtle);</w:t>
      </w:r>
    </w:p>
    <w:p w:rsidR="00926089" w:rsidRDefault="00926089" w:rsidP="00926089">
      <w:pPr>
        <w:spacing w:line="240" w:lineRule="auto"/>
      </w:pPr>
      <w:r>
        <w:t xml:space="preserve">    --ring: var(--color-primary);</w:t>
      </w:r>
    </w:p>
    <w:p w:rsidR="00926089" w:rsidRDefault="00926089" w:rsidP="00926089">
      <w:pPr>
        <w:spacing w:line="240" w:lineRule="auto"/>
      </w:pPr>
      <w:r>
        <w:t xml:space="preserve">    --radius: 0.625rem;</w:t>
      </w:r>
    </w:p>
    <w:p w:rsidR="00926089" w:rsidRDefault="00926089" w:rsidP="00926089">
      <w:pPr>
        <w:spacing w:line="240" w:lineRule="auto"/>
      </w:pPr>
      <w:r>
        <w:t xml:space="preserve">    --chart-1: oklch(0.87 0 0);</w:t>
      </w:r>
    </w:p>
    <w:p w:rsidR="00926089" w:rsidRDefault="00926089" w:rsidP="00926089">
      <w:pPr>
        <w:spacing w:line="240" w:lineRule="auto"/>
      </w:pPr>
      <w:r>
        <w:t xml:space="preserve">    --chart-2: oklch(0.556 0 0);</w:t>
      </w:r>
    </w:p>
    <w:p w:rsidR="00926089" w:rsidRDefault="00926089" w:rsidP="00926089">
      <w:pPr>
        <w:spacing w:line="240" w:lineRule="auto"/>
      </w:pPr>
      <w:r>
        <w:t xml:space="preserve">    --chart-3: oklch(0.439 0 0);</w:t>
      </w:r>
    </w:p>
    <w:p w:rsidR="00926089" w:rsidRDefault="00926089" w:rsidP="00926089">
      <w:pPr>
        <w:spacing w:line="240" w:lineRule="auto"/>
      </w:pPr>
      <w:r>
        <w:t xml:space="preserve">    --chart-4: oklch(0.371 0 0);</w:t>
      </w:r>
    </w:p>
    <w:p w:rsidR="00926089" w:rsidRDefault="00926089" w:rsidP="00926089">
      <w:pPr>
        <w:spacing w:line="240" w:lineRule="auto"/>
      </w:pPr>
      <w:r>
        <w:t xml:space="preserve">    --chart-5: oklch(0.269 0 0);</w:t>
      </w:r>
    </w:p>
    <w:p w:rsidR="00926089" w:rsidRDefault="00926089" w:rsidP="00926089">
      <w:pPr>
        <w:spacing w:line="240" w:lineRule="auto"/>
      </w:pPr>
      <w:r>
        <w:t xml:space="preserve">    --sidebar: oklch(0.985 0 0);</w:t>
      </w:r>
    </w:p>
    <w:p w:rsidR="00926089" w:rsidRDefault="00926089" w:rsidP="00926089">
      <w:pPr>
        <w:spacing w:line="240" w:lineRule="auto"/>
      </w:pPr>
      <w:r>
        <w:t xml:space="preserve">    --sidebar-foreground: var(--color-text-primary);</w:t>
      </w:r>
    </w:p>
    <w:p w:rsidR="00926089" w:rsidRDefault="00926089" w:rsidP="00926089">
      <w:pPr>
        <w:spacing w:line="240" w:lineRule="auto"/>
      </w:pPr>
      <w:r>
        <w:t xml:space="preserve">    --sidebar-primary: var(--color-primary);</w:t>
      </w:r>
    </w:p>
    <w:p w:rsidR="00926089" w:rsidRDefault="00926089" w:rsidP="00926089">
      <w:pPr>
        <w:spacing w:line="240" w:lineRule="auto"/>
      </w:pPr>
      <w:r>
        <w:t xml:space="preserve">    --sidebar-primary-foreground: var(--color-text-white);</w:t>
      </w:r>
    </w:p>
    <w:p w:rsidR="00926089" w:rsidRDefault="00926089" w:rsidP="00926089">
      <w:pPr>
        <w:spacing w:line="240" w:lineRule="auto"/>
      </w:pPr>
      <w:r>
        <w:t xml:space="preserve">    --sidebar-accent: var(--color-primary-active);</w:t>
      </w:r>
    </w:p>
    <w:p w:rsidR="00926089" w:rsidRDefault="00926089" w:rsidP="00926089">
      <w:pPr>
        <w:spacing w:line="240" w:lineRule="auto"/>
      </w:pPr>
      <w:r>
        <w:lastRenderedPageBreak/>
        <w:t xml:space="preserve">    --sidebar-accent-foreground: var(--color-primary);</w:t>
      </w:r>
    </w:p>
    <w:p w:rsidR="00926089" w:rsidRDefault="00926089" w:rsidP="00926089">
      <w:pPr>
        <w:spacing w:line="240" w:lineRule="auto"/>
      </w:pPr>
      <w:r>
        <w:t xml:space="preserve">    --sidebar-border: var(--color-border-subtle);</w:t>
      </w:r>
    </w:p>
    <w:p w:rsidR="00926089" w:rsidRDefault="00926089" w:rsidP="00926089">
      <w:pPr>
        <w:spacing w:line="240" w:lineRule="auto"/>
      </w:pPr>
      <w:r>
        <w:t xml:space="preserve">    --sidebar-ring: var(--color-primary);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</w:t>
      </w:r>
    </w:p>
    <w:p w:rsidR="00926089" w:rsidRDefault="00926089" w:rsidP="00926089">
      <w:pPr>
        <w:spacing w:line="240" w:lineRule="auto"/>
      </w:pPr>
      <w:r>
        <w:t xml:space="preserve">    --color-text-primary:     rgba(0, 0, 0, 0.9);</w:t>
      </w:r>
    </w:p>
    <w:p w:rsidR="00926089" w:rsidRDefault="00926089" w:rsidP="00926089">
      <w:pPr>
        <w:spacing w:line="240" w:lineRule="auto"/>
      </w:pPr>
      <w:r>
        <w:t xml:space="preserve">    --color-text-secondary:   rgba(0, 0, 0, 0.6);</w:t>
      </w:r>
    </w:p>
    <w:p w:rsidR="00926089" w:rsidRDefault="00926089" w:rsidP="00926089">
      <w:pPr>
        <w:spacing w:line="240" w:lineRule="auto"/>
      </w:pPr>
      <w:r>
        <w:t xml:space="preserve">    --color-text-muted:       rgba(0, 0, 0, 0.4);</w:t>
      </w:r>
    </w:p>
    <w:p w:rsidR="00926089" w:rsidRDefault="00926089" w:rsidP="00926089">
      <w:pPr>
        <w:spacing w:line="240" w:lineRule="auto"/>
      </w:pPr>
      <w:r>
        <w:t xml:space="preserve">    --color-text-hint:        rgba(0, 0, 0, 0.4);</w:t>
      </w:r>
    </w:p>
    <w:p w:rsidR="00926089" w:rsidRDefault="00926089" w:rsidP="00926089">
      <w:pPr>
        <w:spacing w:line="240" w:lineRule="auto"/>
      </w:pPr>
      <w:r>
        <w:t xml:space="preserve">    --color-text-disabled:    rgba(0, 0, 0, 0.2);</w:t>
      </w:r>
    </w:p>
    <w:p w:rsidR="00926089" w:rsidRDefault="00926089" w:rsidP="00926089">
      <w:pPr>
        <w:spacing w:line="240" w:lineRule="auto"/>
      </w:pPr>
      <w:r>
        <w:t xml:space="preserve">    --color-text-white:       #ffffff;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--color-primary: #C7000B;</w:t>
      </w:r>
    </w:p>
    <w:p w:rsidR="00926089" w:rsidRDefault="00926089" w:rsidP="00926089">
      <w:pPr>
        <w:spacing w:line="240" w:lineRule="auto"/>
      </w:pPr>
      <w:r>
        <w:t xml:space="preserve">    --color-primary-disabled: rgba(199, 0, 11, 0.4);</w:t>
      </w:r>
    </w:p>
    <w:p w:rsidR="00926089" w:rsidRDefault="00926089" w:rsidP="00926089">
      <w:pPr>
        <w:spacing w:line="240" w:lineRule="auto"/>
      </w:pPr>
      <w:r>
        <w:t xml:space="preserve">    --color-primary-soft: rgba(199, 0, 11, 0.05);</w:t>
      </w:r>
    </w:p>
    <w:p w:rsidR="00926089" w:rsidRDefault="00926089" w:rsidP="00926089">
      <w:pPr>
        <w:spacing w:line="240" w:lineRule="auto"/>
      </w:pPr>
      <w:r>
        <w:t xml:space="preserve">    --color-primary-active: rgba(199, 0, 11, 0.08);</w:t>
      </w:r>
    </w:p>
    <w:p w:rsidR="00926089" w:rsidRDefault="00926089" w:rsidP="00926089">
      <w:pPr>
        <w:spacing w:line="240" w:lineRule="auto"/>
      </w:pPr>
      <w:r>
        <w:t xml:space="preserve">    --color-orange: #FF8C42;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--color-success: #10B981;</w:t>
      </w:r>
    </w:p>
    <w:p w:rsidR="00926089" w:rsidRDefault="00926089" w:rsidP="00926089">
      <w:pPr>
        <w:spacing w:line="240" w:lineRule="auto"/>
      </w:pPr>
      <w:r>
        <w:t xml:space="preserve">    --color-warning: #F97316;</w:t>
      </w:r>
    </w:p>
    <w:p w:rsidR="00926089" w:rsidRDefault="00926089" w:rsidP="00926089">
      <w:pPr>
        <w:spacing w:line="240" w:lineRule="auto"/>
      </w:pPr>
      <w:r>
        <w:t xml:space="preserve">    --color-error: #DC2626;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--color-bg-page: #F2F3F5;</w:t>
      </w:r>
    </w:p>
    <w:p w:rsidR="00926089" w:rsidRDefault="00926089" w:rsidP="00926089">
      <w:pPr>
        <w:spacing w:line="240" w:lineRule="auto"/>
      </w:pPr>
      <w:r>
        <w:t xml:space="preserve">    --color-bg-card: #ffffff;</w:t>
      </w:r>
    </w:p>
    <w:p w:rsidR="00926089" w:rsidRDefault="00926089" w:rsidP="00926089">
      <w:pPr>
        <w:spacing w:line="240" w:lineRule="auto"/>
      </w:pPr>
      <w:r>
        <w:t xml:space="preserve">    --color-bg-hover: rgba(0, 0, 0, 0.04);</w:t>
      </w:r>
    </w:p>
    <w:p w:rsidR="00926089" w:rsidRDefault="00926089" w:rsidP="00926089">
      <w:pPr>
        <w:spacing w:line="240" w:lineRule="auto"/>
      </w:pPr>
      <w:r>
        <w:t xml:space="preserve">    --color-bg-disabled: rgba(0, 0, 0, 0.05);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--color-border-subtle: rgba(0, 0, 0, 0.06);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--color-divider-strong:  rgba(0, 0, 0, 0.6);</w:t>
      </w:r>
    </w:p>
    <w:p w:rsidR="00926089" w:rsidRDefault="00926089" w:rsidP="00926089">
      <w:pPr>
        <w:spacing w:line="240" w:lineRule="auto"/>
      </w:pPr>
      <w:r>
        <w:t xml:space="preserve">    --color-divider:         rgba(0, 0, 0, 0.1);</w:t>
      </w:r>
    </w:p>
    <w:p w:rsidR="00926089" w:rsidRDefault="00926089" w:rsidP="00926089">
      <w:pPr>
        <w:spacing w:line="240" w:lineRule="auto"/>
      </w:pPr>
      <w:r>
        <w:t xml:space="preserve">    --color-divider-subtle:  rgba(0, 0, 0, 0.05);</w:t>
      </w:r>
    </w:p>
    <w:p w:rsidR="00926089" w:rsidRDefault="00926089" w:rsidP="00926089">
      <w:pPr>
        <w:spacing w:line="240" w:lineRule="auto"/>
      </w:pPr>
      <w:r>
        <w:t xml:space="preserve">    --color-divider-faint:   rgba(0, 0, 0, 0.03);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--color-mask: rgba(0, 0, 0, 0.3);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--radius-xxs: 4px;</w:t>
      </w:r>
    </w:p>
    <w:p w:rsidR="00926089" w:rsidRDefault="00926089" w:rsidP="00926089">
      <w:pPr>
        <w:spacing w:line="240" w:lineRule="auto"/>
      </w:pPr>
      <w:r>
        <w:t xml:space="preserve">    --radius-md: 12px;</w:t>
      </w:r>
    </w:p>
    <w:p w:rsidR="00926089" w:rsidRDefault="00926089" w:rsidP="00926089">
      <w:pPr>
        <w:spacing w:line="240" w:lineRule="auto"/>
      </w:pPr>
      <w:r>
        <w:t xml:space="preserve">    --radius-lg: 16px;</w:t>
      </w:r>
    </w:p>
    <w:p w:rsidR="00926089" w:rsidRDefault="00926089" w:rsidP="00926089">
      <w:pPr>
        <w:spacing w:line="240" w:lineRule="auto"/>
      </w:pPr>
      <w:r>
        <w:t xml:space="preserve">    --radius-xl: 18px;</w:t>
      </w:r>
    </w:p>
    <w:p w:rsidR="00926089" w:rsidRDefault="00926089" w:rsidP="00926089">
      <w:pPr>
        <w:spacing w:line="240" w:lineRule="auto"/>
      </w:pPr>
      <w:r>
        <w:t xml:space="preserve">    --radius-2xl: 20px;</w:t>
      </w:r>
    </w:p>
    <w:p w:rsidR="00926089" w:rsidRDefault="00926089" w:rsidP="00926089">
      <w:pPr>
        <w:spacing w:line="240" w:lineRule="auto"/>
      </w:pPr>
      <w:r>
        <w:t xml:space="preserve">    --radius-3xl: 24px;</w:t>
      </w:r>
    </w:p>
    <w:p w:rsidR="00926089" w:rsidRDefault="00926089" w:rsidP="00926089">
      <w:pPr>
        <w:spacing w:line="240" w:lineRule="auto"/>
      </w:pPr>
      <w:r>
        <w:t xml:space="preserve">    --radius-4xl: 32px;</w:t>
      </w:r>
    </w:p>
    <w:p w:rsidR="00926089" w:rsidRDefault="00926089" w:rsidP="00926089">
      <w:pPr>
        <w:spacing w:line="240" w:lineRule="auto"/>
      </w:pPr>
      <w:r>
        <w:lastRenderedPageBreak/>
        <w:t xml:space="preserve">    --radius-full: 9999px;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--shadow-sm: 0 1px 6px 0 rgba(0, 0, 0, 0.08);</w:t>
      </w:r>
    </w:p>
    <w:p w:rsidR="00926089" w:rsidRDefault="00926089" w:rsidP="00926089">
      <w:pPr>
        <w:spacing w:line="240" w:lineRule="auto"/>
      </w:pPr>
      <w:r>
        <w:t xml:space="preserve">    --shadow-md: 0 8px 24px 0 rgba(0, 0, 0, 0.08);</w:t>
      </w:r>
    </w:p>
    <w:p w:rsidR="00926089" w:rsidRDefault="00926089" w:rsidP="00926089">
      <w:pPr>
        <w:spacing w:line="240" w:lineRule="auto"/>
      </w:pPr>
      <w:r>
        <w:t xml:space="preserve">    --shadow-lg: 0 8px 24px 0 rgba(0, 0, 0, 0.16);</w:t>
      </w:r>
    </w:p>
    <w:p w:rsidR="00926089" w:rsidRDefault="00926089" w:rsidP="00926089">
      <w:pPr>
        <w:spacing w:line="240" w:lineRule="auto"/>
      </w:pPr>
      <w:r>
        <w:t xml:space="preserve">    --shadow-xl: 0 10px 20px 0 rgba(0, 0, 0, 0.15);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--font-caption-10:  10px;</w:t>
      </w:r>
    </w:p>
    <w:p w:rsidR="00926089" w:rsidRDefault="00926089" w:rsidP="00926089">
      <w:pPr>
        <w:spacing w:line="240" w:lineRule="auto"/>
      </w:pPr>
      <w:r>
        <w:t xml:space="preserve">    --font-caption-12:  12px;</w:t>
      </w:r>
    </w:p>
    <w:p w:rsidR="00926089" w:rsidRDefault="00926089" w:rsidP="00926089">
      <w:pPr>
        <w:spacing w:line="240" w:lineRule="auto"/>
      </w:pPr>
      <w:r>
        <w:t xml:space="preserve">    --font-display-36: 36px;</w:t>
      </w:r>
    </w:p>
    <w:p w:rsidR="00926089" w:rsidRDefault="00926089" w:rsidP="00926089">
      <w:pPr>
        <w:spacing w:line="240" w:lineRule="auto"/>
      </w:pPr>
      <w:r>
        <w:t xml:space="preserve">    --font-display-48: 48px;</w:t>
      </w:r>
    </w:p>
    <w:p w:rsidR="00926089" w:rsidRDefault="00926089" w:rsidP="00926089">
      <w:pPr>
        <w:spacing w:line="240" w:lineRule="auto"/>
      </w:pPr>
      <w:r>
        <w:t xml:space="preserve">    --font-display-60: 60px;</w:t>
      </w:r>
    </w:p>
    <w:p w:rsidR="00926089" w:rsidRDefault="00926089" w:rsidP="00926089">
      <w:pPr>
        <w:spacing w:line="240" w:lineRule="auto"/>
      </w:pPr>
      <w:r>
        <w:t xml:space="preserve">    --font-headline-12: 12px;</w:t>
      </w:r>
    </w:p>
    <w:p w:rsidR="00926089" w:rsidRDefault="00926089" w:rsidP="00926089">
      <w:pPr>
        <w:spacing w:line="240" w:lineRule="auto"/>
      </w:pPr>
      <w:r>
        <w:t xml:space="preserve">    --font-headline-14: 14px;</w:t>
      </w:r>
    </w:p>
    <w:p w:rsidR="00926089" w:rsidRDefault="00926089" w:rsidP="00926089">
      <w:pPr>
        <w:spacing w:line="240" w:lineRule="auto"/>
      </w:pPr>
      <w:r>
        <w:t xml:space="preserve">    --font-headline-16: 16px;</w:t>
      </w:r>
    </w:p>
    <w:p w:rsidR="00926089" w:rsidRDefault="00926089" w:rsidP="00926089">
      <w:pPr>
        <w:spacing w:line="240" w:lineRule="auto"/>
      </w:pPr>
      <w:r>
        <w:t xml:space="preserve">    --font-headline-18: 18px;</w:t>
      </w:r>
    </w:p>
    <w:p w:rsidR="00926089" w:rsidRDefault="00926089" w:rsidP="00926089">
      <w:pPr>
        <w:spacing w:line="240" w:lineRule="auto"/>
      </w:pPr>
      <w:r>
        <w:t xml:space="preserve">    --font-headline-20: 20px;</w:t>
      </w:r>
    </w:p>
    <w:p w:rsidR="00926089" w:rsidRDefault="00926089" w:rsidP="00926089">
      <w:pPr>
        <w:spacing w:line="240" w:lineRule="auto"/>
      </w:pPr>
      <w:r>
        <w:t xml:space="preserve">    --font-headline-24: 24px;</w:t>
      </w:r>
    </w:p>
    <w:p w:rsidR="00926089" w:rsidRDefault="00926089" w:rsidP="00926089">
      <w:pPr>
        <w:spacing w:line="240" w:lineRule="auto"/>
      </w:pPr>
      <w:r>
        <w:t xml:space="preserve">    --font-body-12: 12px;</w:t>
      </w:r>
    </w:p>
    <w:p w:rsidR="00926089" w:rsidRDefault="00926089" w:rsidP="00926089">
      <w:pPr>
        <w:spacing w:line="240" w:lineRule="auto"/>
      </w:pPr>
      <w:r>
        <w:t xml:space="preserve">    --font-body-14: 14px;</w:t>
      </w:r>
    </w:p>
    <w:p w:rsidR="00926089" w:rsidRDefault="00926089" w:rsidP="00926089">
      <w:pPr>
        <w:spacing w:line="240" w:lineRule="auto"/>
      </w:pPr>
      <w:r>
        <w:t xml:space="preserve">    --font-body-16: 16px;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--font-weight-regular:  400;</w:t>
      </w:r>
    </w:p>
    <w:p w:rsidR="00926089" w:rsidRDefault="00926089" w:rsidP="00926089">
      <w:pPr>
        <w:spacing w:line="240" w:lineRule="auto"/>
      </w:pPr>
      <w:r>
        <w:t xml:space="preserve">    --font-weight-medium:   500;</w:t>
      </w:r>
    </w:p>
    <w:p w:rsidR="00926089" w:rsidRDefault="00926089" w:rsidP="00926089">
      <w:pPr>
        <w:spacing w:line="240" w:lineRule="auto"/>
      </w:pPr>
      <w:r>
        <w:t xml:space="preserve">    --font-weight-semibold: 600;</w:t>
      </w:r>
    </w:p>
    <w:p w:rsidR="00926089" w:rsidRDefault="00926089" w:rsidP="00926089">
      <w:pPr>
        <w:spacing w:line="240" w:lineRule="auto"/>
      </w:pPr>
      <w:r>
        <w:t xml:space="preserve">    --font-weight-bold:     700;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--line-height-12: 12px;</w:t>
      </w:r>
    </w:p>
    <w:p w:rsidR="00926089" w:rsidRDefault="00926089" w:rsidP="00926089">
      <w:pPr>
        <w:spacing w:line="240" w:lineRule="auto"/>
      </w:pPr>
      <w:r>
        <w:t xml:space="preserve">    --line-height-14: 14px;</w:t>
      </w:r>
    </w:p>
    <w:p w:rsidR="00926089" w:rsidRDefault="00926089" w:rsidP="00926089">
      <w:pPr>
        <w:spacing w:line="240" w:lineRule="auto"/>
      </w:pPr>
      <w:r>
        <w:t xml:space="preserve">    --line-height-16: 16px;</w:t>
      </w:r>
    </w:p>
    <w:p w:rsidR="00926089" w:rsidRDefault="00926089" w:rsidP="00926089">
      <w:pPr>
        <w:spacing w:line="240" w:lineRule="auto"/>
      </w:pPr>
      <w:r>
        <w:t xml:space="preserve">    --line-height-18: 18px;</w:t>
      </w:r>
    </w:p>
    <w:p w:rsidR="00926089" w:rsidRDefault="00926089" w:rsidP="00926089">
      <w:pPr>
        <w:spacing w:line="240" w:lineRule="auto"/>
      </w:pPr>
      <w:r>
        <w:t xml:space="preserve">    --line-height-20: 20px;</w:t>
      </w:r>
    </w:p>
    <w:p w:rsidR="00926089" w:rsidRDefault="00926089" w:rsidP="00926089">
      <w:pPr>
        <w:spacing w:line="240" w:lineRule="auto"/>
      </w:pPr>
      <w:r>
        <w:t xml:space="preserve">    --line-height-24: 24px;</w:t>
      </w:r>
    </w:p>
    <w:p w:rsidR="00926089" w:rsidRDefault="00926089" w:rsidP="00926089">
      <w:pPr>
        <w:spacing w:line="240" w:lineRule="auto"/>
      </w:pPr>
      <w:r>
        <w:t xml:space="preserve">    --line-height-26: 26px;</w:t>
      </w:r>
    </w:p>
    <w:p w:rsidR="00926089" w:rsidRDefault="00926089" w:rsidP="00926089">
      <w:pPr>
        <w:spacing w:line="240" w:lineRule="auto"/>
      </w:pPr>
      <w:r>
        <w:t xml:space="preserve">    --line-height-30: 30px;</w:t>
      </w:r>
    </w:p>
    <w:p w:rsidR="00926089" w:rsidRDefault="00926089" w:rsidP="00926089">
      <w:pPr>
        <w:spacing w:line="240" w:lineRule="auto"/>
      </w:pPr>
      <w:r>
        <w:t xml:space="preserve">    --line-height-32: 32px;</w:t>
      </w:r>
    </w:p>
    <w:p w:rsidR="00926089" w:rsidRDefault="00926089" w:rsidP="00926089">
      <w:pPr>
        <w:spacing w:line="240" w:lineRule="auto"/>
      </w:pPr>
      <w:r>
        <w:t xml:space="preserve">    --line-height-36: 36px;</w:t>
      </w:r>
    </w:p>
    <w:p w:rsidR="00926089" w:rsidRDefault="00926089" w:rsidP="00926089">
      <w:pPr>
        <w:spacing w:line="240" w:lineRule="auto"/>
      </w:pPr>
      <w:r>
        <w:t xml:space="preserve">    --line-height-48: 48px;</w:t>
      </w:r>
    </w:p>
    <w:p w:rsidR="00926089" w:rsidRDefault="00926089" w:rsidP="00926089">
      <w:pPr>
        <w:spacing w:line="240" w:lineRule="auto"/>
      </w:pPr>
      <w:r>
        <w:t xml:space="preserve">    --line-height-60: 60px;</w:t>
      </w:r>
    </w:p>
    <w:p w:rsidR="00926089" w:rsidRDefault="00926089" w:rsidP="00926089">
      <w:pPr>
        <w:spacing w:line="240" w:lineRule="auto"/>
      </w:pPr>
      <w:r>
        <w:t xml:space="preserve">    --line-height-64: 64px;</w:t>
      </w:r>
    </w:p>
    <w:p w:rsidR="00926089" w:rsidRDefault="00926089" w:rsidP="00926089">
      <w:pPr>
        <w:spacing w:line="240" w:lineRule="auto"/>
      </w:pPr>
      <w:r>
        <w:t xml:space="preserve">    --line-height-80: 80px;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  --spacing-xs: 4px;</w:t>
      </w:r>
    </w:p>
    <w:p w:rsidR="00926089" w:rsidRDefault="00926089" w:rsidP="00926089">
      <w:pPr>
        <w:spacing w:line="240" w:lineRule="auto"/>
      </w:pPr>
      <w:r>
        <w:lastRenderedPageBreak/>
        <w:t xml:space="preserve">    --spacing-sm: 6px;</w:t>
      </w:r>
    </w:p>
    <w:p w:rsidR="00926089" w:rsidRDefault="00926089" w:rsidP="00926089">
      <w:pPr>
        <w:spacing w:line="240" w:lineRule="auto"/>
      </w:pPr>
      <w:r>
        <w:t xml:space="preserve">    --spacing-md: 8px;</w:t>
      </w:r>
    </w:p>
    <w:p w:rsidR="00926089" w:rsidRDefault="00926089" w:rsidP="00926089">
      <w:pPr>
        <w:spacing w:line="240" w:lineRule="auto"/>
      </w:pPr>
      <w:r>
        <w:t xml:space="preserve">    --spacing-lg: 12px;</w:t>
      </w:r>
    </w:p>
    <w:p w:rsidR="00926089" w:rsidRDefault="00926089" w:rsidP="00926089">
      <w:pPr>
        <w:spacing w:line="240" w:lineRule="auto"/>
      </w:pPr>
      <w:r>
        <w:t xml:space="preserve">    --spacing-xl: 16px;</w:t>
      </w:r>
    </w:p>
    <w:p w:rsidR="00926089" w:rsidRDefault="00926089" w:rsidP="00926089">
      <w:pPr>
        <w:spacing w:line="240" w:lineRule="auto"/>
      </w:pPr>
      <w:r>
        <w:t xml:space="preserve">    --spacing-2xl: 24px;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.dark {</w:t>
      </w:r>
    </w:p>
    <w:p w:rsidR="00926089" w:rsidRDefault="00926089" w:rsidP="00926089">
      <w:pPr>
        <w:spacing w:line="240" w:lineRule="auto"/>
      </w:pPr>
      <w:r>
        <w:t xml:space="preserve">    --background: oklch(0.145 0 0);</w:t>
      </w:r>
    </w:p>
    <w:p w:rsidR="00926089" w:rsidRDefault="00926089" w:rsidP="00926089">
      <w:pPr>
        <w:spacing w:line="240" w:lineRule="auto"/>
      </w:pPr>
      <w:r>
        <w:t xml:space="preserve">    --foreground: oklch(0.985 0 0);</w:t>
      </w:r>
    </w:p>
    <w:p w:rsidR="00926089" w:rsidRDefault="00926089" w:rsidP="00926089">
      <w:pPr>
        <w:spacing w:line="240" w:lineRule="auto"/>
      </w:pPr>
      <w:r>
        <w:t xml:space="preserve">    --card: oklch(0.205 0 0);</w:t>
      </w:r>
    </w:p>
    <w:p w:rsidR="00926089" w:rsidRDefault="00926089" w:rsidP="00926089">
      <w:pPr>
        <w:spacing w:line="240" w:lineRule="auto"/>
      </w:pPr>
      <w:r>
        <w:t xml:space="preserve">    --card-foreground: oklch(0.985 0 0);</w:t>
      </w:r>
    </w:p>
    <w:p w:rsidR="00926089" w:rsidRDefault="00926089" w:rsidP="00926089">
      <w:pPr>
        <w:spacing w:line="240" w:lineRule="auto"/>
      </w:pPr>
      <w:r>
        <w:t xml:space="preserve">    --popover: oklch(0.205 0 0);</w:t>
      </w:r>
    </w:p>
    <w:p w:rsidR="00926089" w:rsidRDefault="00926089" w:rsidP="00926089">
      <w:pPr>
        <w:spacing w:line="240" w:lineRule="auto"/>
      </w:pPr>
      <w:r>
        <w:t xml:space="preserve">    --popover-foreground: oklch(0.985 0 0);</w:t>
      </w:r>
    </w:p>
    <w:p w:rsidR="00926089" w:rsidRDefault="00926089" w:rsidP="00926089">
      <w:pPr>
        <w:spacing w:line="240" w:lineRule="auto"/>
      </w:pPr>
      <w:r>
        <w:t xml:space="preserve">    --primary: var(--color-primary);</w:t>
      </w:r>
    </w:p>
    <w:p w:rsidR="00926089" w:rsidRDefault="00926089" w:rsidP="00926089">
      <w:pPr>
        <w:spacing w:line="240" w:lineRule="auto"/>
      </w:pPr>
      <w:r>
        <w:t xml:space="preserve">    --primary-foreground: var(--color-text-white);</w:t>
      </w:r>
    </w:p>
    <w:p w:rsidR="00926089" w:rsidRDefault="00926089" w:rsidP="00926089">
      <w:pPr>
        <w:spacing w:line="240" w:lineRule="auto"/>
      </w:pPr>
      <w:r>
        <w:t xml:space="preserve">    --secondary: oklch(0.269 0 0);</w:t>
      </w:r>
    </w:p>
    <w:p w:rsidR="00926089" w:rsidRDefault="00926089" w:rsidP="00926089">
      <w:pPr>
        <w:spacing w:line="240" w:lineRule="auto"/>
      </w:pPr>
      <w:r>
        <w:t xml:space="preserve">    --secondary-foreground: oklch(0.985 0 0);</w:t>
      </w:r>
    </w:p>
    <w:p w:rsidR="00926089" w:rsidRDefault="00926089" w:rsidP="00926089">
      <w:pPr>
        <w:spacing w:line="240" w:lineRule="auto"/>
      </w:pPr>
      <w:r>
        <w:t xml:space="preserve">    --muted: oklch(0.269 0 0);</w:t>
      </w:r>
    </w:p>
    <w:p w:rsidR="00926089" w:rsidRDefault="00926089" w:rsidP="00926089">
      <w:pPr>
        <w:spacing w:line="240" w:lineRule="auto"/>
      </w:pPr>
      <w:r>
        <w:t xml:space="preserve">    --muted-foreground: oklch(0.708 0 0);</w:t>
      </w:r>
    </w:p>
    <w:p w:rsidR="00926089" w:rsidRDefault="00926089" w:rsidP="00926089">
      <w:pPr>
        <w:spacing w:line="240" w:lineRule="auto"/>
      </w:pPr>
      <w:r>
        <w:t xml:space="preserve">    --accent: oklch(0.269 0 0);</w:t>
      </w:r>
    </w:p>
    <w:p w:rsidR="00926089" w:rsidRDefault="00926089" w:rsidP="00926089">
      <w:pPr>
        <w:spacing w:line="240" w:lineRule="auto"/>
      </w:pPr>
      <w:r>
        <w:t xml:space="preserve">    --accent-foreground: oklch(0.985 0 0);</w:t>
      </w:r>
    </w:p>
    <w:p w:rsidR="00926089" w:rsidRDefault="00926089" w:rsidP="00926089">
      <w:pPr>
        <w:spacing w:line="240" w:lineRule="auto"/>
      </w:pPr>
      <w:r>
        <w:t xml:space="preserve">    --destructive: var(--color-error);</w:t>
      </w:r>
    </w:p>
    <w:p w:rsidR="00926089" w:rsidRDefault="00926089" w:rsidP="00926089">
      <w:pPr>
        <w:spacing w:line="240" w:lineRule="auto"/>
      </w:pPr>
      <w:r>
        <w:t xml:space="preserve">    --destructive-foreground: var(--color-text-white);</w:t>
      </w:r>
    </w:p>
    <w:p w:rsidR="00926089" w:rsidRDefault="00926089" w:rsidP="00926089">
      <w:pPr>
        <w:spacing w:line="240" w:lineRule="auto"/>
      </w:pPr>
      <w:r>
        <w:t xml:space="preserve">    --border: oklch(1 0 0 / 10%);</w:t>
      </w:r>
    </w:p>
    <w:p w:rsidR="00926089" w:rsidRDefault="00926089" w:rsidP="00926089">
      <w:pPr>
        <w:spacing w:line="240" w:lineRule="auto"/>
      </w:pPr>
      <w:r>
        <w:t xml:space="preserve">    --input: oklch(1 0 0 / 15%);</w:t>
      </w:r>
    </w:p>
    <w:p w:rsidR="00926089" w:rsidRDefault="00926089" w:rsidP="00926089">
      <w:pPr>
        <w:spacing w:line="240" w:lineRule="auto"/>
      </w:pPr>
      <w:r>
        <w:t xml:space="preserve">    --ring: var(--color-primary);</w:t>
      </w:r>
    </w:p>
    <w:p w:rsidR="00926089" w:rsidRDefault="00926089" w:rsidP="00926089">
      <w:pPr>
        <w:spacing w:line="240" w:lineRule="auto"/>
      </w:pPr>
      <w:r>
        <w:t xml:space="preserve">    --chart-1: oklch(0.87 0 0);</w:t>
      </w:r>
    </w:p>
    <w:p w:rsidR="00926089" w:rsidRDefault="00926089" w:rsidP="00926089">
      <w:pPr>
        <w:spacing w:line="240" w:lineRule="auto"/>
      </w:pPr>
      <w:r>
        <w:t xml:space="preserve">    --chart-2: oklch(0.556 0 0);</w:t>
      </w:r>
    </w:p>
    <w:p w:rsidR="00926089" w:rsidRDefault="00926089" w:rsidP="00926089">
      <w:pPr>
        <w:spacing w:line="240" w:lineRule="auto"/>
      </w:pPr>
      <w:r>
        <w:t xml:space="preserve">    --chart-3: oklch(0.439 0 0);</w:t>
      </w:r>
    </w:p>
    <w:p w:rsidR="00926089" w:rsidRDefault="00926089" w:rsidP="00926089">
      <w:pPr>
        <w:spacing w:line="240" w:lineRule="auto"/>
      </w:pPr>
      <w:r>
        <w:t xml:space="preserve">    --chart-4: oklch(0.371 0 0);</w:t>
      </w:r>
    </w:p>
    <w:p w:rsidR="00926089" w:rsidRDefault="00926089" w:rsidP="00926089">
      <w:pPr>
        <w:spacing w:line="240" w:lineRule="auto"/>
      </w:pPr>
      <w:r>
        <w:t xml:space="preserve">    --chart-5: oklch(0.269 0 0);</w:t>
      </w:r>
    </w:p>
    <w:p w:rsidR="00926089" w:rsidRDefault="00926089" w:rsidP="00926089">
      <w:pPr>
        <w:spacing w:line="240" w:lineRule="auto"/>
      </w:pPr>
      <w:r>
        <w:t xml:space="preserve">    --sidebar: oklch(0.205 0 0);</w:t>
      </w:r>
    </w:p>
    <w:p w:rsidR="00926089" w:rsidRDefault="00926089" w:rsidP="00926089">
      <w:pPr>
        <w:spacing w:line="240" w:lineRule="auto"/>
      </w:pPr>
      <w:r>
        <w:t xml:space="preserve">    --sidebar-foreground: oklch(0.985 0 0);</w:t>
      </w:r>
    </w:p>
    <w:p w:rsidR="00926089" w:rsidRDefault="00926089" w:rsidP="00926089">
      <w:pPr>
        <w:spacing w:line="240" w:lineRule="auto"/>
      </w:pPr>
      <w:r>
        <w:t xml:space="preserve">    --sidebar-primary: oklch(0.488 0.243 264.376);</w:t>
      </w:r>
    </w:p>
    <w:p w:rsidR="00926089" w:rsidRDefault="00926089" w:rsidP="00926089">
      <w:pPr>
        <w:spacing w:line="240" w:lineRule="auto"/>
      </w:pPr>
      <w:r>
        <w:t xml:space="preserve">    --sidebar-primary-foreground: oklch(0.985 0 0);</w:t>
      </w:r>
    </w:p>
    <w:p w:rsidR="00926089" w:rsidRDefault="00926089" w:rsidP="00926089">
      <w:pPr>
        <w:spacing w:line="240" w:lineRule="auto"/>
      </w:pPr>
      <w:r>
        <w:t xml:space="preserve">    --sidebar-accent: oklch(0.269 0 0);</w:t>
      </w:r>
    </w:p>
    <w:p w:rsidR="00926089" w:rsidRDefault="00926089" w:rsidP="00926089">
      <w:pPr>
        <w:spacing w:line="240" w:lineRule="auto"/>
      </w:pPr>
      <w:r>
        <w:t xml:space="preserve">    --sidebar-accent-foreground: oklch(0.985 0 0);</w:t>
      </w:r>
    </w:p>
    <w:p w:rsidR="00926089" w:rsidRDefault="00926089" w:rsidP="00926089">
      <w:pPr>
        <w:spacing w:line="240" w:lineRule="auto"/>
      </w:pPr>
      <w:r>
        <w:t xml:space="preserve">    --sidebar-border: oklch(1 0 0 / 10%);</w:t>
      </w:r>
    </w:p>
    <w:p w:rsidR="00926089" w:rsidRDefault="00926089" w:rsidP="00926089">
      <w:pPr>
        <w:spacing w:line="240" w:lineRule="auto"/>
      </w:pPr>
      <w:r>
        <w:t xml:space="preserve">    --sidebar-ring: oklch(0.556 0 0);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* {</w:t>
      </w:r>
    </w:p>
    <w:p w:rsidR="00926089" w:rsidRDefault="00926089" w:rsidP="00926089">
      <w:pPr>
        <w:spacing w:line="240" w:lineRule="auto"/>
      </w:pPr>
      <w:r>
        <w:lastRenderedPageBreak/>
        <w:t xml:space="preserve">    @apply border-border;</w:t>
      </w:r>
    </w:p>
    <w:p w:rsidR="00926089" w:rsidRDefault="00926089" w:rsidP="00926089">
      <w:pPr>
        <w:spacing w:line="240" w:lineRule="auto"/>
      </w:pPr>
      <w:r>
        <w:t xml:space="preserve">    border-color: var(--color-border-subtle);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body {</w:t>
      </w:r>
    </w:p>
    <w:p w:rsidR="00926089" w:rsidRDefault="00926089" w:rsidP="00926089">
      <w:pPr>
        <w:spacing w:line="240" w:lineRule="auto"/>
      </w:pPr>
      <w:r>
        <w:t xml:space="preserve">    @apply bg-background text-foreground;</w:t>
      </w:r>
    </w:p>
    <w:p w:rsidR="00926089" w:rsidRDefault="00926089" w:rsidP="00926089">
      <w:pPr>
        <w:spacing w:line="240" w:lineRule="auto"/>
      </w:pPr>
      <w:r>
        <w:t xml:space="preserve">    font-family: 'HarmonyOS Sans SC', -apple-system, BlinkMacSystemFont, 'Segoe UI', Roboto, 'Noto Sans SC', sans-serif;</w:t>
      </w:r>
    </w:p>
    <w:p w:rsidR="00926089" w:rsidRDefault="00926089" w:rsidP="00926089">
      <w:pPr>
        <w:spacing w:line="240" w:lineRule="auto"/>
      </w:pPr>
      <w:r>
        <w:t xml:space="preserve">    background-color: var(--color-bg-page);</w:t>
      </w:r>
    </w:p>
    <w:p w:rsidR="00926089" w:rsidRDefault="00926089" w:rsidP="00926089">
      <w:pPr>
        <w:spacing w:line="240" w:lineRule="auto"/>
      </w:pPr>
      <w:r>
        <w:t xml:space="preserve">    color: var(--color-text-primary);</w:t>
      </w:r>
    </w:p>
    <w:p w:rsidR="00926089" w:rsidRDefault="00926089" w:rsidP="00926089">
      <w:pPr>
        <w:spacing w:line="240" w:lineRule="auto"/>
      </w:pPr>
      <w:r>
        <w:t xml:space="preserve">    -webkit-tap-highlight-color: transparent;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</w:p>
    <w:p w:rsidR="00926089" w:rsidRDefault="00926089" w:rsidP="00926089">
      <w:pPr>
        <w:spacing w:line="240" w:lineRule="auto"/>
      </w:pPr>
      <w:r>
        <w:t xml:space="preserve">  .theme {</w:t>
      </w:r>
    </w:p>
    <w:p w:rsidR="00926089" w:rsidRDefault="00926089" w:rsidP="00926089">
      <w:pPr>
        <w:spacing w:line="240" w:lineRule="auto"/>
      </w:pPr>
      <w:r>
        <w:t xml:space="preserve">    --font-heading: var(--font-sans);</w:t>
      </w:r>
    </w:p>
    <w:p w:rsidR="00926089" w:rsidRDefault="00926089" w:rsidP="00926089">
      <w:pPr>
        <w:spacing w:line="240" w:lineRule="auto"/>
      </w:pPr>
      <w:r>
        <w:t xml:space="preserve">    --font-sans: 'HarmonyOS Sans SC', sans-serif;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926089" w:rsidRDefault="00926089" w:rsidP="00926089">
      <w:pPr>
        <w:spacing w:line="240" w:lineRule="auto"/>
      </w:pPr>
      <w:r>
        <w:t xml:space="preserve">  html {</w:t>
      </w:r>
    </w:p>
    <w:p w:rsidR="00926089" w:rsidRDefault="00926089" w:rsidP="00926089">
      <w:pPr>
        <w:spacing w:line="240" w:lineRule="auto"/>
      </w:pPr>
      <w:r>
        <w:t xml:space="preserve">    @apply font-sans;</w:t>
      </w:r>
    </w:p>
    <w:p w:rsidR="00926089" w:rsidRDefault="00926089" w:rsidP="00926089">
      <w:pPr>
        <w:spacing w:line="240" w:lineRule="auto"/>
      </w:pPr>
      <w:r>
        <w:t xml:space="preserve">  }</w:t>
      </w:r>
    </w:p>
    <w:p w:rsidR="00152B8F" w:rsidRDefault="00926089" w:rsidP="00926089">
      <w:pPr>
        <w:spacing w:line="240" w:lineRule="auto"/>
      </w:pPr>
      <w:r>
        <w:t>}</w:t>
      </w:r>
      <w:bookmarkStart w:id="0" w:name="_GoBack"/>
      <w:bookmarkEnd w:id="0"/>
    </w:p>
    <w:sectPr w:rsidR="00152B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18CC" w:rsidRDefault="00FD18CC">
      <w:r>
        <w:separator/>
      </w:r>
    </w:p>
  </w:endnote>
  <w:endnote w:type="continuationSeparator" w:id="0">
    <w:p w:rsidR="00FD18CC" w:rsidRDefault="00FD1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otum">
    <w:altName w:val="Arial Unicode MS"/>
    <w:panose1 w:val="020B0600000101010101"/>
    <w:charset w:val="81"/>
    <w:family w:val="modern"/>
    <w:notTrueType/>
    <w:pitch w:val="fixed"/>
    <w:sig w:usb0="00000000" w:usb1="09060000" w:usb2="00000010" w:usb3="00000000" w:csb0="00080000" w:csb1="00000000"/>
  </w:font>
  <w:font w:name="DotumChe">
    <w:altName w:val="Arial Unicode MS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:rsidTr="0075012D">
      <w:trPr>
        <w:trHeight w:val="257"/>
      </w:trPr>
      <w:tc>
        <w:tcPr>
          <w:tcW w:w="1760" w:type="pct"/>
        </w:tcPr>
        <w:p w:rsidR="00152B8F" w:rsidRDefault="00634265" w:rsidP="0075012D">
          <w:pPr>
            <w:pStyle w:val="aa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F803B2">
            <w:rPr>
              <w:noProof/>
            </w:rPr>
            <w:t>2026-6-26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:rsidR="00152B8F" w:rsidRDefault="00634265">
          <w:pPr>
            <w:pStyle w:val="aa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:rsidR="00152B8F" w:rsidRDefault="00634265">
          <w:pPr>
            <w:pStyle w:val="aa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926089">
            <w:rPr>
              <w:noProof/>
            </w:rPr>
            <w:t>65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926089">
            <w:rPr>
              <w:noProof/>
            </w:rPr>
            <w:t>65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:rsidR="00152B8F" w:rsidRDefault="00152B8F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a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18CC" w:rsidRDefault="00FD18CC">
      <w:r>
        <w:separator/>
      </w:r>
    </w:p>
  </w:footnote>
  <w:footnote w:type="continuationSeparator" w:id="0">
    <w:p w:rsidR="00FD18CC" w:rsidRDefault="00FD18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>
      <w:trPr>
        <w:cantSplit/>
        <w:trHeight w:hRule="exact" w:val="782"/>
      </w:trPr>
      <w:tc>
        <w:tcPr>
          <w:tcW w:w="500" w:type="pct"/>
        </w:tcPr>
        <w:p w:rsidR="00152B8F" w:rsidRDefault="00FF77C6">
          <w:pPr>
            <w:rPr>
              <w:rFonts w:ascii="Dotum" w:eastAsia="Dotum" w:hAnsi="Dotum"/>
            </w:rPr>
          </w:pPr>
          <w:r>
            <w:rPr>
              <w:rFonts w:ascii="宋体" w:hAnsi="宋体" w:hint="eastAsia"/>
              <w:noProof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:rsidR="00152B8F" w:rsidRPr="00780144" w:rsidRDefault="00634265" w:rsidP="00D87114">
          <w:pPr>
            <w:pStyle w:val="ab"/>
            <w:ind w:firstLineChars="300" w:firstLine="54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文档名称</w:t>
          </w:r>
        </w:p>
      </w:tc>
      <w:tc>
        <w:tcPr>
          <w:tcW w:w="1000" w:type="pct"/>
          <w:vAlign w:val="bottom"/>
        </w:tcPr>
        <w:p w:rsidR="00152B8F" w:rsidRPr="00780144" w:rsidRDefault="00634265" w:rsidP="00775BB5">
          <w:pPr>
            <w:pStyle w:val="ab"/>
            <w:ind w:firstLineChars="350" w:firstLine="630"/>
            <w:rPr>
              <w:rFonts w:ascii="宋体" w:hAnsi="宋体"/>
            </w:rPr>
          </w:pPr>
          <w:r w:rsidRPr="00780144">
            <w:rPr>
              <w:rFonts w:ascii="宋体" w:hAnsi="宋体" w:hint="eastAsia"/>
            </w:rPr>
            <w:t>文档密级</w:t>
          </w:r>
        </w:p>
      </w:tc>
    </w:tr>
  </w:tbl>
  <w:p w:rsidR="00152B8F" w:rsidRDefault="00152B8F">
    <w:pPr>
      <w:pStyle w:val="ab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52B8F" w:rsidRDefault="00152B8F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黑体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黑体" w:hAnsi="Arial" w:hint="default"/>
        <w:b w:val="0"/>
        <w:i w:val="0"/>
        <w:sz w:val="18"/>
        <w:szCs w:val="18"/>
      </w:rPr>
    </w:lvl>
  </w:abstractNum>
  <w:abstractNum w:abstractNumId="7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8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63546429"/>
    <w:multiLevelType w:val="multilevel"/>
    <w:tmpl w:val="FE4653A2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0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1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0"/>
  </w:num>
  <w:num w:numId="2">
    <w:abstractNumId w:val="10"/>
  </w:num>
  <w:num w:numId="3">
    <w:abstractNumId w:val="10"/>
  </w:num>
  <w:num w:numId="4">
    <w:abstractNumId w:val="6"/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</w:num>
  <w:num w:numId="7">
    <w:abstractNumId w:val="10"/>
  </w:num>
  <w:num w:numId="8">
    <w:abstractNumId w:val="10"/>
  </w:num>
  <w:num w:numId="9">
    <w:abstractNumId w:val="10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7"/>
  </w:num>
  <w:num w:numId="18">
    <w:abstractNumId w:val="7"/>
  </w:num>
  <w:num w:numId="19">
    <w:abstractNumId w:val="7"/>
  </w:num>
  <w:num w:numId="20">
    <w:abstractNumId w:val="11"/>
  </w:num>
  <w:num w:numId="21">
    <w:abstractNumId w:val="11"/>
  </w:num>
  <w:num w:numId="22">
    <w:abstractNumId w:val="11"/>
  </w:num>
  <w:num w:numId="23">
    <w:abstractNumId w:val="11"/>
  </w:num>
  <w:num w:numId="24">
    <w:abstractNumId w:val="7"/>
  </w:num>
  <w:num w:numId="25">
    <w:abstractNumId w:val="7"/>
  </w:num>
  <w:num w:numId="26">
    <w:abstractNumId w:val="11"/>
  </w:num>
  <w:num w:numId="27">
    <w:abstractNumId w:val="11"/>
  </w:num>
  <w:num w:numId="28">
    <w:abstractNumId w:val="11"/>
  </w:num>
  <w:num w:numId="29">
    <w:abstractNumId w:val="1"/>
  </w:num>
  <w:num w:numId="30">
    <w:abstractNumId w:val="7"/>
  </w:num>
  <w:num w:numId="31">
    <w:abstractNumId w:val="7"/>
  </w:num>
  <w:num w:numId="32">
    <w:abstractNumId w:val="11"/>
  </w:num>
  <w:num w:numId="33">
    <w:abstractNumId w:val="9"/>
  </w:num>
  <w:num w:numId="34">
    <w:abstractNumId w:val="9"/>
  </w:num>
  <w:num w:numId="35">
    <w:abstractNumId w:val="9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62BA"/>
    <w:rsid w:val="00035469"/>
    <w:rsid w:val="0012175A"/>
    <w:rsid w:val="00137D18"/>
    <w:rsid w:val="00152B8F"/>
    <w:rsid w:val="001F795F"/>
    <w:rsid w:val="003055E4"/>
    <w:rsid w:val="00307760"/>
    <w:rsid w:val="00322719"/>
    <w:rsid w:val="00425F62"/>
    <w:rsid w:val="004B253A"/>
    <w:rsid w:val="0052233A"/>
    <w:rsid w:val="00634265"/>
    <w:rsid w:val="00701031"/>
    <w:rsid w:val="007162BA"/>
    <w:rsid w:val="0075012D"/>
    <w:rsid w:val="00775BB5"/>
    <w:rsid w:val="00780144"/>
    <w:rsid w:val="00926089"/>
    <w:rsid w:val="00A2081D"/>
    <w:rsid w:val="00BB0DE3"/>
    <w:rsid w:val="00C53AFA"/>
    <w:rsid w:val="00C9128E"/>
    <w:rsid w:val="00CF07DD"/>
    <w:rsid w:val="00D16C4C"/>
    <w:rsid w:val="00D87114"/>
    <w:rsid w:val="00E251A4"/>
    <w:rsid w:val="00EE2438"/>
    <w:rsid w:val="00EE58DB"/>
    <w:rsid w:val="00F803B2"/>
    <w:rsid w:val="00FD18CC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1">
    <w:name w:val="heading 1"/>
    <w:next w:val="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黑体" w:hAnsi="Arial"/>
      <w:b/>
      <w:sz w:val="32"/>
      <w:szCs w:val="32"/>
    </w:rPr>
  </w:style>
  <w:style w:type="paragraph" w:styleId="2">
    <w:name w:val="heading 2"/>
    <w:next w:val="a1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黑体" w:hAnsi="Arial"/>
      <w:sz w:val="24"/>
      <w:szCs w:val="24"/>
    </w:rPr>
  </w:style>
  <w:style w:type="paragraph" w:styleId="3">
    <w:name w:val="heading 3"/>
    <w:basedOn w:val="a1"/>
    <w:next w:val="a1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黑体"/>
      <w:bCs/>
      <w:kern w:val="2"/>
      <w:sz w:val="24"/>
      <w:szCs w:val="3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0">
    <w:name w:val="表格题注"/>
    <w:next w:val="a1"/>
    <w:pPr>
      <w:keepLines/>
      <w:numPr>
        <w:ilvl w:val="8"/>
        <w:numId w:val="5"/>
      </w:numPr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5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6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7">
    <w:name w:val="表样式"/>
    <w:basedOn w:val="a3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a1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8">
    <w:name w:val="图样式"/>
    <w:basedOn w:val="a1"/>
    <w:pPr>
      <w:keepNext/>
      <w:widowControl/>
      <w:spacing w:before="80" w:after="80"/>
      <w:jc w:val="center"/>
    </w:pPr>
  </w:style>
  <w:style w:type="paragraph" w:customStyle="1" w:styleId="a9">
    <w:name w:val="文档标题"/>
    <w:basedOn w:val="a1"/>
    <w:pPr>
      <w:tabs>
        <w:tab w:val="left" w:pos="0"/>
      </w:tabs>
      <w:spacing w:before="300" w:after="300"/>
      <w:jc w:val="center"/>
    </w:pPr>
    <w:rPr>
      <w:rFonts w:ascii="Arial" w:eastAsia="黑体" w:hAnsi="Arial"/>
      <w:sz w:val="36"/>
      <w:szCs w:val="36"/>
    </w:rPr>
  </w:style>
  <w:style w:type="paragraph" w:styleId="aa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ab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c">
    <w:name w:val="正文（首行不缩进）"/>
    <w:basedOn w:val="a1"/>
  </w:style>
  <w:style w:type="paragraph" w:customStyle="1" w:styleId="ad">
    <w:name w:val="注示头"/>
    <w:basedOn w:val="a1"/>
    <w:pPr>
      <w:pBdr>
        <w:top w:val="single" w:sz="4" w:space="1" w:color="000000"/>
      </w:pBdr>
      <w:jc w:val="both"/>
    </w:pPr>
    <w:rPr>
      <w:rFonts w:ascii="Arial" w:eastAsia="黑体" w:hAnsi="Arial"/>
      <w:sz w:val="18"/>
    </w:rPr>
  </w:style>
  <w:style w:type="paragraph" w:customStyle="1" w:styleId="ae">
    <w:name w:val="注示文本"/>
    <w:basedOn w:val="a1"/>
    <w:pPr>
      <w:pBdr>
        <w:bottom w:val="single" w:sz="4" w:space="1" w:color="000000"/>
      </w:pBdr>
      <w:ind w:firstLine="360"/>
      <w:jc w:val="both"/>
    </w:pPr>
    <w:rPr>
      <w:rFonts w:ascii="Arial" w:eastAsia="楷体_GB2312" w:hAnsi="Arial"/>
      <w:sz w:val="18"/>
      <w:szCs w:val="18"/>
    </w:rPr>
  </w:style>
  <w:style w:type="paragraph" w:customStyle="1" w:styleId="af">
    <w:name w:val="编写建议"/>
    <w:basedOn w:val="a1"/>
    <w:pPr>
      <w:ind w:firstLine="420"/>
    </w:pPr>
    <w:rPr>
      <w:rFonts w:ascii="Arial" w:hAnsi="Arial" w:cs="Arial"/>
      <w:i/>
      <w:color w:val="0000FF"/>
    </w:rPr>
  </w:style>
  <w:style w:type="table" w:styleId="af0">
    <w:name w:val="Table Grid"/>
    <w:basedOn w:val="a3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样式一"/>
    <w:basedOn w:val="a2"/>
    <w:rPr>
      <w:rFonts w:ascii="宋体" w:hAnsi="宋体"/>
      <w:b/>
      <w:bCs/>
      <w:color w:val="000000"/>
      <w:sz w:val="36"/>
    </w:rPr>
  </w:style>
  <w:style w:type="character" w:customStyle="1" w:styleId="af2">
    <w:name w:val="样式二"/>
    <w:basedOn w:val="af1"/>
    <w:rPr>
      <w:rFonts w:ascii="宋体" w:hAnsi="宋体"/>
      <w:b/>
      <w:bCs/>
      <w:color w:val="000000"/>
      <w:sz w:val="36"/>
    </w:rPr>
  </w:style>
  <w:style w:type="paragraph" w:styleId="af3">
    <w:name w:val="Balloon Text"/>
    <w:basedOn w:val="a1"/>
    <w:link w:val="Char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2"/>
    <w:link w:val="af3"/>
    <w:rPr>
      <w:snapToGrid w:val="0"/>
      <w:sz w:val="18"/>
      <w:szCs w:val="18"/>
    </w:rPr>
  </w:style>
  <w:style w:type="paragraph" w:styleId="af4">
    <w:name w:val="List Paragraph"/>
    <w:basedOn w:val="a1"/>
    <w:uiPriority w:val="34"/>
    <w:qFormat/>
    <w:rsid w:val="0075012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BA25FC-0659-4E3A-B221-C085D3456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模板.dotx</Template>
  <TotalTime>11</TotalTime>
  <Pages>65</Pages>
  <Words>20954</Words>
  <Characters>119441</Characters>
  <Application>Microsoft Office Word</Application>
  <DocSecurity>0</DocSecurity>
  <Lines>995</Lines>
  <Paragraphs>280</Paragraphs>
  <ScaleCrop>false</ScaleCrop>
  <Company>Huawei Technologies Co.,Ltd.</Company>
  <LinksUpToDate>false</LinksUpToDate>
  <CharactersWithSpaces>140115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yuxinyu (L)</dc:creator>
  <cp:keywords/>
  <dc:description/>
  <cp:lastModifiedBy>yuxinyu (L)</cp:lastModifiedBy>
  <cp:revision>11</cp:revision>
  <dcterms:created xsi:type="dcterms:W3CDTF">2019-07-19T03:06:00Z</dcterms:created>
  <dcterms:modified xsi:type="dcterms:W3CDTF">2026-06-26T04:27:00Z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