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lastRenderedPageBreak/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lastRenderedPageBreak/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lastRenderedPageBreak/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BB6459" w:rsidRDefault="00BB6459" w:rsidP="00BB6459">
      <w:pPr>
        <w:spacing w:line="240" w:lineRule="auto"/>
      </w:pPr>
      <w:r>
        <w:t xml:space="preserve">  .h-banner        { height: 140px;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.bg-gradient-layer-1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rgba(255,255,255,0.5) 0%, rgba(255,255,255,0) 100%),</w:t>
      </w:r>
    </w:p>
    <w:p w:rsidR="00BB6459" w:rsidRDefault="00BB6459" w:rsidP="00BB6459">
      <w:pPr>
        <w:spacing w:line="240" w:lineRule="auto"/>
      </w:pPr>
      <w:r>
        <w:lastRenderedPageBreak/>
        <w:t xml:space="preserve">      radial-gradient(circle 200px at 360px 140px,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.bg-gradient-layer-2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.bg-gradient-layer-3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.tap-scale { transition: transform 150ms ease; }</w:t>
      </w:r>
    </w:p>
    <w:p w:rsidR="00BB6459" w:rsidRDefault="00BB6459" w:rsidP="00BB6459">
      <w:pPr>
        <w:spacing w:line="240" w:lineRule="auto"/>
      </w:pPr>
      <w:r>
        <w:t xml:space="preserve">  .tap-scale:active { transform: scale(0.98); }</w:t>
      </w:r>
    </w:p>
    <w:p w:rsidR="00BB6459" w:rsidRDefault="00BB6459" w:rsidP="00BB6459">
      <w:pPr>
        <w:spacing w:line="240" w:lineRule="auto"/>
      </w:pPr>
      <w:r>
        <w:t xml:space="preserve">  .tap-opacity:active { opacity: 0.8;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.flex-distribute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.flex-center     { display: flex; align-items: center; }</w:t>
      </w:r>
    </w:p>
    <w:p w:rsidR="00BB6459" w:rsidRDefault="00BB6459" w:rsidP="00BB6459">
      <w:pPr>
        <w:spacing w:line="240" w:lineRule="auto"/>
      </w:pPr>
      <w:r>
        <w:t xml:space="preserve">  .flex-between   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.scrollbar-hide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.scrollbar-hide::-webkit-scrollbar { display: none; }</w:t>
      </w:r>
    </w:p>
    <w:p w:rsidR="00BB6459" w:rsidRDefault="00BB6459" w:rsidP="00BB6459">
      <w:pPr>
        <w:spacing w:line="240" w:lineRule="auto"/>
      </w:pPr>
      <w:r>
        <w:t xml:space="preserve">  .mobile-canvas,</w:t>
      </w:r>
    </w:p>
    <w:p w:rsidR="00BB6459" w:rsidRDefault="00BB6459" w:rsidP="00BB6459">
      <w:pPr>
        <w:spacing w:line="240" w:lineRule="auto"/>
      </w:pPr>
      <w:r>
        <w:t xml:space="preserve">  .mobile-canvas *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.mobile-canvas::-webkit-scrollbar,</w:t>
      </w:r>
    </w:p>
    <w:p w:rsidR="00BB6459" w:rsidRDefault="00BB6459" w:rsidP="00BB6459">
      <w:pPr>
        <w:spacing w:line="240" w:lineRule="auto"/>
      </w:pPr>
      <w:r>
        <w:t xml:space="preserve">  .mobile-canvas *::-webkit-scrollbar { display: none;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</w:t>
      </w:r>
    </w:p>
    <w:p w:rsidR="00BB6459" w:rsidRDefault="00BB6459" w:rsidP="00BB6459">
      <w:pPr>
        <w:spacing w:line="240" w:lineRule="auto"/>
      </w:pPr>
      <w:r>
        <w:t xml:space="preserve">  .divider { border: none; border-top: 1px solid var(--color-divider); margin: 0; }</w:t>
      </w:r>
    </w:p>
    <w:p w:rsidR="00BB6459" w:rsidRDefault="00BB6459" w:rsidP="00BB6459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</w:t>
      </w:r>
      <w:r>
        <w:lastRenderedPageBreak/>
        <w:t>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BB6459" w:rsidRDefault="00BB6459" w:rsidP="00BB6459">
      <w:pPr>
        <w:spacing w:line="240" w:lineRule="auto"/>
      </w:pPr>
      <w:r>
        <w:t xml:space="preserve">  transition-duration: 150ms;</w:t>
      </w:r>
    </w:p>
    <w:p w:rsidR="00BB6459" w:rsidRDefault="00BB6459" w:rsidP="00BB6459">
      <w:pPr>
        <w:spacing w:line="240" w:lineRule="auto"/>
      </w:pPr>
      <w:r>
        <w:t xml:space="preserve">  transition-timing-function: ease;</w:t>
      </w:r>
    </w:p>
    <w:p w:rsidR="00BB6459" w:rsidRDefault="00BB6459" w:rsidP="00BB6459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BB6459" w:rsidRDefault="00BB6459" w:rsidP="00BB6459">
      <w:pPr>
        <w:spacing w:line="240" w:lineRule="auto"/>
      </w:pPr>
      <w:r>
        <w:t xml:space="preserve">  display: -webkit-box;</w:t>
      </w:r>
    </w:p>
    <w:p w:rsidR="00BB6459" w:rsidRDefault="00BB6459" w:rsidP="00BB6459">
      <w:pPr>
        <w:spacing w:line="240" w:lineRule="auto"/>
      </w:pPr>
      <w:r>
        <w:t xml:space="preserve">  -webkit-line-clamp: 2;</w:t>
      </w:r>
    </w:p>
    <w:p w:rsidR="00BB6459" w:rsidRDefault="00BB6459" w:rsidP="00BB6459">
      <w:pPr>
        <w:spacing w:line="240" w:lineRule="auto"/>
      </w:pPr>
      <w:r>
        <w:t xml:space="preserve">  -webkit-box-orient: vertical;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@keyframes slide-in-right {</w:t>
      </w:r>
    </w:p>
    <w:p w:rsidR="00BB6459" w:rsidRDefault="00BB6459" w:rsidP="00BB6459">
      <w:pPr>
        <w:spacing w:line="240" w:lineRule="auto"/>
      </w:pPr>
      <w:r>
        <w:t xml:space="preserve">  from { transform: translateX(100%); }</w:t>
      </w:r>
    </w:p>
    <w:p w:rsidR="00BB6459" w:rsidRDefault="00BB6459" w:rsidP="00BB6459">
      <w:pPr>
        <w:spacing w:line="240" w:lineRule="auto"/>
      </w:pPr>
      <w:r>
        <w:t xml:space="preserve">  to   { transform: translateX(0);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slide-out-right {</w:t>
      </w:r>
    </w:p>
    <w:p w:rsidR="00BB6459" w:rsidRDefault="00BB6459" w:rsidP="00BB6459">
      <w:pPr>
        <w:spacing w:line="240" w:lineRule="auto"/>
      </w:pPr>
      <w:r>
        <w:t xml:space="preserve">  from { transform: translateX(0); }</w:t>
      </w:r>
    </w:p>
    <w:p w:rsidR="00BB6459" w:rsidRDefault="00BB6459" w:rsidP="00BB6459">
      <w:pPr>
        <w:spacing w:line="240" w:lineRule="auto"/>
      </w:pPr>
      <w:r>
        <w:t xml:space="preserve">  to   { transform: translateX(100%);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fade-in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slide-up {</w:t>
      </w:r>
    </w:p>
    <w:p w:rsidR="00BB6459" w:rsidRDefault="00BB6459" w:rsidP="00BB6459">
      <w:pPr>
        <w:spacing w:line="240" w:lineRule="auto"/>
      </w:pPr>
      <w:r>
        <w:t xml:space="preserve">  from { transform: translateY(100%); }</w:t>
      </w:r>
    </w:p>
    <w:p w:rsidR="00BB6459" w:rsidRDefault="00BB6459" w:rsidP="00BB6459">
      <w:pPr>
        <w:spacing w:line="240" w:lineRule="auto"/>
      </w:pPr>
      <w:r>
        <w:t xml:space="preserve">  to   { transform: translateY(0);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page-in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[data-component-id="comment_summary"].tf-cg-comment-summary,#tf-state-3 [data-component-id="comment_summary"] .tf-cg-comment-summary{</w:t>
      </w:r>
    </w:p>
    <w:p w:rsidR="00BB6459" w:rsidRDefault="00BB6459" w:rsidP="00BB6459">
      <w:pPr>
        <w:spacing w:line="240" w:lineRule="auto"/>
      </w:pPr>
      <w:r>
        <w:t xml:space="preserve">  width: 100%;</w:t>
      </w:r>
    </w:p>
    <w:p w:rsidR="00BB6459" w:rsidRDefault="00BB6459" w:rsidP="00BB6459">
      <w:pPr>
        <w:spacing w:line="240" w:lineRule="auto"/>
      </w:pPr>
      <w:r>
        <w:lastRenderedPageBreak/>
        <w:t xml:space="preserve">  maxWidth: 100%;</w:t>
      </w:r>
    </w:p>
    <w:p w:rsidR="00BB6459" w:rsidRDefault="00BB6459" w:rsidP="00BB6459">
      <w:pPr>
        <w:spacing w:line="240" w:lineRule="auto"/>
      </w:pPr>
      <w:r>
        <w:t xml:space="preserve">  minWidth: 0;</w:t>
      </w:r>
    </w:p>
    <w:p w:rsidR="00BB6459" w:rsidRDefault="00BB6459" w:rsidP="00BB6459">
      <w:pPr>
        <w:spacing w:line="240" w:lineRule="auto"/>
      </w:pPr>
      <w:r>
        <w:t xml:space="preserve">  box-sizing: border-box;</w:t>
      </w:r>
    </w:p>
    <w:p w:rsidR="00BB6459" w:rsidRDefault="00BB6459" w:rsidP="00BB6459">
      <w:pPr>
        <w:spacing w:line="240" w:lineRule="auto"/>
      </w:pPr>
      <w:r>
        <w:t xml:space="preserve">  padding: var(--spacing-md) 0;</w:t>
      </w:r>
    </w:p>
    <w:p w:rsidR="00BB6459" w:rsidRDefault="00BB6459" w:rsidP="00BB6459">
      <w:pPr>
        <w:spacing w:line="240" w:lineRule="auto"/>
      </w:pPr>
      <w:r>
        <w:t>}#tf-state-3 [data-component-id="comment_summary"].tf-cg-comment-summary .font-body-m,#tf-state-3 [data-component-id="comment_summary"] .tf-cg-comment-summary .font-body-m{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line-height: var(--line-height-18);</w:t>
      </w:r>
    </w:p>
    <w:p w:rsidR="00BB6459" w:rsidRDefault="00BB6459" w:rsidP="00BB6459">
      <w:pPr>
        <w:spacing w:line="240" w:lineRule="auto"/>
      </w:pPr>
      <w:r>
        <w:t xml:space="preserve">  font-weight: var(--font-weight-regular);</w:t>
      </w:r>
    </w:p>
    <w:p w:rsidR="00BB6459" w:rsidRDefault="00BB6459" w:rsidP="00BB6459">
      <w:pPr>
        <w:spacing w:line="240" w:lineRule="auto"/>
      </w:pPr>
      <w:r>
        <w:t xml:space="preserve">  color: var(--color-text-secondary);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lastRenderedPageBreak/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</w:t>
      </w:r>
      <w:r>
        <w:lastRenderedPageBreak/>
        <w:t>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lastRenderedPageBreak/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BB6459" w:rsidRDefault="00BB6459" w:rsidP="00BB6459">
      <w:pPr>
        <w:spacing w:line="240" w:lineRule="auto"/>
      </w:pPr>
      <w:r>
        <w:t xml:space="preserve">  .h-banner        { height: 140px;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.bg-gradient-layer-1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rgba(255,255,255,0.5) 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.bg-gradient-layer-2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.bg-gradient-layer-3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.tap-scale { transition: transform 150ms ease; }</w:t>
      </w:r>
    </w:p>
    <w:p w:rsidR="00BB6459" w:rsidRDefault="00BB6459" w:rsidP="00BB6459">
      <w:pPr>
        <w:spacing w:line="240" w:lineRule="auto"/>
      </w:pPr>
      <w:r>
        <w:lastRenderedPageBreak/>
        <w:t xml:space="preserve">  .tap-scale:active { transform: scale(0.98); }</w:t>
      </w:r>
    </w:p>
    <w:p w:rsidR="00BB6459" w:rsidRDefault="00BB6459" w:rsidP="00BB6459">
      <w:pPr>
        <w:spacing w:line="240" w:lineRule="auto"/>
      </w:pPr>
      <w:r>
        <w:t xml:space="preserve">  .tap-opacity:active { opacity: 0.8;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.flex-distribute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.flex-center     { display: flex; align-items: center; }</w:t>
      </w:r>
    </w:p>
    <w:p w:rsidR="00BB6459" w:rsidRDefault="00BB6459" w:rsidP="00BB6459">
      <w:pPr>
        <w:spacing w:line="240" w:lineRule="auto"/>
      </w:pPr>
      <w:r>
        <w:t xml:space="preserve">  .flex-between   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.scrollbar-hide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.scrollbar-hide::-webkit-scrollbar { display: none; }</w:t>
      </w:r>
    </w:p>
    <w:p w:rsidR="00BB6459" w:rsidRDefault="00BB6459" w:rsidP="00BB6459">
      <w:pPr>
        <w:spacing w:line="240" w:lineRule="auto"/>
      </w:pPr>
      <w:r>
        <w:t xml:space="preserve">  .mobile-canvas,</w:t>
      </w:r>
    </w:p>
    <w:p w:rsidR="00BB6459" w:rsidRDefault="00BB6459" w:rsidP="00BB6459">
      <w:pPr>
        <w:spacing w:line="240" w:lineRule="auto"/>
      </w:pPr>
      <w:r>
        <w:t xml:space="preserve">  .mobile-canvas *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.mobile-canvas::-webkit-scrollbar,</w:t>
      </w:r>
    </w:p>
    <w:p w:rsidR="00BB6459" w:rsidRDefault="00BB6459" w:rsidP="00BB6459">
      <w:pPr>
        <w:spacing w:line="240" w:lineRule="auto"/>
      </w:pPr>
      <w:r>
        <w:t xml:space="preserve">  .mobile-canvas *::-webkit-scrollbar { display: none;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.divider { border: none; border-top: 1px solid var(--color-divider); margin: 0; }</w:t>
      </w:r>
    </w:p>
    <w:p w:rsidR="00BB6459" w:rsidRDefault="00BB6459" w:rsidP="00BB6459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</w:t>
      </w:r>
      <w:r>
        <w:lastRenderedPageBreak/>
        <w:t>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BB6459" w:rsidRDefault="00BB6459" w:rsidP="00BB6459">
      <w:pPr>
        <w:spacing w:line="240" w:lineRule="auto"/>
      </w:pPr>
      <w:r>
        <w:t xml:space="preserve">  transition-duration: 150ms;</w:t>
      </w:r>
    </w:p>
    <w:p w:rsidR="00BB6459" w:rsidRDefault="00BB6459" w:rsidP="00BB6459">
      <w:pPr>
        <w:spacing w:line="240" w:lineRule="auto"/>
      </w:pPr>
      <w:r>
        <w:t xml:space="preserve">  transition-timing-function: ease;</w:t>
      </w:r>
    </w:p>
    <w:p w:rsidR="00BB6459" w:rsidRDefault="00BB6459" w:rsidP="00BB6459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BB6459" w:rsidRDefault="00BB6459" w:rsidP="00BB6459">
      <w:pPr>
        <w:spacing w:line="240" w:lineRule="auto"/>
      </w:pPr>
      <w:r>
        <w:t xml:space="preserve">  display: -webkit-box;</w:t>
      </w:r>
    </w:p>
    <w:p w:rsidR="00BB6459" w:rsidRDefault="00BB6459" w:rsidP="00BB6459">
      <w:pPr>
        <w:spacing w:line="240" w:lineRule="auto"/>
      </w:pPr>
      <w:r>
        <w:t xml:space="preserve">  -webkit-line-clamp: 2;</w:t>
      </w:r>
    </w:p>
    <w:p w:rsidR="00BB6459" w:rsidRDefault="00BB6459" w:rsidP="00BB6459">
      <w:pPr>
        <w:spacing w:line="240" w:lineRule="auto"/>
      </w:pPr>
      <w:r>
        <w:t xml:space="preserve">  -webkit-box-orient: vertical;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@keyframes slide-in-right {</w:t>
      </w:r>
    </w:p>
    <w:p w:rsidR="00BB6459" w:rsidRDefault="00BB6459" w:rsidP="00BB6459">
      <w:pPr>
        <w:spacing w:line="240" w:lineRule="auto"/>
      </w:pPr>
      <w:r>
        <w:t xml:space="preserve">  from { transform: translateX(100%); }</w:t>
      </w:r>
    </w:p>
    <w:p w:rsidR="00BB6459" w:rsidRDefault="00BB6459" w:rsidP="00BB6459">
      <w:pPr>
        <w:spacing w:line="240" w:lineRule="auto"/>
      </w:pPr>
      <w:r>
        <w:t xml:space="preserve">  to   { transform: translateX(0);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slide-out-right {</w:t>
      </w:r>
    </w:p>
    <w:p w:rsidR="00BB6459" w:rsidRDefault="00BB6459" w:rsidP="00BB6459">
      <w:pPr>
        <w:spacing w:line="240" w:lineRule="auto"/>
      </w:pPr>
      <w:r>
        <w:t xml:space="preserve">  from { transform: translateX(0); }</w:t>
      </w:r>
    </w:p>
    <w:p w:rsidR="00BB6459" w:rsidRDefault="00BB6459" w:rsidP="00BB6459">
      <w:pPr>
        <w:spacing w:line="240" w:lineRule="auto"/>
      </w:pPr>
      <w:r>
        <w:t xml:space="preserve">  to   { transform: translateX(100%);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fade-in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lastRenderedPageBreak/>
        <w:t>@keyframes slide-up {</w:t>
      </w:r>
    </w:p>
    <w:p w:rsidR="00BB6459" w:rsidRDefault="00BB6459" w:rsidP="00BB6459">
      <w:pPr>
        <w:spacing w:line="240" w:lineRule="auto"/>
      </w:pPr>
      <w:r>
        <w:t xml:space="preserve">  from { transform: translateY(100%); }</w:t>
      </w:r>
    </w:p>
    <w:p w:rsidR="00BB6459" w:rsidRDefault="00BB6459" w:rsidP="00BB6459">
      <w:pPr>
        <w:spacing w:line="240" w:lineRule="auto"/>
      </w:pPr>
      <w:r>
        <w:t xml:space="preserve">  to   { transform: translateY(0);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page-in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[data-component-id="representative_comment"].tf-cg-text,#tf-state-3 [data-component-id="representative_comment"] .tf-cg-text{</w:t>
      </w:r>
    </w:p>
    <w:p w:rsidR="00BB6459" w:rsidRDefault="00BB6459" w:rsidP="00BB6459">
      <w:pPr>
        <w:spacing w:line="240" w:lineRule="auto"/>
      </w:pPr>
      <w:r>
        <w:t xml:space="preserve">  width: 100%;</w:t>
      </w:r>
    </w:p>
    <w:p w:rsidR="00BB6459" w:rsidRDefault="00BB6459" w:rsidP="00BB6459">
      <w:pPr>
        <w:spacing w:line="240" w:lineRule="auto"/>
      </w:pPr>
      <w:r>
        <w:t xml:space="preserve">  max-width: 100%;</w:t>
      </w:r>
    </w:p>
    <w:p w:rsidR="00BB6459" w:rsidRDefault="00BB6459" w:rsidP="00BB6459">
      <w:pPr>
        <w:spacing w:line="240" w:lineRule="auto"/>
      </w:pPr>
      <w:r>
        <w:t xml:space="preserve">  min-width: 0;</w:t>
      </w:r>
    </w:p>
    <w:p w:rsidR="00BB6459" w:rsidRDefault="00BB6459" w:rsidP="00BB6459">
      <w:pPr>
        <w:spacing w:line="240" w:lineRule="auto"/>
      </w:pPr>
      <w:r>
        <w:t xml:space="preserve">  box-sizing: border-box;</w:t>
      </w:r>
    </w:p>
    <w:p w:rsidR="00BB6459" w:rsidRDefault="00BB6459" w:rsidP="00BB6459">
      <w:pPr>
        <w:spacing w:line="240" w:lineRule="auto"/>
      </w:pPr>
      <w:r>
        <w:t>}#tf-state-3 [data-component-id="representative_comment"].tf-cg-text-content,#tf-state-3 [data-component-id="representative_comment"] .tf-cg-text-content{</w:t>
      </w:r>
    </w:p>
    <w:p w:rsidR="00BB6459" w:rsidRDefault="00BB6459" w:rsidP="00BB6459">
      <w:pPr>
        <w:spacing w:line="240" w:lineRule="auto"/>
      </w:pPr>
      <w:r>
        <w:t xml:space="preserve">  margin: 0;</w:t>
      </w:r>
    </w:p>
    <w:p w:rsidR="00BB6459" w:rsidRDefault="00BB6459" w:rsidP="00BB6459">
      <w:pPr>
        <w:spacing w:line="240" w:lineRule="auto"/>
      </w:pPr>
      <w:r>
        <w:t xml:space="preserve">  padding: 0;</w:t>
      </w:r>
    </w:p>
    <w:p w:rsidR="00BB6459" w:rsidRDefault="00BB6459" w:rsidP="00BB6459">
      <w:pPr>
        <w:spacing w:line="240" w:lineRule="auto"/>
      </w:pPr>
      <w:r>
        <w:t xml:space="preserve">  word-wrap: break-word;</w:t>
      </w:r>
    </w:p>
    <w:p w:rsidR="00BB6459" w:rsidRDefault="00BB6459" w:rsidP="00BB6459">
      <w:pPr>
        <w:spacing w:line="240" w:lineRule="auto"/>
      </w:pPr>
      <w:r>
        <w:t xml:space="preserve">  overflow-wrap: break-word;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/* component-codegen placeholder: bottom_action_bar */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lastRenderedPageBreak/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lastRenderedPageBreak/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lastRenderedPageBreak/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lastRenderedPageBreak/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</w:t>
      </w:r>
      <w:r>
        <w:lastRenderedPageBreak/>
        <w:t>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BB6459" w:rsidRDefault="00BB6459" w:rsidP="00BB6459">
      <w:pPr>
        <w:spacing w:line="240" w:lineRule="auto"/>
      </w:pPr>
      <w:r>
        <w:t xml:space="preserve">  .h-banner        { height: 140px;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.bg-gradient-layer-1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rgba(255,255,255,0.5) 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.bg-gradient-layer-2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lastRenderedPageBreak/>
        <w:t xml:space="preserve">  .bg-gradient-layer-3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.tap-scale { transition: transform 150ms ease; }</w:t>
      </w:r>
    </w:p>
    <w:p w:rsidR="00BB6459" w:rsidRDefault="00BB6459" w:rsidP="00BB6459">
      <w:pPr>
        <w:spacing w:line="240" w:lineRule="auto"/>
      </w:pPr>
      <w:r>
        <w:t xml:space="preserve">  .tap-scale:active { transform: scale(0.98); }</w:t>
      </w:r>
    </w:p>
    <w:p w:rsidR="00BB6459" w:rsidRDefault="00BB6459" w:rsidP="00BB6459">
      <w:pPr>
        <w:spacing w:line="240" w:lineRule="auto"/>
      </w:pPr>
      <w:r>
        <w:t xml:space="preserve">  .tap-opacity:active { opacity: 0.8;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.flex-distribute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.flex-center     { display: flex; align-items: center; }</w:t>
      </w:r>
    </w:p>
    <w:p w:rsidR="00BB6459" w:rsidRDefault="00BB6459" w:rsidP="00BB6459">
      <w:pPr>
        <w:spacing w:line="240" w:lineRule="auto"/>
      </w:pPr>
      <w:r>
        <w:t xml:space="preserve">  .flex-between   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.scrollbar-hide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.scrollbar-hide::-webkit-scrollbar { display: none; }</w:t>
      </w:r>
    </w:p>
    <w:p w:rsidR="00BB6459" w:rsidRDefault="00BB6459" w:rsidP="00BB6459">
      <w:pPr>
        <w:spacing w:line="240" w:lineRule="auto"/>
      </w:pPr>
      <w:r>
        <w:t xml:space="preserve">  .mobile-canvas,</w:t>
      </w:r>
    </w:p>
    <w:p w:rsidR="00BB6459" w:rsidRDefault="00BB6459" w:rsidP="00BB6459">
      <w:pPr>
        <w:spacing w:line="240" w:lineRule="auto"/>
      </w:pPr>
      <w:r>
        <w:t xml:space="preserve">  .mobile-canvas *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.mobile-canvas::-webkit-scrollbar,</w:t>
      </w:r>
    </w:p>
    <w:p w:rsidR="00BB6459" w:rsidRDefault="00BB6459" w:rsidP="00BB6459">
      <w:pPr>
        <w:spacing w:line="240" w:lineRule="auto"/>
      </w:pPr>
      <w:r>
        <w:t xml:space="preserve">  .mobile-canvas *::-webkit-scrollbar { display: none;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.divider { border: none; border-top: 1px solid var(--color-divider); margin: 0; }</w:t>
      </w:r>
    </w:p>
    <w:p w:rsidR="00BB6459" w:rsidRDefault="00BB6459" w:rsidP="00BB6459">
      <w:pPr>
        <w:spacing w:line="240" w:lineRule="auto"/>
      </w:pPr>
      <w:r>
        <w:t xml:space="preserve"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</w:t>
      </w:r>
      <w:r>
        <w:lastRenderedPageBreak/>
        <w:t>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BB6459" w:rsidRDefault="00BB6459" w:rsidP="00BB6459">
      <w:pPr>
        <w:spacing w:line="240" w:lineRule="auto"/>
      </w:pPr>
      <w:r>
        <w:t xml:space="preserve">  transition-duration: 150ms;</w:t>
      </w:r>
    </w:p>
    <w:p w:rsidR="00BB6459" w:rsidRDefault="00BB6459" w:rsidP="00BB6459">
      <w:pPr>
        <w:spacing w:line="240" w:lineRule="auto"/>
      </w:pPr>
      <w:r>
        <w:t xml:space="preserve">  transition-timing-function: ease;</w:t>
      </w:r>
    </w:p>
    <w:p w:rsidR="00BB6459" w:rsidRDefault="00BB6459" w:rsidP="00BB6459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BB6459" w:rsidRDefault="00BB6459" w:rsidP="00BB6459">
      <w:pPr>
        <w:spacing w:line="240" w:lineRule="auto"/>
      </w:pPr>
      <w:r>
        <w:t xml:space="preserve">  display: -webkit-box;</w:t>
      </w:r>
    </w:p>
    <w:p w:rsidR="00BB6459" w:rsidRDefault="00BB6459" w:rsidP="00BB6459">
      <w:pPr>
        <w:spacing w:line="240" w:lineRule="auto"/>
      </w:pPr>
      <w:r>
        <w:t xml:space="preserve">  -webkit-line-clamp: 2;</w:t>
      </w:r>
    </w:p>
    <w:p w:rsidR="00BB6459" w:rsidRDefault="00BB6459" w:rsidP="00BB6459">
      <w:pPr>
        <w:spacing w:line="240" w:lineRule="auto"/>
      </w:pPr>
      <w:r>
        <w:t xml:space="preserve">  -webkit-box-orient: vertical;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@keyframes slide-in-right {</w:t>
      </w:r>
    </w:p>
    <w:p w:rsidR="00BB6459" w:rsidRDefault="00BB6459" w:rsidP="00BB6459">
      <w:pPr>
        <w:spacing w:line="240" w:lineRule="auto"/>
      </w:pPr>
      <w:r>
        <w:t xml:space="preserve">  from { transform: translateX(100%); }</w:t>
      </w:r>
    </w:p>
    <w:p w:rsidR="00BB6459" w:rsidRDefault="00BB6459" w:rsidP="00BB6459">
      <w:pPr>
        <w:spacing w:line="240" w:lineRule="auto"/>
      </w:pPr>
      <w:r>
        <w:t xml:space="preserve">  to   { transform: translateX(0);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slide-out-right {</w:t>
      </w:r>
    </w:p>
    <w:p w:rsidR="00BB6459" w:rsidRDefault="00BB6459" w:rsidP="00BB6459">
      <w:pPr>
        <w:spacing w:line="240" w:lineRule="auto"/>
      </w:pPr>
      <w:r>
        <w:t xml:space="preserve">  from { transform: translateX(0); }</w:t>
      </w:r>
    </w:p>
    <w:p w:rsidR="00BB6459" w:rsidRDefault="00BB6459" w:rsidP="00BB6459">
      <w:pPr>
        <w:spacing w:line="240" w:lineRule="auto"/>
      </w:pPr>
      <w:r>
        <w:t xml:space="preserve">  to   { transform: translateX(100%);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fade-in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slide-up {</w:t>
      </w:r>
    </w:p>
    <w:p w:rsidR="00BB6459" w:rsidRDefault="00BB6459" w:rsidP="00BB6459">
      <w:pPr>
        <w:spacing w:line="240" w:lineRule="auto"/>
      </w:pPr>
      <w:r>
        <w:t xml:space="preserve">  from { transform: translateY(100%); }</w:t>
      </w:r>
    </w:p>
    <w:p w:rsidR="00BB6459" w:rsidRDefault="00BB6459" w:rsidP="00BB6459">
      <w:pPr>
        <w:spacing w:line="240" w:lineRule="auto"/>
      </w:pPr>
      <w:r>
        <w:t xml:space="preserve">  to   { transform: translateY(0);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page-in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[data-component-id="bottom_action_bar"].tf-cg-bottom-action-bar,#tf-state-3 [data-component-id="bottom_action_bar"] .tf-cg-bottom-action-bar{</w:t>
      </w:r>
    </w:p>
    <w:p w:rsidR="00BB6459" w:rsidRDefault="00BB6459" w:rsidP="00BB6459">
      <w:pPr>
        <w:spacing w:line="240" w:lineRule="auto"/>
      </w:pPr>
      <w:r>
        <w:t xml:space="preserve">  position: fixed;</w:t>
      </w:r>
    </w:p>
    <w:p w:rsidR="00BB6459" w:rsidRDefault="00BB6459" w:rsidP="00BB6459">
      <w:pPr>
        <w:spacing w:line="240" w:lineRule="auto"/>
      </w:pPr>
      <w:r>
        <w:t xml:space="preserve">  bottom: 0;</w:t>
      </w:r>
    </w:p>
    <w:p w:rsidR="00BB6459" w:rsidRDefault="00BB6459" w:rsidP="00BB6459">
      <w:pPr>
        <w:spacing w:line="240" w:lineRule="auto"/>
      </w:pPr>
      <w:r>
        <w:t xml:space="preserve">  left: 0;</w:t>
      </w:r>
    </w:p>
    <w:p w:rsidR="00BB6459" w:rsidRDefault="00BB6459" w:rsidP="00BB6459">
      <w:pPr>
        <w:spacing w:line="240" w:lineRule="auto"/>
      </w:pPr>
      <w:r>
        <w:t xml:space="preserve">  right: 0;</w:t>
      </w:r>
    </w:p>
    <w:p w:rsidR="00BB6459" w:rsidRDefault="00BB6459" w:rsidP="00BB6459">
      <w:pPr>
        <w:spacing w:line="240" w:lineRule="auto"/>
      </w:pPr>
      <w:r>
        <w:t xml:space="preserve">  background-color: var(--color-bg-page);</w:t>
      </w:r>
    </w:p>
    <w:p w:rsidR="00BB6459" w:rsidRDefault="00BB6459" w:rsidP="00BB6459">
      <w:pPr>
        <w:spacing w:line="240" w:lineRule="auto"/>
      </w:pPr>
      <w:r>
        <w:t xml:space="preserve">  box-shadow: 0 -2px 10px rgba(0, 0, 0, 0.08);</w:t>
      </w:r>
    </w:p>
    <w:p w:rsidR="00BB6459" w:rsidRDefault="00BB6459" w:rsidP="00BB6459">
      <w:pPr>
        <w:spacing w:line="240" w:lineRule="auto"/>
      </w:pPr>
      <w:r>
        <w:t xml:space="preserve">  z-index: 80;</w:t>
      </w:r>
    </w:p>
    <w:p w:rsidR="00BB6459" w:rsidRDefault="00BB6459" w:rsidP="00BB6459">
      <w:pPr>
        <w:spacing w:line="240" w:lineRule="auto"/>
      </w:pPr>
      <w:r>
        <w:t>}#tf-state-3 [data-component-id="bottom_action_bar"][data-component-id="bottom_action_bar"],#tf-state-3 [data-component-id="bottom_action_bar"] [data-component-id="bottom_action_bar"]{</w:t>
      </w:r>
    </w:p>
    <w:p w:rsidR="00BB6459" w:rsidRDefault="00BB6459" w:rsidP="00BB6459">
      <w:pPr>
        <w:spacing w:line="240" w:lineRule="auto"/>
      </w:pPr>
      <w:r>
        <w:t xml:space="preserve">  width: 100%;</w:t>
      </w:r>
    </w:p>
    <w:p w:rsidR="00BB6459" w:rsidRDefault="00BB6459" w:rsidP="00BB6459">
      <w:pPr>
        <w:spacing w:line="240" w:lineRule="auto"/>
      </w:pPr>
      <w:r>
        <w:t xml:space="preserve">  max-width: 360px;</w:t>
      </w:r>
    </w:p>
    <w:p w:rsidR="00BB6459" w:rsidRDefault="00BB6459" w:rsidP="00BB6459">
      <w:pPr>
        <w:spacing w:line="240" w:lineRule="auto"/>
      </w:pPr>
      <w:r>
        <w:t xml:space="preserve">  margin: 0 auto;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/* component-codegen placeholder: overlay_mask */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lastRenderedPageBreak/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lastRenderedPageBreak/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lastRenderedPageBreak/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BB6459" w:rsidRDefault="00BB6459" w:rsidP="00BB6459">
      <w:pPr>
        <w:spacing w:line="240" w:lineRule="auto"/>
      </w:pPr>
      <w:r>
        <w:t xml:space="preserve">  .h-banner        { height: 140px;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.bg-gradient-layer-1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rgba(255,255,255,0.5) 0%, rgba(255,255,255,0) 100%),</w:t>
      </w:r>
    </w:p>
    <w:p w:rsidR="00BB6459" w:rsidRDefault="00BB6459" w:rsidP="00BB6459">
      <w:pPr>
        <w:spacing w:line="240" w:lineRule="auto"/>
      </w:pPr>
      <w:r>
        <w:lastRenderedPageBreak/>
        <w:t xml:space="preserve">      radial-gradient(circle 200px at 360px 140px,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.bg-gradient-layer-2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.bg-gradient-layer-3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.tap-scale { transition: transform 150ms ease; }</w:t>
      </w:r>
    </w:p>
    <w:p w:rsidR="00BB6459" w:rsidRDefault="00BB6459" w:rsidP="00BB6459">
      <w:pPr>
        <w:spacing w:line="240" w:lineRule="auto"/>
      </w:pPr>
      <w:r>
        <w:t xml:space="preserve">  .tap-scale:active { transform: scale(0.98); }</w:t>
      </w:r>
    </w:p>
    <w:p w:rsidR="00BB6459" w:rsidRDefault="00BB6459" w:rsidP="00BB6459">
      <w:pPr>
        <w:spacing w:line="240" w:lineRule="auto"/>
      </w:pPr>
      <w:r>
        <w:t xml:space="preserve">  .tap-opacity:active { opacity: 0.8;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.flex-distribute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.flex-center     { display: flex; align-items: center; }</w:t>
      </w:r>
    </w:p>
    <w:p w:rsidR="00BB6459" w:rsidRDefault="00BB6459" w:rsidP="00BB6459">
      <w:pPr>
        <w:spacing w:line="240" w:lineRule="auto"/>
      </w:pPr>
      <w:r>
        <w:t xml:space="preserve">  .flex-between   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.scrollbar-hide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.scrollbar-hide::-webkit-scrollbar { display: none; }</w:t>
      </w:r>
    </w:p>
    <w:p w:rsidR="00BB6459" w:rsidRDefault="00BB6459" w:rsidP="00BB6459">
      <w:pPr>
        <w:spacing w:line="240" w:lineRule="auto"/>
      </w:pPr>
      <w:r>
        <w:t xml:space="preserve">  .mobile-canvas,</w:t>
      </w:r>
    </w:p>
    <w:p w:rsidR="00BB6459" w:rsidRDefault="00BB6459" w:rsidP="00BB6459">
      <w:pPr>
        <w:spacing w:line="240" w:lineRule="auto"/>
      </w:pPr>
      <w:r>
        <w:t xml:space="preserve">  .mobile-canvas *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.mobile-canvas::-webkit-scrollbar,</w:t>
      </w:r>
    </w:p>
    <w:p w:rsidR="00BB6459" w:rsidRDefault="00BB6459" w:rsidP="00BB6459">
      <w:pPr>
        <w:spacing w:line="240" w:lineRule="auto"/>
      </w:pPr>
      <w:r>
        <w:t xml:space="preserve">  .mobile-canvas *::-webkit-scrollbar { display: none;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</w:t>
      </w:r>
    </w:p>
    <w:p w:rsidR="00BB6459" w:rsidRDefault="00BB6459" w:rsidP="00BB6459">
      <w:pPr>
        <w:spacing w:line="240" w:lineRule="auto"/>
      </w:pPr>
      <w:r>
        <w:t xml:space="preserve">  .divider { border: none; border-top: 1px solid var(--color-divider); margin: 0; }</w:t>
      </w:r>
    </w:p>
    <w:p w:rsidR="00BB6459" w:rsidRDefault="00BB6459" w:rsidP="00BB6459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</w:t>
      </w:r>
      <w:r>
        <w:lastRenderedPageBreak/>
        <w:t>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BB6459" w:rsidRDefault="00BB6459" w:rsidP="00BB6459">
      <w:pPr>
        <w:spacing w:line="240" w:lineRule="auto"/>
      </w:pPr>
      <w:r>
        <w:t xml:space="preserve">  transition-duration: 150ms;</w:t>
      </w:r>
    </w:p>
    <w:p w:rsidR="00BB6459" w:rsidRDefault="00BB6459" w:rsidP="00BB6459">
      <w:pPr>
        <w:spacing w:line="240" w:lineRule="auto"/>
      </w:pPr>
      <w:r>
        <w:t xml:space="preserve">  transition-timing-function: ease;</w:t>
      </w:r>
    </w:p>
    <w:p w:rsidR="00BB6459" w:rsidRDefault="00BB6459" w:rsidP="00BB6459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BB6459" w:rsidRDefault="00BB6459" w:rsidP="00BB6459">
      <w:pPr>
        <w:spacing w:line="240" w:lineRule="auto"/>
      </w:pPr>
      <w:r>
        <w:t xml:space="preserve">  display: -webkit-box;</w:t>
      </w:r>
    </w:p>
    <w:p w:rsidR="00BB6459" w:rsidRDefault="00BB6459" w:rsidP="00BB6459">
      <w:pPr>
        <w:spacing w:line="240" w:lineRule="auto"/>
      </w:pPr>
      <w:r>
        <w:t xml:space="preserve">  -webkit-line-clamp: 2;</w:t>
      </w:r>
    </w:p>
    <w:p w:rsidR="00BB6459" w:rsidRDefault="00BB6459" w:rsidP="00BB6459">
      <w:pPr>
        <w:spacing w:line="240" w:lineRule="auto"/>
      </w:pPr>
      <w:r>
        <w:t xml:space="preserve">  -webkit-box-orient: vertical;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@keyframes slide-in-right {</w:t>
      </w:r>
    </w:p>
    <w:p w:rsidR="00BB6459" w:rsidRDefault="00BB6459" w:rsidP="00BB6459">
      <w:pPr>
        <w:spacing w:line="240" w:lineRule="auto"/>
      </w:pPr>
      <w:r>
        <w:t xml:space="preserve">  from { transform: translateX(100%); }</w:t>
      </w:r>
    </w:p>
    <w:p w:rsidR="00BB6459" w:rsidRDefault="00BB6459" w:rsidP="00BB6459">
      <w:pPr>
        <w:spacing w:line="240" w:lineRule="auto"/>
      </w:pPr>
      <w:r>
        <w:t xml:space="preserve">  to   { transform: translateX(0);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slide-out-right {</w:t>
      </w:r>
    </w:p>
    <w:p w:rsidR="00BB6459" w:rsidRDefault="00BB6459" w:rsidP="00BB6459">
      <w:pPr>
        <w:spacing w:line="240" w:lineRule="auto"/>
      </w:pPr>
      <w:r>
        <w:t xml:space="preserve">  from { transform: translateX(0); }</w:t>
      </w:r>
    </w:p>
    <w:p w:rsidR="00BB6459" w:rsidRDefault="00BB6459" w:rsidP="00BB6459">
      <w:pPr>
        <w:spacing w:line="240" w:lineRule="auto"/>
      </w:pPr>
      <w:r>
        <w:t xml:space="preserve">  to   { transform: translateX(100%);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fade-in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slide-up {</w:t>
      </w:r>
    </w:p>
    <w:p w:rsidR="00BB6459" w:rsidRDefault="00BB6459" w:rsidP="00BB6459">
      <w:pPr>
        <w:spacing w:line="240" w:lineRule="auto"/>
      </w:pPr>
      <w:r>
        <w:t xml:space="preserve">  from { transform: translateY(100%); }</w:t>
      </w:r>
    </w:p>
    <w:p w:rsidR="00BB6459" w:rsidRDefault="00BB6459" w:rsidP="00BB6459">
      <w:pPr>
        <w:spacing w:line="240" w:lineRule="auto"/>
      </w:pPr>
      <w:r>
        <w:t xml:space="preserve">  to   { transform: translateY(0);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page-in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[data-component-id="overlay_mask"].tf-cg-overlay-mask,#tf-state-3 [data-component-id="overlay_mask"] .tf-cg-overlay-mask{</w:t>
      </w:r>
    </w:p>
    <w:p w:rsidR="00BB6459" w:rsidRDefault="00BB6459" w:rsidP="00BB6459">
      <w:pPr>
        <w:spacing w:line="240" w:lineRule="auto"/>
      </w:pPr>
      <w:r>
        <w:t xml:space="preserve">  position: fixed;</w:t>
      </w:r>
    </w:p>
    <w:p w:rsidR="00BB6459" w:rsidRDefault="00BB6459" w:rsidP="00BB6459">
      <w:pPr>
        <w:spacing w:line="240" w:lineRule="auto"/>
      </w:pPr>
      <w:r>
        <w:lastRenderedPageBreak/>
        <w:t xml:space="preserve">  top: 0;</w:t>
      </w:r>
    </w:p>
    <w:p w:rsidR="00BB6459" w:rsidRDefault="00BB6459" w:rsidP="00BB6459">
      <w:pPr>
        <w:spacing w:line="240" w:lineRule="auto"/>
      </w:pPr>
      <w:r>
        <w:t xml:space="preserve">  left: 0;</w:t>
      </w:r>
    </w:p>
    <w:p w:rsidR="00BB6459" w:rsidRDefault="00BB6459" w:rsidP="00BB6459">
      <w:pPr>
        <w:spacing w:line="240" w:lineRule="auto"/>
      </w:pPr>
      <w:r>
        <w:t xml:space="preserve">  right: 0;</w:t>
      </w:r>
    </w:p>
    <w:p w:rsidR="00BB6459" w:rsidRDefault="00BB6459" w:rsidP="00BB6459">
      <w:pPr>
        <w:spacing w:line="240" w:lineRule="auto"/>
      </w:pPr>
      <w:r>
        <w:t xml:space="preserve">  bottom: 0;</w:t>
      </w:r>
    </w:p>
    <w:p w:rsidR="00BB6459" w:rsidRDefault="00BB6459" w:rsidP="00BB6459">
      <w:pPr>
        <w:spacing w:line="240" w:lineRule="auto"/>
      </w:pPr>
      <w:r>
        <w:t xml:space="preserve">  background-color: rgba(0, 0, 0, 0.5);</w:t>
      </w:r>
    </w:p>
    <w:p w:rsidR="00BB6459" w:rsidRDefault="00BB6459" w:rsidP="00BB6459">
      <w:pPr>
        <w:spacing w:line="240" w:lineRule="auto"/>
      </w:pPr>
      <w:r>
        <w:t xml:space="preserve">  z-index: 50;</w:t>
      </w:r>
    </w:p>
    <w:p w:rsidR="00BB6459" w:rsidRDefault="00BB6459" w:rsidP="00BB6459">
      <w:pPr>
        <w:spacing w:line="240" w:lineRule="auto"/>
      </w:pPr>
      <w:r>
        <w:t xml:space="preserve">  pointer-events: auto;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/* component-codegen placeholder: product_list_sheet */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lastRenderedPageBreak/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lastRenderedPageBreak/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lastRenderedPageBreak/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lastRenderedPageBreak/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</w:t>
      </w:r>
      <w:r>
        <w:lastRenderedPageBreak/>
        <w:t>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lastRenderedPageBreak/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BB6459" w:rsidRDefault="00BB6459" w:rsidP="00BB6459">
      <w:pPr>
        <w:spacing w:line="240" w:lineRule="auto"/>
      </w:pPr>
      <w:r>
        <w:t xml:space="preserve">  .h-banner        { height: 140px;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.bg-gradient-layer-1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rgba(255,255,255,0.5) 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.bg-gradient-layer-2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 xml:space="preserve">  .bg-gradient-layer-3 {</w:t>
      </w:r>
    </w:p>
    <w:p w:rsidR="00BB6459" w:rsidRDefault="00BB6459" w:rsidP="00BB6459">
      <w:pPr>
        <w:spacing w:line="240" w:lineRule="auto"/>
      </w:pPr>
      <w:r>
        <w:t xml:space="preserve">    width: 360px; height: 792px;</w:t>
      </w:r>
    </w:p>
    <w:p w:rsidR="00BB6459" w:rsidRDefault="00BB6459" w:rsidP="00BB6459">
      <w:pPr>
        <w:spacing w:line="240" w:lineRule="auto"/>
      </w:pPr>
      <w:r>
        <w:t xml:space="preserve">    background:</w:t>
      </w:r>
    </w:p>
    <w:p w:rsidR="00BB6459" w:rsidRDefault="00BB6459" w:rsidP="00BB6459">
      <w:pPr>
        <w:spacing w:line="240" w:lineRule="auto"/>
      </w:pPr>
      <w:r>
        <w:t xml:space="preserve">      linear-gradient(180deg, rgba(255,255,255,0.4) 10%, rgba(255,255,255,0) 100%),</w:t>
      </w:r>
    </w:p>
    <w:p w:rsidR="00BB6459" w:rsidRDefault="00BB6459" w:rsidP="00BB645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BB6459" w:rsidRDefault="00BB6459" w:rsidP="00BB645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BB6459" w:rsidRDefault="00BB6459" w:rsidP="00BB6459">
      <w:pPr>
        <w:spacing w:line="240" w:lineRule="auto"/>
      </w:pPr>
      <w:r>
        <w:t xml:space="preserve">      linear-gradient(180deg, #f6f6f5 0%, #f2f3f5 100%);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.tap-scale { transition: transform 150ms ease; }</w:t>
      </w:r>
    </w:p>
    <w:p w:rsidR="00BB6459" w:rsidRDefault="00BB6459" w:rsidP="00BB6459">
      <w:pPr>
        <w:spacing w:line="240" w:lineRule="auto"/>
      </w:pPr>
      <w:r>
        <w:t xml:space="preserve">  .tap-scale:active { transform: scale(0.98); }</w:t>
      </w:r>
    </w:p>
    <w:p w:rsidR="00BB6459" w:rsidRDefault="00BB6459" w:rsidP="00BB6459">
      <w:pPr>
        <w:spacing w:line="240" w:lineRule="auto"/>
      </w:pPr>
      <w:r>
        <w:t xml:space="preserve">  .tap-opacity:active { opacity: 0.8;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</w:t>
      </w:r>
    </w:p>
    <w:p w:rsidR="00BB6459" w:rsidRDefault="00BB6459" w:rsidP="00BB6459">
      <w:pPr>
        <w:spacing w:line="240" w:lineRule="auto"/>
      </w:pPr>
      <w:r>
        <w:t xml:space="preserve">  .flex-distribute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.flex-center     { display: flex; align-items: center; }</w:t>
      </w:r>
    </w:p>
    <w:p w:rsidR="00BB6459" w:rsidRDefault="00BB6459" w:rsidP="00BB6459">
      <w:pPr>
        <w:spacing w:line="240" w:lineRule="auto"/>
      </w:pPr>
      <w:r>
        <w:t xml:space="preserve">  .flex-between    { display: flex; align-items: center; justify-content: space-between; }</w:t>
      </w:r>
    </w:p>
    <w:p w:rsidR="00BB6459" w:rsidRDefault="00BB6459" w:rsidP="00BB6459">
      <w:pPr>
        <w:spacing w:line="240" w:lineRule="auto"/>
      </w:pPr>
      <w:r>
        <w:t xml:space="preserve">  .scrollbar-hide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.scrollbar-hide::-webkit-scrollbar { display: none; }</w:t>
      </w:r>
    </w:p>
    <w:p w:rsidR="00BB6459" w:rsidRDefault="00BB6459" w:rsidP="00BB6459">
      <w:pPr>
        <w:spacing w:line="240" w:lineRule="auto"/>
      </w:pPr>
      <w:r>
        <w:t xml:space="preserve">  .mobile-canvas,</w:t>
      </w:r>
    </w:p>
    <w:p w:rsidR="00BB6459" w:rsidRDefault="00BB6459" w:rsidP="00BB6459">
      <w:pPr>
        <w:spacing w:line="240" w:lineRule="auto"/>
      </w:pPr>
      <w:r>
        <w:t xml:space="preserve">  .mobile-canvas * { scrollbar-width: none; -ms-overflow-style: none; }</w:t>
      </w:r>
    </w:p>
    <w:p w:rsidR="00BB6459" w:rsidRDefault="00BB6459" w:rsidP="00BB6459">
      <w:pPr>
        <w:spacing w:line="240" w:lineRule="auto"/>
      </w:pPr>
      <w:r>
        <w:t xml:space="preserve">  .mobile-canvas::-webkit-scrollbar,</w:t>
      </w:r>
    </w:p>
    <w:p w:rsidR="00BB6459" w:rsidRDefault="00BB6459" w:rsidP="00BB6459">
      <w:pPr>
        <w:spacing w:line="240" w:lineRule="auto"/>
      </w:pPr>
      <w:r>
        <w:t xml:space="preserve">  .mobile-canvas *::-webkit-scrollbar { display: none;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.divider { border: none; border-top: 1px solid var(--color-divider); margin: 0; }</w:t>
      </w:r>
    </w:p>
    <w:p w:rsidR="00BB6459" w:rsidRDefault="00BB6459" w:rsidP="00BB6459">
      <w:pPr>
        <w:spacing w:line="240" w:lineRule="auto"/>
      </w:pPr>
      <w:r>
        <w:t>}#tf-state-3 .flex{ display: flex; }#tf-state-3 .inline-flex{ display: inline-flex; }#tf-state-3 .grid{ display: grid; }#tf-state-3 .block{ display: block; }#tf-state-3 .hidden{ display: none; }#tf-state-3 .flex-col{ flex-direction: column; }#tf-state-3 .flex-1{ flex: 1 1 0%; }#tf-state-3 .flex-shrink-0,#tf-state-3 .shrink-0{ flex-shrink: 0; }#tf-state-3 .items-start{ align-items: flex-start; }#tf-state-3 .items-center{ align-items: center; }#tf-state-3 .items-end{ align-items: flex-end; }#tf-state-3 .items-baseline{ align-items: baseline; }#tf-state-3 .justify-center{ justify-content: center; }#tf-state-3 .justify-between{ justify-content: space-between; }#tf-state-3 .relative{ position: relative; }#tf-state-3 .absolute{ position: absolute; }#tf-state-3 .fixed{ position: fixed; }#tf-state-3 .inset-0{ inset: 0; }#tf-state-3 .top-full{ top: 100%; }#tf-state-3 .left-0{ left: 0; }#tf-state-3 .right-0{ right: 0; }#tf-state-3 .top-0{ top: 0; }#tf-state-3 .bottom-0{ bottom: 0; }#tf-state-3 .z-10{ z-index: 10; }#tf-state-3 .z-40{ z-index: 40; }#tf-state-3 .z-50{ z-index: 50; }#tf-state-3 .w-full{ width: 100%; }#tf-state-3 .h-full{ height: 100%; }#tf-state-3 .w-5{ width: 20px; }#tf-state-3 .h-5{ height: 20px; }#tf-state-3 .w-8{ width: 32px; }#tf-state-3 .w-10{ width: 40px; }#tf-state-3 .h-10{ height: 40px; }#tf-state-3 .w-12{ width: 48px; }#tf-state-3 .h-12{ height: 48px; }#tf-state-3 .w-\[1px\]{ width: 1px; }#tf-state-3 .h-\[16px\]{ height: 16px; }#tf-state-3 .w-\[64px\]{ width: 64px; }#tf-state-3 .w-\[72px\]{ width: 72px; }#tf-state-3 .h-\[46px\]{ height: 46px; }#tf-state-3 .min-w-0{ min-width: 0; }#tf-state-3 .overflow-hidden{ overflow: hidden; }#tf-state-3 .overflow-x-auto{ overflow-x: auto; }#tf-state-3 .overflow-y-auto{ overflow-y: auto; }#tf-state-3 .overflow-x-hidden{ overflow-x: hidden; }#tf-state-3 .cursor-pointer{ cursor: pointer; }#tf-state-3 .pointer-events-none{ pointer-events: none; }#tf-state-3 .border-none{ border: none; }#tf-state-3 .border-0{ border: 0; }#tf-state-3 .border{ border: 1px solid var(--color-border-subtle); }#tf-state-3 .border-b{ border-bottom: 1px solid var(--color-border-subtle); }#tf-state-3 .border-black{ border-color: #000; }#tf-state-3 .bg-transparent{ background: transparent; }#tf-state-3 .bg-white{ background-color: #fff; }#tf-state-3 .bg-\[var\(--color-primary\)\]{ background-color: var(--color-primary); }#tf-state-3 .bg-\[var\(--color-bg-hover\)\]{ background-color: var(--color-bg-hover); }#tf-state-3 .bg-\[var\(--color-primary-active\)\]{ background-color: var(--color-primary-active); }#tf-state-3 .text-white{ color: #fff; }#tf-state-3 .rounded-\[var\(--radius-xxs\)\]{ border-radius: var(--radius-xxs); }#tf-state-3 .rounded-\[var\(--radius-md\)\]{ border-radius: var(--radius-md); }#tf-state-3 .rounded-\[var\(--radius-lg\)\]{ border-radius: var(--radius-lg); }#tf-state-3 .rounded-\[var\(--radius-xl\)\]{ border-</w:t>
      </w:r>
      <w:r>
        <w:lastRenderedPageBreak/>
        <w:t>radius: var(--radius-xl); }#tf-state-3 .rounded-\[var\(--radius-2xl\)\]{ border-radius: var(--radius-2xl); }#tf-state-3 .rounded-\[var\(--radius-full\)\]{ border-radius: var(--radius-full); }#tf-state-3 .truncate{ overflow: hidden; text-overflow: ellipsis; white-space: nowrap; }#tf-state-3 .whitespace-nowrap{ white-space: nowrap; }#tf-state-3 .text-left{ text-align: left; }#tf-state-3 .text-center{ text-align: center; }#tf-state-3 .p-0{ padding: 0; }#tf-state-3 .px-3{ padding-left: 12px; padding-right: 12px; }#tf-state-3 .px-4{ padding-left: 16px; padding-right: 16px; }#tf-state-3 .py-2{ padding-top: 8px; padding-bottom: 8px; }#tf-state-3 .py-2\.5{ padding-top: 10px; padding-bottom: 10px; }#tf-state-3 .py-16{ padding-top: 64px; padding-bottom: 64px; }#tf-state-3 .pl-\[var\(--spacing-lg\)\]{ padding-left: var(--spacing-lg); }#tf-state-3 .mt-2{ margin-top: 8px; }#tf-state-3 .mb-3{ margin-bottom: 12px; }#tf-state-3 .-top-0\.5{ top: -2px; }#tf-state-3 .-right-0\.5{ right: -2px; }#tf-state-3 .left-1\/2{ left: 50%; }#tf-state-3 .top-1\/2{ top: 50%; }#tf-state-3 .-translate-y-1\/2{ transform: translateY(-50%); }#tf-state-3 .rotate-180{ transform: rotate(180deg); }#tf-state-3 .gap-0{ gap: 0; }#tf-state-3 .gap-2{ gap: 8px; }#tf-state-3 .gap-4{ gap: 16px; }#tf-state-3 .grid-cols-3{ grid-template-columns: repeat(3, minmax(0, 1fr)); }#tf-state-3 .space-y-2 &gt; * + *{ margin-top: 8px; }#tf-state-3 .transition-all,#tf-state-3 .transition-colors,#tf-state-3 .transition-opacity,#tf-state-3 .transition-transform{</w:t>
      </w:r>
    </w:p>
    <w:p w:rsidR="00BB6459" w:rsidRDefault="00BB6459" w:rsidP="00BB6459">
      <w:pPr>
        <w:spacing w:line="240" w:lineRule="auto"/>
      </w:pPr>
      <w:r>
        <w:t xml:space="preserve">  transition-duration: 150ms;</w:t>
      </w:r>
    </w:p>
    <w:p w:rsidR="00BB6459" w:rsidRDefault="00BB6459" w:rsidP="00BB6459">
      <w:pPr>
        <w:spacing w:line="240" w:lineRule="auto"/>
      </w:pPr>
      <w:r>
        <w:t xml:space="preserve">  transition-timing-function: ease;</w:t>
      </w:r>
    </w:p>
    <w:p w:rsidR="00BB6459" w:rsidRDefault="00BB6459" w:rsidP="00BB6459">
      <w:pPr>
        <w:spacing w:line="240" w:lineRule="auto"/>
      </w:pPr>
      <w:r>
        <w:t>}#tf-state-3 .duration-150{ transition-duration: 150ms; }#tf-state-3 .duration-200{ transition-duration: 200ms; }#tf-state-3 .opacity-40{ opacity: 0.4; }#tf-state-3 .line-clamp-2{</w:t>
      </w:r>
    </w:p>
    <w:p w:rsidR="00BB6459" w:rsidRDefault="00BB6459" w:rsidP="00BB6459">
      <w:pPr>
        <w:spacing w:line="240" w:lineRule="auto"/>
      </w:pPr>
      <w:r>
        <w:t xml:space="preserve">  display: -webkit-box;</w:t>
      </w:r>
    </w:p>
    <w:p w:rsidR="00BB6459" w:rsidRDefault="00BB6459" w:rsidP="00BB6459">
      <w:pPr>
        <w:spacing w:line="240" w:lineRule="auto"/>
      </w:pPr>
      <w:r>
        <w:t xml:space="preserve">  -webkit-line-clamp: 2;</w:t>
      </w:r>
    </w:p>
    <w:p w:rsidR="00BB6459" w:rsidRDefault="00BB6459" w:rsidP="00BB6459">
      <w:pPr>
        <w:spacing w:line="240" w:lineRule="auto"/>
      </w:pPr>
      <w:r>
        <w:t xml:space="preserve">  -webkit-box-orient: vertical;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@keyframes slide-in-right {</w:t>
      </w:r>
    </w:p>
    <w:p w:rsidR="00BB6459" w:rsidRDefault="00BB6459" w:rsidP="00BB6459">
      <w:pPr>
        <w:spacing w:line="240" w:lineRule="auto"/>
      </w:pPr>
      <w:r>
        <w:t xml:space="preserve">  from { transform: translateX(100%); }</w:t>
      </w:r>
    </w:p>
    <w:p w:rsidR="00BB6459" w:rsidRDefault="00BB6459" w:rsidP="00BB6459">
      <w:pPr>
        <w:spacing w:line="240" w:lineRule="auto"/>
      </w:pPr>
      <w:r>
        <w:t xml:space="preserve">  to   { transform: translateX(0);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slide-out-right {</w:t>
      </w:r>
    </w:p>
    <w:p w:rsidR="00BB6459" w:rsidRDefault="00BB6459" w:rsidP="00BB6459">
      <w:pPr>
        <w:spacing w:line="240" w:lineRule="auto"/>
      </w:pPr>
      <w:r>
        <w:t xml:space="preserve">  from { transform: translateX(0); }</w:t>
      </w:r>
    </w:p>
    <w:p w:rsidR="00BB6459" w:rsidRDefault="00BB6459" w:rsidP="00BB6459">
      <w:pPr>
        <w:spacing w:line="240" w:lineRule="auto"/>
      </w:pPr>
      <w:r>
        <w:t xml:space="preserve">  to   { transform: translateX(100%);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fade-in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@keyframes slide-up {</w:t>
      </w:r>
    </w:p>
    <w:p w:rsidR="00BB6459" w:rsidRDefault="00BB6459" w:rsidP="00BB6459">
      <w:pPr>
        <w:spacing w:line="240" w:lineRule="auto"/>
      </w:pPr>
      <w:r>
        <w:t xml:space="preserve">  from { transform: translateY(100%); }</w:t>
      </w:r>
    </w:p>
    <w:p w:rsidR="00BB6459" w:rsidRDefault="00BB6459" w:rsidP="00BB6459">
      <w:pPr>
        <w:spacing w:line="240" w:lineRule="auto"/>
      </w:pPr>
      <w:r>
        <w:t xml:space="preserve">  to   { transform: translateY(0); }</w:t>
      </w:r>
    </w:p>
    <w:p w:rsidR="00BB6459" w:rsidRDefault="00BB6459" w:rsidP="00BB6459">
      <w:pPr>
        <w:spacing w:line="240" w:lineRule="auto"/>
      </w:pPr>
      <w:r>
        <w:lastRenderedPageBreak/>
        <w:t>}</w:t>
      </w:r>
    </w:p>
    <w:p w:rsidR="00BB6459" w:rsidRDefault="00BB6459" w:rsidP="00BB6459">
      <w:pPr>
        <w:spacing w:line="240" w:lineRule="auto"/>
      </w:pPr>
      <w:r>
        <w:t>@keyframes page-in {</w:t>
      </w:r>
    </w:p>
    <w:p w:rsidR="00BB6459" w:rsidRDefault="00BB6459" w:rsidP="00BB6459">
      <w:pPr>
        <w:spacing w:line="240" w:lineRule="auto"/>
      </w:pPr>
      <w:r>
        <w:t xml:space="preserve">  from { opacity: 0; }</w:t>
      </w:r>
    </w:p>
    <w:p w:rsidR="00BB6459" w:rsidRDefault="00BB6459" w:rsidP="00BB6459">
      <w:pPr>
        <w:spacing w:line="240" w:lineRule="auto"/>
      </w:pPr>
      <w:r>
        <w:t xml:space="preserve">  to   { opacity: 1; }</w:t>
      </w:r>
    </w:p>
    <w:p w:rsidR="00BB6459" w:rsidRDefault="00BB6459" w:rsidP="00BB6459">
      <w:pPr>
        <w:spacing w:line="240" w:lineRule="auto"/>
      </w:pPr>
      <w:r>
        <w:t>}#tf-state-3 .animate-slide-in-right{ animation: slide-in-right 300ms ease-out forwards; }#tf-state-3 .animate-slide-out-right{ animation: slide-out-right 300ms ease-in forwards; }#tf-state-3 .fade-in{ animation: fade-in 300ms ease-out forwards; }#tf-state-3 .animate-slide-up{ animation: slide-up 300ms ease-out forwards; }#tf-state-3 .animate-page-in{ animation: page-in 150ms ease-out; }#tf-state-3 [data-component-id="product_list_sheet"].tf-cg-sheet,#tf-state-3 [data-component-id="product_list_sheet"] .tf-cg-sheet{</w:t>
      </w:r>
    </w:p>
    <w:p w:rsidR="00BB6459" w:rsidRDefault="00BB6459" w:rsidP="00BB6459">
      <w:pPr>
        <w:spacing w:line="240" w:lineRule="auto"/>
      </w:pPr>
      <w:r>
        <w:t xml:space="preserve">  width: 100%;</w:t>
      </w:r>
    </w:p>
    <w:p w:rsidR="00BB6459" w:rsidRDefault="00BB6459" w:rsidP="00BB6459">
      <w:pPr>
        <w:spacing w:line="240" w:lineRule="auto"/>
      </w:pPr>
      <w:r>
        <w:t xml:space="preserve">  background: var(--color-bg-card);</w:t>
      </w:r>
    </w:p>
    <w:p w:rsidR="00BB6459" w:rsidRDefault="00BB6459" w:rsidP="00BB6459">
      <w:pPr>
        <w:spacing w:line="240" w:lineRule="auto"/>
      </w:pPr>
      <w:r>
        <w:t xml:space="preserve">  border-radius: var(--radius-lg) var(--radius-lg) 0 0;</w:t>
      </w:r>
    </w:p>
    <w:p w:rsidR="00BB6459" w:rsidRDefault="00BB6459" w:rsidP="00BB6459">
      <w:pPr>
        <w:spacing w:line="240" w:lineRule="auto"/>
      </w:pPr>
      <w:r>
        <w:t xml:space="preserve">  box-shadow: var(--shadow-lg);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flex-direction: column;</w:t>
      </w:r>
    </w:p>
    <w:p w:rsidR="00BB6459" w:rsidRDefault="00BB6459" w:rsidP="00BB6459">
      <w:pPr>
        <w:spacing w:line="240" w:lineRule="auto"/>
      </w:pPr>
      <w:r>
        <w:t xml:space="preserve">  overflow: hidden;</w:t>
      </w:r>
    </w:p>
    <w:p w:rsidR="00BB6459" w:rsidRDefault="00BB6459" w:rsidP="00BB6459">
      <w:pPr>
        <w:spacing w:line="240" w:lineRule="auto"/>
      </w:pPr>
      <w:r>
        <w:t>}#tf-state-3 [data-component-id="product_list_sheet"].tf-cg-sheet-header,#tf-state-3 [data-component-id="product_list_sheet"] .tf-cg-sheet-header{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center;</w:t>
      </w:r>
    </w:p>
    <w:p w:rsidR="00BB6459" w:rsidRDefault="00BB6459" w:rsidP="00BB6459">
      <w:pPr>
        <w:spacing w:line="240" w:lineRule="auto"/>
      </w:pPr>
      <w:r>
        <w:t xml:space="preserve">  justify-content: space-between;</w:t>
      </w:r>
    </w:p>
    <w:p w:rsidR="00BB6459" w:rsidRDefault="00BB6459" w:rsidP="00BB6459">
      <w:pPr>
        <w:spacing w:line="240" w:lineRule="auto"/>
      </w:pPr>
      <w:r>
        <w:t xml:space="preserve">  padding: var(--spacing-lg) var(--spacing-xl);</w:t>
      </w:r>
    </w:p>
    <w:p w:rsidR="00BB6459" w:rsidRDefault="00BB6459" w:rsidP="00BB6459">
      <w:pPr>
        <w:spacing w:line="240" w:lineRule="auto"/>
      </w:pPr>
      <w:r>
        <w:t xml:space="preserve">  border-bottom: 1px solid var(--color-divider-subtle);</w:t>
      </w:r>
    </w:p>
    <w:p w:rsidR="00BB6459" w:rsidRDefault="00BB6459" w:rsidP="00BB6459">
      <w:pPr>
        <w:spacing w:line="240" w:lineRule="auto"/>
      </w:pPr>
      <w:r>
        <w:t>}#tf-state-3 [data-component-id="product_list_sheet"].tf-cg-close-btn,#tf-state-3 [data-component-id="product_list_sheet"] .tf-cg-close-btn{</w:t>
      </w:r>
    </w:p>
    <w:p w:rsidR="00BB6459" w:rsidRDefault="00BB6459" w:rsidP="00BB6459">
      <w:pPr>
        <w:spacing w:line="240" w:lineRule="auto"/>
      </w:pPr>
      <w:r>
        <w:t xml:space="preserve">  background: none;</w:t>
      </w:r>
    </w:p>
    <w:p w:rsidR="00BB6459" w:rsidRDefault="00BB6459" w:rsidP="00BB6459">
      <w:pPr>
        <w:spacing w:line="240" w:lineRule="auto"/>
      </w:pPr>
      <w:r>
        <w:t xml:space="preserve">  border: none;</w:t>
      </w:r>
    </w:p>
    <w:p w:rsidR="00BB6459" w:rsidRDefault="00BB6459" w:rsidP="00BB6459">
      <w:pPr>
        <w:spacing w:line="240" w:lineRule="auto"/>
      </w:pPr>
      <w:r>
        <w:t xml:space="preserve">  font-size: 24px;</w:t>
      </w:r>
    </w:p>
    <w:p w:rsidR="00BB6459" w:rsidRDefault="00BB6459" w:rsidP="00BB6459">
      <w:pPr>
        <w:spacing w:line="240" w:lineRule="auto"/>
      </w:pPr>
      <w:r>
        <w:t xml:space="preserve">  color: var(--color-text-secondary);</w:t>
      </w:r>
    </w:p>
    <w:p w:rsidR="00BB6459" w:rsidRDefault="00BB6459" w:rsidP="00BB6459">
      <w:pPr>
        <w:spacing w:line="240" w:lineRule="auto"/>
      </w:pPr>
      <w:r>
        <w:t xml:space="preserve">  cursor: pointer;</w:t>
      </w:r>
    </w:p>
    <w:p w:rsidR="00BB6459" w:rsidRDefault="00BB6459" w:rsidP="00BB6459">
      <w:pPr>
        <w:spacing w:line="240" w:lineRule="auto"/>
      </w:pPr>
      <w:r>
        <w:t xml:space="preserve">  padding: var(--spacing-xs);</w:t>
      </w:r>
    </w:p>
    <w:p w:rsidR="00BB6459" w:rsidRDefault="00BB6459" w:rsidP="00BB6459">
      <w:pPr>
        <w:spacing w:line="240" w:lineRule="auto"/>
      </w:pPr>
      <w:r>
        <w:t xml:space="preserve">  line-height: 1;</w:t>
      </w:r>
    </w:p>
    <w:p w:rsidR="00BB6459" w:rsidRDefault="00BB6459" w:rsidP="00BB6459">
      <w:pPr>
        <w:spacing w:line="240" w:lineRule="auto"/>
      </w:pPr>
      <w:r>
        <w:t>}#tf-state-3 [data-component-id="product_list_sheet"].tf-cg-clear-btn,#tf-state-3 [data-component-id="product_list_sheet"] .tf-cg-clear-btn{</w:t>
      </w:r>
    </w:p>
    <w:p w:rsidR="00BB6459" w:rsidRDefault="00BB6459" w:rsidP="00BB6459">
      <w:pPr>
        <w:spacing w:line="240" w:lineRule="auto"/>
      </w:pPr>
      <w:r>
        <w:t xml:space="preserve">  background: none;</w:t>
      </w:r>
    </w:p>
    <w:p w:rsidR="00BB6459" w:rsidRDefault="00BB6459" w:rsidP="00BB6459">
      <w:pPr>
        <w:spacing w:line="240" w:lineRule="auto"/>
      </w:pPr>
      <w:r>
        <w:t xml:space="preserve">  border: none;</w:t>
      </w:r>
    </w:p>
    <w:p w:rsidR="00BB6459" w:rsidRDefault="00BB6459" w:rsidP="00BB6459">
      <w:pPr>
        <w:spacing w:line="240" w:lineRule="auto"/>
      </w:pPr>
      <w:r>
        <w:t xml:space="preserve">  color: var(--color-primary);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cursor: pointer;</w:t>
      </w:r>
    </w:p>
    <w:p w:rsidR="00BB6459" w:rsidRDefault="00BB6459" w:rsidP="00BB6459">
      <w:pPr>
        <w:spacing w:line="240" w:lineRule="auto"/>
      </w:pPr>
      <w:r>
        <w:t xml:space="preserve">  padding: var(--spacing-xs) var(--spacing-sm);</w:t>
      </w:r>
    </w:p>
    <w:p w:rsidR="00BB6459" w:rsidRDefault="00BB6459" w:rsidP="00BB6459">
      <w:pPr>
        <w:spacing w:line="240" w:lineRule="auto"/>
      </w:pPr>
      <w:r>
        <w:t>}#tf-state-3 [data-component-id="product_list_sheet"].tf-cg-sheet-body,#tf-state-3 [data-component-id="product_list_sheet"] .tf-cg-sheet-body{</w:t>
      </w:r>
    </w:p>
    <w:p w:rsidR="00BB6459" w:rsidRDefault="00BB6459" w:rsidP="00BB6459">
      <w:pPr>
        <w:spacing w:line="240" w:lineRule="auto"/>
      </w:pPr>
      <w:r>
        <w:lastRenderedPageBreak/>
        <w:t xml:space="preserve">  padding: var(--spacing-lg) var(--spacing-xl);</w:t>
      </w:r>
    </w:p>
    <w:p w:rsidR="00BB6459" w:rsidRDefault="00BB6459" w:rsidP="00BB6459">
      <w:pPr>
        <w:spacing w:line="240" w:lineRule="auto"/>
      </w:pPr>
      <w:r>
        <w:t xml:space="preserve">  flex: 1;</w:t>
      </w:r>
    </w:p>
    <w:p w:rsidR="00BB6459" w:rsidRDefault="00BB6459" w:rsidP="00BB6459">
      <w:pPr>
        <w:spacing w:line="240" w:lineRule="auto"/>
      </w:pPr>
      <w:r>
        <w:t xml:space="preserve">  overflow-y: auto;</w:t>
      </w:r>
    </w:p>
    <w:p w:rsidR="00BB6459" w:rsidRDefault="00BB6459" w:rsidP="00BB6459">
      <w:pPr>
        <w:spacing w:line="240" w:lineRule="auto"/>
      </w:pPr>
      <w:r>
        <w:t>}#tf-state-3 [data-component-id="product_list_sheet"].tf-cg-warning,#tf-state-3 [data-component-id="product_list_sheet"] .tf-cg-warning{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flex-start;</w:t>
      </w:r>
    </w:p>
    <w:p w:rsidR="00BB6459" w:rsidRDefault="00BB6459" w:rsidP="00BB6459">
      <w:pPr>
        <w:spacing w:line="240" w:lineRule="auto"/>
      </w:pPr>
      <w:r>
        <w:t xml:space="preserve">  gap: var(--spacing-md);</w:t>
      </w:r>
    </w:p>
    <w:p w:rsidR="00BB6459" w:rsidRDefault="00BB6459" w:rsidP="00BB6459">
      <w:pPr>
        <w:spacing w:line="240" w:lineRule="auto"/>
      </w:pPr>
      <w:r>
        <w:t xml:space="preserve">  padding: var(--spacing-md) var(--spacing-lg);</w:t>
      </w:r>
    </w:p>
    <w:p w:rsidR="00BB6459" w:rsidRDefault="00BB6459" w:rsidP="00BB6459">
      <w:pPr>
        <w:spacing w:line="240" w:lineRule="auto"/>
      </w:pPr>
      <w:r>
        <w:t xml:space="preserve">  background: var(--color-primary-soft);</w:t>
      </w:r>
    </w:p>
    <w:p w:rsidR="00BB6459" w:rsidRDefault="00BB6459" w:rsidP="00BB6459">
      <w:pPr>
        <w:spacing w:line="240" w:lineRule="auto"/>
      </w:pPr>
      <w:r>
        <w:t xml:space="preserve">  border-radius: var(--radius-md);</w:t>
      </w:r>
    </w:p>
    <w:p w:rsidR="00BB6459" w:rsidRDefault="00BB6459" w:rsidP="00BB6459">
      <w:pPr>
        <w:spacing w:line="240" w:lineRule="auto"/>
      </w:pPr>
      <w:r>
        <w:t xml:space="preserve">  margin-bottom: var(--spacing-lg);</w:t>
      </w:r>
    </w:p>
    <w:p w:rsidR="00BB6459" w:rsidRDefault="00BB6459" w:rsidP="00BB6459">
      <w:pPr>
        <w:spacing w:line="240" w:lineRule="auto"/>
      </w:pPr>
      <w:r>
        <w:t>}#tf-state-3 [data-component-id="product_list_sheet"].tf-cg-warning-icon,#tf-state-3 [data-component-id="product_list_sheet"] .tf-cg-warning-icon{</w:t>
      </w:r>
    </w:p>
    <w:p w:rsidR="00BB6459" w:rsidRDefault="00BB6459" w:rsidP="00BB6459">
      <w:pPr>
        <w:spacing w:line="240" w:lineRule="auto"/>
      </w:pPr>
      <w:r>
        <w:t xml:space="preserve">  font-size: 18px;</w:t>
      </w:r>
    </w:p>
    <w:p w:rsidR="00BB6459" w:rsidRDefault="00BB6459" w:rsidP="00BB6459">
      <w:pPr>
        <w:spacing w:line="240" w:lineRule="auto"/>
      </w:pPr>
      <w:r>
        <w:t xml:space="preserve">  flex-shrink: 0;</w:t>
      </w:r>
    </w:p>
    <w:p w:rsidR="00BB6459" w:rsidRDefault="00BB6459" w:rsidP="00BB6459">
      <w:pPr>
        <w:spacing w:line="240" w:lineRule="auto"/>
      </w:pPr>
      <w:r>
        <w:t>}#tf-state-3 [data-component-id="product_list_sheet"].tf-cg-warning-text,#tf-state-3 [data-component-id="product_list_sheet"] .tf-cg-warning-text{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color: var(--color-text-secondary);</w:t>
      </w:r>
    </w:p>
    <w:p w:rsidR="00BB6459" w:rsidRDefault="00BB6459" w:rsidP="00BB6459">
      <w:pPr>
        <w:spacing w:line="240" w:lineRule="auto"/>
      </w:pPr>
      <w:r>
        <w:t xml:space="preserve">  line-height: var(--line-height-20);</w:t>
      </w:r>
    </w:p>
    <w:p w:rsidR="00BB6459" w:rsidRDefault="00BB6459" w:rsidP="00BB6459">
      <w:pPr>
        <w:spacing w:line="240" w:lineRule="auto"/>
      </w:pPr>
      <w:r>
        <w:t>}#tf-state-3 [data-component-id="product_list_sheet"].tf-cg-product,#tf-state-3 [data-component-id="product_list_sheet"] .tf-cg-product{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center;</w:t>
      </w:r>
    </w:p>
    <w:p w:rsidR="00BB6459" w:rsidRDefault="00BB6459" w:rsidP="00BB6459">
      <w:pPr>
        <w:spacing w:line="240" w:lineRule="auto"/>
      </w:pPr>
      <w:r>
        <w:t xml:space="preserve">  justify-content: space-between;</w:t>
      </w:r>
    </w:p>
    <w:p w:rsidR="00BB6459" w:rsidRDefault="00BB6459" w:rsidP="00BB6459">
      <w:pPr>
        <w:spacing w:line="240" w:lineRule="auto"/>
      </w:pPr>
      <w:r>
        <w:t xml:space="preserve">  padding: var(--spacing-md) 0;</w:t>
      </w:r>
    </w:p>
    <w:p w:rsidR="00BB6459" w:rsidRDefault="00BB6459" w:rsidP="00BB6459">
      <w:pPr>
        <w:spacing w:line="240" w:lineRule="auto"/>
      </w:pPr>
      <w:r>
        <w:t xml:space="preserve">  border-bottom: 1px solid var(--color-divider-faint);</w:t>
      </w:r>
    </w:p>
    <w:p w:rsidR="00BB6459" w:rsidRDefault="00BB6459" w:rsidP="00BB6459">
      <w:pPr>
        <w:spacing w:line="240" w:lineRule="auto"/>
      </w:pPr>
      <w:r>
        <w:t>}#tf-state-3 [data-component-id="product_list_sheet"].tf-cg-product-name,#tf-state-3 [data-component-id="product_list_sheet"] .tf-cg-product-name{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color: var(--color-text-primary);</w:t>
      </w:r>
    </w:p>
    <w:p w:rsidR="00BB6459" w:rsidRDefault="00BB6459" w:rsidP="00BB6459">
      <w:pPr>
        <w:spacing w:line="240" w:lineRule="auto"/>
      </w:pPr>
      <w:r>
        <w:t xml:space="preserve">  font-weight: var(--font-weight-medium);</w:t>
      </w:r>
    </w:p>
    <w:p w:rsidR="00BB6459" w:rsidRDefault="00BB6459" w:rsidP="00BB6459">
      <w:pPr>
        <w:spacing w:line="240" w:lineRule="auto"/>
      </w:pPr>
      <w:r>
        <w:t>}#tf-state-3 [data-component-id="product_list_sheet"].tf-cg-product-details,#tf-state-3 [data-component-id="product_list_sheet"] .tf-cg-product-details{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center;</w:t>
      </w:r>
    </w:p>
    <w:p w:rsidR="00BB6459" w:rsidRDefault="00BB6459" w:rsidP="00BB6459">
      <w:pPr>
        <w:spacing w:line="240" w:lineRule="auto"/>
      </w:pPr>
      <w:r>
        <w:t xml:space="preserve">  gap: var(--spacing-sm);</w:t>
      </w:r>
    </w:p>
    <w:p w:rsidR="00BB6459" w:rsidRDefault="00BB6459" w:rsidP="00BB6459">
      <w:pPr>
        <w:spacing w:line="240" w:lineRule="auto"/>
      </w:pPr>
      <w:r>
        <w:t>}#tf-state-3 [data-component-id="product_list_sheet"].tf-cg-product-price,#tf-state-3 [data-component-id="product_list_sheet"] .tf-cg-product-price{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color: var(--color-primary);</w:t>
      </w:r>
    </w:p>
    <w:p w:rsidR="00BB6459" w:rsidRDefault="00BB6459" w:rsidP="00BB6459">
      <w:pPr>
        <w:spacing w:line="240" w:lineRule="auto"/>
      </w:pPr>
      <w:r>
        <w:t xml:space="preserve">  font-weight: var(--font-weight-semibold);</w:t>
      </w:r>
    </w:p>
    <w:p w:rsidR="00BB6459" w:rsidRDefault="00BB6459" w:rsidP="00BB6459">
      <w:pPr>
        <w:spacing w:line="240" w:lineRule="auto"/>
      </w:pPr>
      <w:r>
        <w:lastRenderedPageBreak/>
        <w:t>}#tf-state-3 [data-component-id="product_list_sheet"].tf-cg-product-quantity,#tf-state-3 [data-component-id="product_list_sheet"] .tf-cg-product-quantity{</w:t>
      </w:r>
    </w:p>
    <w:p w:rsidR="00BB6459" w:rsidRDefault="00BB6459" w:rsidP="00BB6459">
      <w:pPr>
        <w:spacing w:line="240" w:lineRule="auto"/>
      </w:pPr>
      <w:r>
        <w:t xml:space="preserve">  font-size: var(--font-body-12);</w:t>
      </w:r>
    </w:p>
    <w:p w:rsidR="00BB6459" w:rsidRDefault="00BB6459" w:rsidP="00BB6459">
      <w:pPr>
        <w:spacing w:line="240" w:lineRule="auto"/>
      </w:pPr>
      <w:r>
        <w:t xml:space="preserve">  color: var(--color-text-secondary);</w:t>
      </w:r>
    </w:p>
    <w:p w:rsidR="00BB6459" w:rsidRDefault="00BB6459" w:rsidP="00BB6459">
      <w:pPr>
        <w:spacing w:line="240" w:lineRule="auto"/>
      </w:pPr>
      <w:r>
        <w:t>}#tf-state-3 [data-component-id="product_list_sheet"].tf-cg-entry,#tf-state-3 [data-component-id="product_list_sheet"] .tf-cg-entry{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center;</w:t>
      </w:r>
    </w:p>
    <w:p w:rsidR="00BB6459" w:rsidRDefault="00BB6459" w:rsidP="00BB6459">
      <w:pPr>
        <w:spacing w:line="240" w:lineRule="auto"/>
      </w:pPr>
      <w:r>
        <w:t xml:space="preserve">  justify-content: space-between;</w:t>
      </w:r>
    </w:p>
    <w:p w:rsidR="00BB6459" w:rsidRDefault="00BB6459" w:rsidP="00BB6459">
      <w:pPr>
        <w:spacing w:line="240" w:lineRule="auto"/>
      </w:pPr>
      <w:r>
        <w:t xml:space="preserve">  padding: var(--spacing-lg) 0;</w:t>
      </w:r>
    </w:p>
    <w:p w:rsidR="00BB6459" w:rsidRDefault="00BB6459" w:rsidP="00BB6459">
      <w:pPr>
        <w:spacing w:line="240" w:lineRule="auto"/>
      </w:pPr>
      <w:r>
        <w:t xml:space="preserve">  cursor: pointer;</w:t>
      </w:r>
    </w:p>
    <w:p w:rsidR="00BB6459" w:rsidRDefault="00BB6459" w:rsidP="00BB6459">
      <w:pPr>
        <w:spacing w:line="240" w:lineRule="auto"/>
      </w:pPr>
      <w:r>
        <w:t>}#tf-state-3 [data-component-id="product_list_sheet"].tf-cg-entry-title,#tf-state-3 [data-component-id="product_list_sheet"] .tf-cg-entry-title{</w:t>
      </w:r>
    </w:p>
    <w:p w:rsidR="00BB6459" w:rsidRDefault="00BB6459" w:rsidP="00BB6459">
      <w:pPr>
        <w:spacing w:line="240" w:lineRule="auto"/>
      </w:pPr>
      <w:r>
        <w:t xml:space="preserve">  font-size: var(--font-body-14);</w:t>
      </w:r>
    </w:p>
    <w:p w:rsidR="00BB6459" w:rsidRDefault="00BB6459" w:rsidP="00BB6459">
      <w:pPr>
        <w:spacing w:line="240" w:lineRule="auto"/>
      </w:pPr>
      <w:r>
        <w:t xml:space="preserve">  color: var(--color-text-primary);</w:t>
      </w:r>
    </w:p>
    <w:p w:rsidR="00BB6459" w:rsidRDefault="00BB6459" w:rsidP="00BB6459">
      <w:pPr>
        <w:spacing w:line="240" w:lineRule="auto"/>
      </w:pPr>
      <w:r>
        <w:t xml:space="preserve">  font-weight: var(--font-weight-medium);</w:t>
      </w:r>
    </w:p>
    <w:p w:rsidR="00BB6459" w:rsidRDefault="00BB6459" w:rsidP="00BB6459">
      <w:pPr>
        <w:spacing w:line="240" w:lineRule="auto"/>
      </w:pPr>
      <w:r>
        <w:t>}#tf-state-3 [data-component-id="product_list_sheet"].tf-cg-entry-subtitle,#tf-state-3 [data-component-id="product_list_sheet"] .tf-cg-entry-subtitle{</w:t>
      </w:r>
    </w:p>
    <w:p w:rsidR="00BB6459" w:rsidRDefault="00BB6459" w:rsidP="00BB6459">
      <w:pPr>
        <w:spacing w:line="240" w:lineRule="auto"/>
      </w:pPr>
      <w:r>
        <w:t xml:space="preserve">  font-size: var(--font-body-12);</w:t>
      </w:r>
    </w:p>
    <w:p w:rsidR="00BB6459" w:rsidRDefault="00BB6459" w:rsidP="00BB6459">
      <w:pPr>
        <w:spacing w:line="240" w:lineRule="auto"/>
      </w:pPr>
      <w:r>
        <w:t xml:space="preserve">  color: var(--color-text-secondary);</w:t>
      </w:r>
    </w:p>
    <w:p w:rsidR="00BB6459" w:rsidRDefault="00BB6459" w:rsidP="00BB6459">
      <w:pPr>
        <w:spacing w:line="240" w:lineRule="auto"/>
      </w:pPr>
      <w:r>
        <w:t>}#tf-state-3 [data-component-id="product_list_sheet"].tf-cg-sheet-footer,#tf-state-3 [data-component-id="product_list_sheet"] .tf-cg-sheet-footer{</w:t>
      </w:r>
    </w:p>
    <w:p w:rsidR="00BB6459" w:rsidRDefault="00BB6459" w:rsidP="00BB6459">
      <w:pPr>
        <w:spacing w:line="240" w:lineRule="auto"/>
      </w:pPr>
      <w:r>
        <w:t xml:space="preserve">  display: flex;</w:t>
      </w:r>
    </w:p>
    <w:p w:rsidR="00BB6459" w:rsidRDefault="00BB6459" w:rsidP="00BB6459">
      <w:pPr>
        <w:spacing w:line="240" w:lineRule="auto"/>
      </w:pPr>
      <w:r>
        <w:t xml:space="preserve">  align-items: center;</w:t>
      </w:r>
    </w:p>
    <w:p w:rsidR="00BB6459" w:rsidRDefault="00BB6459" w:rsidP="00BB6459">
      <w:pPr>
        <w:spacing w:line="240" w:lineRule="auto"/>
      </w:pPr>
      <w:r>
        <w:t xml:space="preserve">  justify-content: space-between;</w:t>
      </w:r>
    </w:p>
    <w:p w:rsidR="00BB6459" w:rsidRDefault="00BB6459" w:rsidP="00BB6459">
      <w:pPr>
        <w:spacing w:line="240" w:lineRule="auto"/>
      </w:pPr>
      <w:r>
        <w:t xml:space="preserve">  padding: var(--spacing-lg) var(--spacing-xl);</w:t>
      </w:r>
    </w:p>
    <w:p w:rsidR="00BB6459" w:rsidRDefault="00BB6459" w:rsidP="00BB6459">
      <w:pPr>
        <w:spacing w:line="240" w:lineRule="auto"/>
      </w:pPr>
      <w:r>
        <w:t xml:space="preserve">  border-top: 1px solid var(--color-divider-subtle);</w:t>
      </w:r>
    </w:p>
    <w:p w:rsidR="00BB6459" w:rsidRDefault="00BB6459" w:rsidP="00BB6459">
      <w:pPr>
        <w:spacing w:line="240" w:lineRule="auto"/>
      </w:pPr>
      <w:r>
        <w:t xml:space="preserve">  background: var(--color-bg-card);</w:t>
      </w:r>
    </w:p>
    <w:p w:rsidR="00BB6459" w:rsidRDefault="00BB6459" w:rsidP="00BB6459">
      <w:pPr>
        <w:spacing w:line="240" w:lineRule="auto"/>
      </w:pPr>
      <w:r>
        <w:t>}#tf-state-3 [data-component-id="product_list_sheet"].tf-cg-total,#tf-state-3 [data-component-id="product_list_sheet"] .tf-cg-total{</w:t>
      </w:r>
    </w:p>
    <w:p w:rsidR="00BB6459" w:rsidRDefault="00BB6459" w:rsidP="00BB6459">
      <w:pPr>
        <w:spacing w:line="240" w:lineRule="auto"/>
      </w:pPr>
      <w:r>
        <w:t xml:space="preserve">  font-size: var(--font-headline-16);</w:t>
      </w:r>
    </w:p>
    <w:p w:rsidR="00BB6459" w:rsidRDefault="00BB6459" w:rsidP="00BB6459">
      <w:pPr>
        <w:spacing w:line="240" w:lineRule="auto"/>
      </w:pPr>
      <w:r>
        <w:t xml:space="preserve">  color: var(--color-text-primary);</w:t>
      </w:r>
    </w:p>
    <w:p w:rsidR="00BB6459" w:rsidRDefault="00BB6459" w:rsidP="00BB6459">
      <w:pPr>
        <w:spacing w:line="240" w:lineRule="auto"/>
      </w:pPr>
      <w:r>
        <w:t xml:space="preserve">  font-weight: var(--font-weight-semibold);</w:t>
      </w:r>
    </w:p>
    <w:p w:rsidR="00BB6459" w:rsidRDefault="00BB6459" w:rsidP="00BB6459">
      <w:pPr>
        <w:spacing w:line="240" w:lineRule="auto"/>
      </w:pPr>
      <w:r>
        <w:t>}#tf-state-3 [data-component-id="product_list_sheet"].tf-cg-primary-btn,#tf-state-3 [data-component-id="product_list_sheet"] .tf-cg-primary-btn{</w:t>
      </w:r>
    </w:p>
    <w:p w:rsidR="00BB6459" w:rsidRDefault="00BB6459" w:rsidP="00BB6459">
      <w:pPr>
        <w:spacing w:line="240" w:lineRule="auto"/>
      </w:pPr>
      <w:r>
        <w:t xml:space="preserve">  background: var(--color-primary);</w:t>
      </w:r>
    </w:p>
    <w:p w:rsidR="00BB6459" w:rsidRDefault="00BB6459" w:rsidP="00BB6459">
      <w:pPr>
        <w:spacing w:line="240" w:lineRule="auto"/>
      </w:pPr>
      <w:r>
        <w:t xml:space="preserve">  color: var(--color-text-white);</w:t>
      </w:r>
    </w:p>
    <w:p w:rsidR="00BB6459" w:rsidRDefault="00BB6459" w:rsidP="00BB6459">
      <w:pPr>
        <w:spacing w:line="240" w:lineRule="auto"/>
      </w:pPr>
      <w:r>
        <w:t xml:space="preserve">  border: none;</w:t>
      </w:r>
    </w:p>
    <w:p w:rsidR="00BB6459" w:rsidRDefault="00BB6459" w:rsidP="00BB6459">
      <w:pPr>
        <w:spacing w:line="240" w:lineRule="auto"/>
      </w:pPr>
      <w:r>
        <w:t xml:space="preserve">  border-radius: var(--radius-md);</w:t>
      </w:r>
    </w:p>
    <w:p w:rsidR="00BB6459" w:rsidRDefault="00BB6459" w:rsidP="00BB6459">
      <w:pPr>
        <w:spacing w:line="240" w:lineRule="auto"/>
      </w:pPr>
      <w:r>
        <w:t xml:space="preserve">  padding: var(--spacing-md) var(--spacing-xl);</w:t>
      </w:r>
    </w:p>
    <w:p w:rsidR="00BB6459" w:rsidRDefault="00BB6459" w:rsidP="00BB6459">
      <w:pPr>
        <w:spacing w:line="240" w:lineRule="auto"/>
      </w:pPr>
      <w:r>
        <w:t xml:space="preserve">  font-size: var(--font-headline-16);</w:t>
      </w:r>
    </w:p>
    <w:p w:rsidR="00BB6459" w:rsidRDefault="00BB6459" w:rsidP="00BB6459">
      <w:pPr>
        <w:spacing w:line="240" w:lineRule="auto"/>
      </w:pPr>
      <w:r>
        <w:t xml:space="preserve">  font-weight: var(--font-weight-medium);</w:t>
      </w:r>
    </w:p>
    <w:p w:rsidR="00BB6459" w:rsidRDefault="00BB6459" w:rsidP="00BB6459">
      <w:pPr>
        <w:spacing w:line="240" w:lineRule="auto"/>
      </w:pPr>
      <w:r>
        <w:t xml:space="preserve">  cursor: pointer;</w:t>
      </w:r>
    </w:p>
    <w:p w:rsidR="00BB6459" w:rsidRDefault="00BB6459" w:rsidP="00BB6459">
      <w:pPr>
        <w:spacing w:line="240" w:lineRule="auto"/>
      </w:pPr>
      <w:r>
        <w:lastRenderedPageBreak/>
        <w:t xml:space="preserve">  min-width: 100px;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  <w:r>
        <w:t>/* component-codegen placeholder: detail_top_nav */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url('../assets/fonts/harmonyos-sans-sc/HarmonyOS_Sans_SC_Regular.ttf') format('truetype');</w:t>
      </w:r>
    </w:p>
    <w:p w:rsidR="00BB6459" w:rsidRDefault="00BB6459" w:rsidP="00BB6459">
      <w:pPr>
        <w:spacing w:line="240" w:lineRule="auto"/>
      </w:pPr>
      <w:r>
        <w:t xml:space="preserve">  font-weight: 400;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url('../assets/fonts/harmonyos-sans-sc/HarmonyOS_Sans_SC_Medium.ttf') format('truetype');</w:t>
      </w:r>
    </w:p>
    <w:p w:rsidR="00BB6459" w:rsidRDefault="00BB6459" w:rsidP="00BB6459">
      <w:pPr>
        <w:spacing w:line="240" w:lineRule="auto"/>
      </w:pPr>
      <w:r>
        <w:t xml:space="preserve">  font-weight: 500;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600;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@font-face {</w:t>
      </w:r>
    </w:p>
    <w:p w:rsidR="00BB6459" w:rsidRDefault="00BB6459" w:rsidP="00BB6459">
      <w:pPr>
        <w:spacing w:line="240" w:lineRule="auto"/>
      </w:pPr>
      <w:r>
        <w:t xml:space="preserve">  font-family: 'HarmonyOS Sans SC';</w:t>
      </w:r>
    </w:p>
    <w:p w:rsidR="00BB6459" w:rsidRDefault="00BB6459" w:rsidP="00BB6459">
      <w:pPr>
        <w:spacing w:line="240" w:lineRule="auto"/>
      </w:pPr>
      <w:r>
        <w:t xml:space="preserve">  src: url('../assets/fonts/harmonyos-sans-sc/HarmonyOS_Sans_SC_Bold.ttf') format('truetype');</w:t>
      </w:r>
    </w:p>
    <w:p w:rsidR="00BB6459" w:rsidRDefault="00BB6459" w:rsidP="00BB6459">
      <w:pPr>
        <w:spacing w:line="240" w:lineRule="auto"/>
      </w:pPr>
      <w:r>
        <w:t xml:space="preserve">  font-weight: 700;</w:t>
      </w:r>
    </w:p>
    <w:p w:rsidR="00BB6459" w:rsidRDefault="00BB6459" w:rsidP="00BB6459">
      <w:pPr>
        <w:spacing w:line="240" w:lineRule="auto"/>
      </w:pPr>
      <w:r>
        <w:t xml:space="preserve">  font-display: swap;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base {</w:t>
      </w:r>
    </w:p>
    <w:p w:rsidR="00BB6459" w:rsidRDefault="00BB6459" w:rsidP="00BB6459">
      <w:pPr>
        <w:spacing w:line="240" w:lineRule="auto"/>
      </w:pPr>
      <w:r>
        <w:t xml:space="preserve">  :root {</w:t>
      </w: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--background: oklch(1 0 0);</w:t>
      </w:r>
    </w:p>
    <w:p w:rsidR="00BB6459" w:rsidRDefault="00BB6459" w:rsidP="00BB6459">
      <w:pPr>
        <w:spacing w:line="240" w:lineRule="auto"/>
      </w:pPr>
      <w:r>
        <w:t xml:space="preserve">    --foreground: var(--color-text-primary);</w:t>
      </w:r>
    </w:p>
    <w:p w:rsidR="00BB6459" w:rsidRDefault="00BB6459" w:rsidP="00BB6459">
      <w:pPr>
        <w:spacing w:line="240" w:lineRule="auto"/>
      </w:pPr>
      <w:r>
        <w:t xml:space="preserve">    --card: var(--color-bg-card);</w:t>
      </w:r>
    </w:p>
    <w:p w:rsidR="00BB6459" w:rsidRDefault="00BB6459" w:rsidP="00BB6459">
      <w:pPr>
        <w:spacing w:line="240" w:lineRule="auto"/>
      </w:pPr>
      <w:r>
        <w:lastRenderedPageBreak/>
        <w:t xml:space="preserve">    --card-foreground: var(--color-text-primary);</w:t>
      </w:r>
    </w:p>
    <w:p w:rsidR="00BB6459" w:rsidRDefault="00BB6459" w:rsidP="00BB6459">
      <w:pPr>
        <w:spacing w:line="240" w:lineRule="auto"/>
      </w:pPr>
      <w:r>
        <w:t xml:space="preserve">    --popover: var(--color-bg-card);</w:t>
      </w:r>
    </w:p>
    <w:p w:rsidR="00BB6459" w:rsidRDefault="00BB6459" w:rsidP="00BB6459">
      <w:pPr>
        <w:spacing w:line="240" w:lineRule="auto"/>
      </w:pPr>
      <w:r>
        <w:t xml:space="preserve">    --popover-foreground: var(--color-text-primary);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--secondary: var(--color-bg-hover);</w:t>
      </w:r>
    </w:p>
    <w:p w:rsidR="00BB6459" w:rsidRDefault="00BB6459" w:rsidP="00BB6459">
      <w:pPr>
        <w:spacing w:line="240" w:lineRule="auto"/>
      </w:pPr>
      <w:r>
        <w:t xml:space="preserve">    --secondary-foreground: var(--color-text-primary);</w:t>
      </w:r>
    </w:p>
    <w:p w:rsidR="00BB6459" w:rsidRDefault="00BB6459" w:rsidP="00BB6459">
      <w:pPr>
        <w:spacing w:line="240" w:lineRule="auto"/>
      </w:pPr>
      <w:r>
        <w:t xml:space="preserve">    --muted: var(--color-bg-disabled);</w:t>
      </w:r>
    </w:p>
    <w:p w:rsidR="00BB6459" w:rsidRDefault="00BB6459" w:rsidP="00BB6459">
      <w:pPr>
        <w:spacing w:line="240" w:lineRule="auto"/>
      </w:pPr>
      <w:r>
        <w:t xml:space="preserve">    --muted-foreground: var(--color-text-secondary);</w:t>
      </w:r>
    </w:p>
    <w:p w:rsidR="00BB6459" w:rsidRDefault="00BB6459" w:rsidP="00BB6459">
      <w:pPr>
        <w:spacing w:line="240" w:lineRule="auto"/>
      </w:pPr>
      <w:r>
        <w:t xml:space="preserve">    --accent: var(--color-primary-active);</w:t>
      </w:r>
    </w:p>
    <w:p w:rsidR="00BB6459" w:rsidRDefault="00BB6459" w:rsidP="00BB6459">
      <w:pPr>
        <w:spacing w:line="240" w:lineRule="auto"/>
      </w:pPr>
      <w:r>
        <w:t xml:space="preserve">    --accent-foreground: var(--color-primary);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var(--color-border-subtle);</w:t>
      </w:r>
    </w:p>
    <w:p w:rsidR="00BB6459" w:rsidRDefault="00BB6459" w:rsidP="00BB6459">
      <w:pPr>
        <w:spacing w:line="240" w:lineRule="auto"/>
      </w:pPr>
      <w:r>
        <w:t xml:space="preserve">    --input: var(--color-border-subtle);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--radius: 0.625rem;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oklch(0.985 0 0);</w:t>
      </w:r>
    </w:p>
    <w:p w:rsidR="00BB6459" w:rsidRDefault="00BB6459" w:rsidP="00BB6459">
      <w:pPr>
        <w:spacing w:line="240" w:lineRule="auto"/>
      </w:pPr>
      <w:r>
        <w:t xml:space="preserve">    --sidebar-foreground: var(--color-text-primary);</w:t>
      </w:r>
    </w:p>
    <w:p w:rsidR="00BB6459" w:rsidRDefault="00BB6459" w:rsidP="00BB6459">
      <w:pPr>
        <w:spacing w:line="240" w:lineRule="auto"/>
      </w:pPr>
      <w:r>
        <w:t xml:space="preserve">    --sidebar-primary: var(--color-primary);</w:t>
      </w:r>
    </w:p>
    <w:p w:rsidR="00BB6459" w:rsidRDefault="00BB6459" w:rsidP="00BB6459">
      <w:pPr>
        <w:spacing w:line="240" w:lineRule="auto"/>
      </w:pPr>
      <w:r>
        <w:t xml:space="preserve">    --sidebar-primary-foreground: var(--color-text-white);</w:t>
      </w:r>
    </w:p>
    <w:p w:rsidR="00BB6459" w:rsidRDefault="00BB6459" w:rsidP="00BB6459">
      <w:pPr>
        <w:spacing w:line="240" w:lineRule="auto"/>
      </w:pPr>
      <w:r>
        <w:t xml:space="preserve">    --sidebar-accent: var(--color-primary-active);</w:t>
      </w:r>
    </w:p>
    <w:p w:rsidR="00BB6459" w:rsidRDefault="00BB6459" w:rsidP="00BB6459">
      <w:pPr>
        <w:spacing w:line="240" w:lineRule="auto"/>
      </w:pPr>
      <w:r>
        <w:t xml:space="preserve">    --sidebar-accent-foreground: var(--color-primary);</w:t>
      </w:r>
    </w:p>
    <w:p w:rsidR="00BB6459" w:rsidRDefault="00BB6459" w:rsidP="00BB6459">
      <w:pPr>
        <w:spacing w:line="240" w:lineRule="auto"/>
      </w:pPr>
      <w:r>
        <w:t xml:space="preserve">    --sidebar-border: var(--color-border-subtle);</w:t>
      </w:r>
    </w:p>
    <w:p w:rsidR="00BB6459" w:rsidRDefault="00BB6459" w:rsidP="00BB6459">
      <w:pPr>
        <w:spacing w:line="240" w:lineRule="auto"/>
      </w:pPr>
      <w:r>
        <w:t xml:space="preserve">    --sidebar-ring: var(--color-primary);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</w:t>
      </w:r>
    </w:p>
    <w:p w:rsidR="00BB6459" w:rsidRDefault="00BB6459" w:rsidP="00BB6459">
      <w:pPr>
        <w:spacing w:line="240" w:lineRule="auto"/>
      </w:pPr>
      <w:r>
        <w:t xml:space="preserve">    --color-text-primary:     rgba(0, 0, 0, 0.9);</w:t>
      </w:r>
    </w:p>
    <w:p w:rsidR="00BB6459" w:rsidRDefault="00BB6459" w:rsidP="00BB6459">
      <w:pPr>
        <w:spacing w:line="240" w:lineRule="auto"/>
      </w:pPr>
      <w:r>
        <w:t xml:space="preserve">    --color-text-secondary:   rgba(0, 0, 0, 0.6);</w:t>
      </w:r>
    </w:p>
    <w:p w:rsidR="00BB6459" w:rsidRDefault="00BB6459" w:rsidP="00BB6459">
      <w:pPr>
        <w:spacing w:line="240" w:lineRule="auto"/>
      </w:pPr>
      <w:r>
        <w:t xml:space="preserve">    --color-text-muted:       rgba(0, 0, 0, 0.4);</w:t>
      </w:r>
    </w:p>
    <w:p w:rsidR="00BB6459" w:rsidRDefault="00BB6459" w:rsidP="00BB6459">
      <w:pPr>
        <w:spacing w:line="240" w:lineRule="auto"/>
      </w:pPr>
      <w:r>
        <w:t xml:space="preserve">    --color-text-hint:        rgba(0, 0, 0, 0.4);</w:t>
      </w:r>
    </w:p>
    <w:p w:rsidR="00BB6459" w:rsidRDefault="00BB6459" w:rsidP="00BB6459">
      <w:pPr>
        <w:spacing w:line="240" w:lineRule="auto"/>
      </w:pPr>
      <w:r>
        <w:t xml:space="preserve">    --color-text-disabled:    rgba(0, 0, 0, 0.2);</w:t>
      </w:r>
    </w:p>
    <w:p w:rsidR="00BB6459" w:rsidRDefault="00BB6459" w:rsidP="00BB6459">
      <w:pPr>
        <w:spacing w:line="240" w:lineRule="auto"/>
      </w:pPr>
      <w:r>
        <w:t xml:space="preserve">    --color-text-white:       #ffffff;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--color-primary: #C7000B;</w:t>
      </w:r>
    </w:p>
    <w:p w:rsidR="00BB6459" w:rsidRDefault="00BB6459" w:rsidP="00BB6459">
      <w:pPr>
        <w:spacing w:line="240" w:lineRule="auto"/>
      </w:pPr>
      <w:r>
        <w:t xml:space="preserve">    --color-primary-disabled: rgba(199, 0, 11, 0.4);</w:t>
      </w:r>
    </w:p>
    <w:p w:rsidR="00BB6459" w:rsidRDefault="00BB6459" w:rsidP="00BB6459">
      <w:pPr>
        <w:spacing w:line="240" w:lineRule="auto"/>
      </w:pPr>
      <w:r>
        <w:t xml:space="preserve">    --color-primary-soft: rgba(199, 0, 11, 0.05);</w:t>
      </w:r>
    </w:p>
    <w:p w:rsidR="00BB6459" w:rsidRDefault="00BB6459" w:rsidP="00BB6459">
      <w:pPr>
        <w:spacing w:line="240" w:lineRule="auto"/>
      </w:pPr>
      <w:r>
        <w:t xml:space="preserve">    --color-primary-active: rgba(199, 0, 11, 0.08);</w:t>
      </w:r>
    </w:p>
    <w:p w:rsidR="00BB6459" w:rsidRDefault="00BB6459" w:rsidP="00BB6459">
      <w:pPr>
        <w:spacing w:line="240" w:lineRule="auto"/>
      </w:pPr>
      <w:r>
        <w:lastRenderedPageBreak/>
        <w:t xml:space="preserve">    --color-orange: #FF8C42;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--color-success: #10B981;</w:t>
      </w:r>
    </w:p>
    <w:p w:rsidR="00BB6459" w:rsidRDefault="00BB6459" w:rsidP="00BB6459">
      <w:pPr>
        <w:spacing w:line="240" w:lineRule="auto"/>
      </w:pPr>
      <w:r>
        <w:t xml:space="preserve">    --color-warning: #F97316;</w:t>
      </w:r>
    </w:p>
    <w:p w:rsidR="00BB6459" w:rsidRDefault="00BB6459" w:rsidP="00BB6459">
      <w:pPr>
        <w:spacing w:line="240" w:lineRule="auto"/>
      </w:pPr>
      <w:r>
        <w:t xml:space="preserve">    --color-error: #DC2626;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--color-bg-page: #F2F3F5;</w:t>
      </w:r>
    </w:p>
    <w:p w:rsidR="00BB6459" w:rsidRDefault="00BB6459" w:rsidP="00BB6459">
      <w:pPr>
        <w:spacing w:line="240" w:lineRule="auto"/>
      </w:pPr>
      <w:r>
        <w:t xml:space="preserve">    --color-bg-card: #ffffff;</w:t>
      </w:r>
    </w:p>
    <w:p w:rsidR="00BB6459" w:rsidRDefault="00BB6459" w:rsidP="00BB6459">
      <w:pPr>
        <w:spacing w:line="240" w:lineRule="auto"/>
      </w:pPr>
      <w:r>
        <w:t xml:space="preserve">    --color-bg-hover: rgba(0, 0, 0, 0.04);</w:t>
      </w:r>
    </w:p>
    <w:p w:rsidR="00BB6459" w:rsidRDefault="00BB6459" w:rsidP="00BB6459">
      <w:pPr>
        <w:spacing w:line="240" w:lineRule="auto"/>
      </w:pPr>
      <w:r>
        <w:t xml:space="preserve">    --color-bg-disabled: rgba(0, 0, 0, 0.05);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--color-border-subtle: rgba(0, 0, 0, 0.06);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--color-divider-strong:  rgba(0, 0, 0, 0.6);</w:t>
      </w:r>
    </w:p>
    <w:p w:rsidR="00BB6459" w:rsidRDefault="00BB6459" w:rsidP="00BB6459">
      <w:pPr>
        <w:spacing w:line="240" w:lineRule="auto"/>
      </w:pPr>
      <w:r>
        <w:t xml:space="preserve">    --color-divider:         rgba(0, 0, 0, 0.1);</w:t>
      </w:r>
    </w:p>
    <w:p w:rsidR="00BB6459" w:rsidRDefault="00BB6459" w:rsidP="00BB6459">
      <w:pPr>
        <w:spacing w:line="240" w:lineRule="auto"/>
      </w:pPr>
      <w:r>
        <w:t xml:space="preserve">    --color-divider-subtle:  rgba(0, 0, 0, 0.05);</w:t>
      </w:r>
    </w:p>
    <w:p w:rsidR="00BB6459" w:rsidRDefault="00BB6459" w:rsidP="00BB6459">
      <w:pPr>
        <w:spacing w:line="240" w:lineRule="auto"/>
      </w:pPr>
      <w:r>
        <w:t xml:space="preserve">    --color-divider-faint:   rgba(0, 0, 0, 0.03);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--color-mask: rgba(0, 0, 0, 0.3);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--radius-xxs: 4px;</w:t>
      </w:r>
    </w:p>
    <w:p w:rsidR="00BB6459" w:rsidRDefault="00BB6459" w:rsidP="00BB6459">
      <w:pPr>
        <w:spacing w:line="240" w:lineRule="auto"/>
      </w:pPr>
      <w:r>
        <w:t xml:space="preserve">    --radius-md: 12px;</w:t>
      </w:r>
    </w:p>
    <w:p w:rsidR="00BB6459" w:rsidRDefault="00BB6459" w:rsidP="00BB6459">
      <w:pPr>
        <w:spacing w:line="240" w:lineRule="auto"/>
      </w:pPr>
      <w:r>
        <w:t xml:space="preserve">    --radius-lg: 16px;</w:t>
      </w:r>
    </w:p>
    <w:p w:rsidR="00BB6459" w:rsidRDefault="00BB6459" w:rsidP="00BB6459">
      <w:pPr>
        <w:spacing w:line="240" w:lineRule="auto"/>
      </w:pPr>
      <w:r>
        <w:t xml:space="preserve">    --radius-xl: 18px;</w:t>
      </w:r>
    </w:p>
    <w:p w:rsidR="00BB6459" w:rsidRDefault="00BB6459" w:rsidP="00BB6459">
      <w:pPr>
        <w:spacing w:line="240" w:lineRule="auto"/>
      </w:pPr>
      <w:r>
        <w:t xml:space="preserve">    --radius-2xl: 20px;</w:t>
      </w:r>
    </w:p>
    <w:p w:rsidR="00BB6459" w:rsidRDefault="00BB6459" w:rsidP="00BB6459">
      <w:pPr>
        <w:spacing w:line="240" w:lineRule="auto"/>
      </w:pPr>
      <w:r>
        <w:t xml:space="preserve">    --radius-3xl: 24px;</w:t>
      </w:r>
    </w:p>
    <w:p w:rsidR="00BB6459" w:rsidRDefault="00BB6459" w:rsidP="00BB6459">
      <w:pPr>
        <w:spacing w:line="240" w:lineRule="auto"/>
      </w:pPr>
      <w:r>
        <w:t xml:space="preserve">    --radius-4xl: 32px;</w:t>
      </w:r>
    </w:p>
    <w:p w:rsidR="00BB6459" w:rsidRDefault="00BB6459" w:rsidP="00BB6459">
      <w:pPr>
        <w:spacing w:line="240" w:lineRule="auto"/>
      </w:pPr>
      <w:r>
        <w:t xml:space="preserve">    --radius-full: 9999px;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--shadow-sm: 0 1px 6px 0 rgba(0, 0, 0, 0.08);</w:t>
      </w:r>
    </w:p>
    <w:p w:rsidR="00BB6459" w:rsidRDefault="00BB6459" w:rsidP="00BB6459">
      <w:pPr>
        <w:spacing w:line="240" w:lineRule="auto"/>
      </w:pPr>
      <w:r>
        <w:t xml:space="preserve">    --shadow-md: 0 8px 24px 0 rgba(0, 0, 0, 0.08);</w:t>
      </w:r>
    </w:p>
    <w:p w:rsidR="00BB6459" w:rsidRDefault="00BB6459" w:rsidP="00BB6459">
      <w:pPr>
        <w:spacing w:line="240" w:lineRule="auto"/>
      </w:pPr>
      <w:r>
        <w:t xml:space="preserve">    --shadow-lg: 0 8px 24px 0 rgba(0, 0, 0, 0.16);</w:t>
      </w:r>
    </w:p>
    <w:p w:rsidR="00BB6459" w:rsidRDefault="00BB6459" w:rsidP="00BB6459">
      <w:pPr>
        <w:spacing w:line="240" w:lineRule="auto"/>
      </w:pPr>
      <w:r>
        <w:t xml:space="preserve">    --shadow-xl: 0 10px 20px 0 rgba(0, 0, 0, 0.15);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--font-caption-10:  10px;</w:t>
      </w:r>
    </w:p>
    <w:p w:rsidR="00BB6459" w:rsidRDefault="00BB6459" w:rsidP="00BB6459">
      <w:pPr>
        <w:spacing w:line="240" w:lineRule="auto"/>
      </w:pPr>
      <w:r>
        <w:t xml:space="preserve">    --font-caption-12:  12px;</w:t>
      </w:r>
    </w:p>
    <w:p w:rsidR="00BB6459" w:rsidRDefault="00BB6459" w:rsidP="00BB6459">
      <w:pPr>
        <w:spacing w:line="240" w:lineRule="auto"/>
      </w:pPr>
      <w:r>
        <w:t xml:space="preserve">    --font-display-36: 36px;</w:t>
      </w:r>
    </w:p>
    <w:p w:rsidR="00BB6459" w:rsidRDefault="00BB6459" w:rsidP="00BB6459">
      <w:pPr>
        <w:spacing w:line="240" w:lineRule="auto"/>
      </w:pPr>
      <w:r>
        <w:t xml:space="preserve">    --font-display-48: 48px;</w:t>
      </w:r>
    </w:p>
    <w:p w:rsidR="00BB6459" w:rsidRDefault="00BB6459" w:rsidP="00BB6459">
      <w:pPr>
        <w:spacing w:line="240" w:lineRule="auto"/>
      </w:pPr>
      <w:r>
        <w:t xml:space="preserve">    --font-display-60: 60px;</w:t>
      </w:r>
    </w:p>
    <w:p w:rsidR="00BB6459" w:rsidRDefault="00BB6459" w:rsidP="00BB6459">
      <w:pPr>
        <w:spacing w:line="240" w:lineRule="auto"/>
      </w:pPr>
      <w:r>
        <w:t xml:space="preserve">    --font-headline-12: 12px;</w:t>
      </w:r>
    </w:p>
    <w:p w:rsidR="00BB6459" w:rsidRDefault="00BB6459" w:rsidP="00BB6459">
      <w:pPr>
        <w:spacing w:line="240" w:lineRule="auto"/>
      </w:pPr>
      <w:r>
        <w:t xml:space="preserve">    --font-headline-14: 14px;</w:t>
      </w:r>
    </w:p>
    <w:p w:rsidR="00BB6459" w:rsidRDefault="00BB6459" w:rsidP="00BB6459">
      <w:pPr>
        <w:spacing w:line="240" w:lineRule="auto"/>
      </w:pPr>
      <w:r>
        <w:t xml:space="preserve">    --font-headline-16: 16px;</w:t>
      </w:r>
    </w:p>
    <w:p w:rsidR="00BB6459" w:rsidRDefault="00BB6459" w:rsidP="00BB6459">
      <w:pPr>
        <w:spacing w:line="240" w:lineRule="auto"/>
      </w:pPr>
      <w:r>
        <w:t xml:space="preserve">    --font-headline-18: 18px;</w:t>
      </w:r>
    </w:p>
    <w:p w:rsidR="00BB6459" w:rsidRDefault="00BB6459" w:rsidP="00BB6459">
      <w:pPr>
        <w:spacing w:line="240" w:lineRule="auto"/>
      </w:pPr>
      <w:r>
        <w:lastRenderedPageBreak/>
        <w:t xml:space="preserve">    --font-headline-20: 20px;</w:t>
      </w:r>
    </w:p>
    <w:p w:rsidR="00BB6459" w:rsidRDefault="00BB6459" w:rsidP="00BB6459">
      <w:pPr>
        <w:spacing w:line="240" w:lineRule="auto"/>
      </w:pPr>
      <w:r>
        <w:t xml:space="preserve">    --font-headline-24: 24px;</w:t>
      </w:r>
    </w:p>
    <w:p w:rsidR="00BB6459" w:rsidRDefault="00BB6459" w:rsidP="00BB6459">
      <w:pPr>
        <w:spacing w:line="240" w:lineRule="auto"/>
      </w:pPr>
      <w:r>
        <w:t xml:space="preserve">    --font-body-12: 12px;</w:t>
      </w:r>
    </w:p>
    <w:p w:rsidR="00BB6459" w:rsidRDefault="00BB6459" w:rsidP="00BB6459">
      <w:pPr>
        <w:spacing w:line="240" w:lineRule="auto"/>
      </w:pPr>
      <w:r>
        <w:t xml:space="preserve">    --font-body-14: 14px;</w:t>
      </w:r>
    </w:p>
    <w:p w:rsidR="00BB6459" w:rsidRDefault="00BB6459" w:rsidP="00BB6459">
      <w:pPr>
        <w:spacing w:line="240" w:lineRule="auto"/>
      </w:pPr>
      <w:r>
        <w:t xml:space="preserve">    --font-body-16: 16px;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--font-weight-regular:  400;</w:t>
      </w:r>
    </w:p>
    <w:p w:rsidR="00BB6459" w:rsidRDefault="00BB6459" w:rsidP="00BB6459">
      <w:pPr>
        <w:spacing w:line="240" w:lineRule="auto"/>
      </w:pPr>
      <w:r>
        <w:t xml:space="preserve">    --font-weight-medium:   500;</w:t>
      </w:r>
    </w:p>
    <w:p w:rsidR="00BB6459" w:rsidRDefault="00BB6459" w:rsidP="00BB6459">
      <w:pPr>
        <w:spacing w:line="240" w:lineRule="auto"/>
      </w:pPr>
      <w:r>
        <w:t xml:space="preserve">    --font-weight-semibold: 600;</w:t>
      </w:r>
    </w:p>
    <w:p w:rsidR="00BB6459" w:rsidRDefault="00BB6459" w:rsidP="00BB6459">
      <w:pPr>
        <w:spacing w:line="240" w:lineRule="auto"/>
      </w:pPr>
      <w:r>
        <w:t xml:space="preserve">    --font-weight-bold:     700;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--line-height-12: 12px;</w:t>
      </w:r>
    </w:p>
    <w:p w:rsidR="00BB6459" w:rsidRDefault="00BB6459" w:rsidP="00BB6459">
      <w:pPr>
        <w:spacing w:line="240" w:lineRule="auto"/>
      </w:pPr>
      <w:r>
        <w:t xml:space="preserve">    --line-height-14: 14px;</w:t>
      </w:r>
    </w:p>
    <w:p w:rsidR="00BB6459" w:rsidRDefault="00BB6459" w:rsidP="00BB6459">
      <w:pPr>
        <w:spacing w:line="240" w:lineRule="auto"/>
      </w:pPr>
      <w:r>
        <w:t xml:space="preserve">    --line-height-16: 16px;</w:t>
      </w:r>
    </w:p>
    <w:p w:rsidR="00BB6459" w:rsidRDefault="00BB6459" w:rsidP="00BB6459">
      <w:pPr>
        <w:spacing w:line="240" w:lineRule="auto"/>
      </w:pPr>
      <w:r>
        <w:t xml:space="preserve">    --line-height-18: 18px;</w:t>
      </w:r>
    </w:p>
    <w:p w:rsidR="00BB6459" w:rsidRDefault="00BB6459" w:rsidP="00BB6459">
      <w:pPr>
        <w:spacing w:line="240" w:lineRule="auto"/>
      </w:pPr>
      <w:r>
        <w:t xml:space="preserve">    --line-height-20: 20px;</w:t>
      </w:r>
    </w:p>
    <w:p w:rsidR="00BB6459" w:rsidRDefault="00BB6459" w:rsidP="00BB6459">
      <w:pPr>
        <w:spacing w:line="240" w:lineRule="auto"/>
      </w:pPr>
      <w:r>
        <w:t xml:space="preserve">    --line-height-24: 24px;</w:t>
      </w:r>
    </w:p>
    <w:p w:rsidR="00BB6459" w:rsidRDefault="00BB6459" w:rsidP="00BB6459">
      <w:pPr>
        <w:spacing w:line="240" w:lineRule="auto"/>
      </w:pPr>
      <w:r>
        <w:t xml:space="preserve">    --line-height-26: 26px;</w:t>
      </w:r>
    </w:p>
    <w:p w:rsidR="00BB6459" w:rsidRDefault="00BB6459" w:rsidP="00BB6459">
      <w:pPr>
        <w:spacing w:line="240" w:lineRule="auto"/>
      </w:pPr>
      <w:r>
        <w:t xml:space="preserve">    --line-height-30: 30px;</w:t>
      </w:r>
    </w:p>
    <w:p w:rsidR="00BB6459" w:rsidRDefault="00BB6459" w:rsidP="00BB6459">
      <w:pPr>
        <w:spacing w:line="240" w:lineRule="auto"/>
      </w:pPr>
      <w:r>
        <w:t xml:space="preserve">    --line-height-32: 32px;</w:t>
      </w:r>
    </w:p>
    <w:p w:rsidR="00BB6459" w:rsidRDefault="00BB6459" w:rsidP="00BB6459">
      <w:pPr>
        <w:spacing w:line="240" w:lineRule="auto"/>
      </w:pPr>
      <w:r>
        <w:t xml:space="preserve">    --line-height-36: 36px;</w:t>
      </w:r>
    </w:p>
    <w:p w:rsidR="00BB6459" w:rsidRDefault="00BB6459" w:rsidP="00BB6459">
      <w:pPr>
        <w:spacing w:line="240" w:lineRule="auto"/>
      </w:pPr>
      <w:r>
        <w:t xml:space="preserve">    --line-height-48: 48px;</w:t>
      </w:r>
    </w:p>
    <w:p w:rsidR="00BB6459" w:rsidRDefault="00BB6459" w:rsidP="00BB6459">
      <w:pPr>
        <w:spacing w:line="240" w:lineRule="auto"/>
      </w:pPr>
      <w:r>
        <w:t xml:space="preserve">    --line-height-60: 60px;</w:t>
      </w:r>
    </w:p>
    <w:p w:rsidR="00BB6459" w:rsidRDefault="00BB6459" w:rsidP="00BB6459">
      <w:pPr>
        <w:spacing w:line="240" w:lineRule="auto"/>
      </w:pPr>
      <w:r>
        <w:t xml:space="preserve">    --line-height-64: 64px;</w:t>
      </w:r>
    </w:p>
    <w:p w:rsidR="00BB6459" w:rsidRDefault="00BB6459" w:rsidP="00BB6459">
      <w:pPr>
        <w:spacing w:line="240" w:lineRule="auto"/>
      </w:pPr>
      <w:r>
        <w:t xml:space="preserve">    --line-height-80: 80px;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  --spacing-xs: 4px;</w:t>
      </w:r>
    </w:p>
    <w:p w:rsidR="00BB6459" w:rsidRDefault="00BB6459" w:rsidP="00BB6459">
      <w:pPr>
        <w:spacing w:line="240" w:lineRule="auto"/>
      </w:pPr>
      <w:r>
        <w:t xml:space="preserve">    --spacing-sm: 6px;</w:t>
      </w:r>
    </w:p>
    <w:p w:rsidR="00BB6459" w:rsidRDefault="00BB6459" w:rsidP="00BB6459">
      <w:pPr>
        <w:spacing w:line="240" w:lineRule="auto"/>
      </w:pPr>
      <w:r>
        <w:t xml:space="preserve">    --spacing-md: 8px;</w:t>
      </w:r>
    </w:p>
    <w:p w:rsidR="00BB6459" w:rsidRDefault="00BB6459" w:rsidP="00BB6459">
      <w:pPr>
        <w:spacing w:line="240" w:lineRule="auto"/>
      </w:pPr>
      <w:r>
        <w:t xml:space="preserve">    --spacing-lg: 12px;</w:t>
      </w:r>
    </w:p>
    <w:p w:rsidR="00BB6459" w:rsidRDefault="00BB6459" w:rsidP="00BB6459">
      <w:pPr>
        <w:spacing w:line="240" w:lineRule="auto"/>
      </w:pPr>
      <w:r>
        <w:t xml:space="preserve">    --spacing-xl: 16px;</w:t>
      </w:r>
    </w:p>
    <w:p w:rsidR="00BB6459" w:rsidRDefault="00BB6459" w:rsidP="00BB6459">
      <w:pPr>
        <w:spacing w:line="240" w:lineRule="auto"/>
      </w:pPr>
      <w:r>
        <w:t xml:space="preserve">    --spacing-2xl: 24px;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.dark {</w:t>
      </w:r>
    </w:p>
    <w:p w:rsidR="00BB6459" w:rsidRDefault="00BB6459" w:rsidP="00BB6459">
      <w:pPr>
        <w:spacing w:line="240" w:lineRule="auto"/>
      </w:pPr>
      <w:r>
        <w:t xml:space="preserve">    --background: oklch(0.145 0 0);</w:t>
      </w:r>
    </w:p>
    <w:p w:rsidR="00BB6459" w:rsidRDefault="00BB6459" w:rsidP="00BB6459">
      <w:pPr>
        <w:spacing w:line="240" w:lineRule="auto"/>
      </w:pPr>
      <w:r>
        <w:t xml:space="preserve">    --foreground: oklch(0.985 0 0);</w:t>
      </w:r>
    </w:p>
    <w:p w:rsidR="00BB6459" w:rsidRDefault="00BB6459" w:rsidP="00BB6459">
      <w:pPr>
        <w:spacing w:line="240" w:lineRule="auto"/>
      </w:pPr>
      <w:r>
        <w:t xml:space="preserve">    --card: oklch(0.205 0 0);</w:t>
      </w:r>
    </w:p>
    <w:p w:rsidR="00BB6459" w:rsidRDefault="00BB6459" w:rsidP="00BB6459">
      <w:pPr>
        <w:spacing w:line="240" w:lineRule="auto"/>
      </w:pPr>
      <w:r>
        <w:t xml:space="preserve">    --card-foreground: oklch(0.985 0 0);</w:t>
      </w:r>
    </w:p>
    <w:p w:rsidR="00BB6459" w:rsidRDefault="00BB6459" w:rsidP="00BB6459">
      <w:pPr>
        <w:spacing w:line="240" w:lineRule="auto"/>
      </w:pPr>
      <w:r>
        <w:t xml:space="preserve">    --popover: oklch(0.205 0 0);</w:t>
      </w:r>
    </w:p>
    <w:p w:rsidR="00BB6459" w:rsidRDefault="00BB6459" w:rsidP="00BB6459">
      <w:pPr>
        <w:spacing w:line="240" w:lineRule="auto"/>
      </w:pPr>
      <w:r>
        <w:t xml:space="preserve">    --popover-foreground: oklch(0.985 0 0);</w:t>
      </w:r>
    </w:p>
    <w:p w:rsidR="00BB6459" w:rsidRDefault="00BB6459" w:rsidP="00BB6459">
      <w:pPr>
        <w:spacing w:line="240" w:lineRule="auto"/>
      </w:pPr>
      <w:r>
        <w:t xml:space="preserve">    --primary: var(--color-primary);</w:t>
      </w:r>
    </w:p>
    <w:p w:rsidR="00BB6459" w:rsidRDefault="00BB6459" w:rsidP="00BB6459">
      <w:pPr>
        <w:spacing w:line="240" w:lineRule="auto"/>
      </w:pPr>
      <w:r>
        <w:t xml:space="preserve">    --primary-foreground: var(--color-text-white);</w:t>
      </w:r>
    </w:p>
    <w:p w:rsidR="00BB6459" w:rsidRDefault="00BB6459" w:rsidP="00BB6459">
      <w:pPr>
        <w:spacing w:line="240" w:lineRule="auto"/>
      </w:pPr>
      <w:r>
        <w:lastRenderedPageBreak/>
        <w:t xml:space="preserve">    --secondary: oklch(0.269 0 0);</w:t>
      </w:r>
    </w:p>
    <w:p w:rsidR="00BB6459" w:rsidRDefault="00BB6459" w:rsidP="00BB6459">
      <w:pPr>
        <w:spacing w:line="240" w:lineRule="auto"/>
      </w:pPr>
      <w:r>
        <w:t xml:space="preserve">    --secondary-foreground: oklch(0.985 0 0);</w:t>
      </w:r>
    </w:p>
    <w:p w:rsidR="00BB6459" w:rsidRDefault="00BB6459" w:rsidP="00BB6459">
      <w:pPr>
        <w:spacing w:line="240" w:lineRule="auto"/>
      </w:pPr>
      <w:r>
        <w:t xml:space="preserve">    --muted: oklch(0.269 0 0);</w:t>
      </w:r>
    </w:p>
    <w:p w:rsidR="00BB6459" w:rsidRDefault="00BB6459" w:rsidP="00BB6459">
      <w:pPr>
        <w:spacing w:line="240" w:lineRule="auto"/>
      </w:pPr>
      <w:r>
        <w:t xml:space="preserve">    --muted-foreground: oklch(0.708 0 0);</w:t>
      </w:r>
    </w:p>
    <w:p w:rsidR="00BB6459" w:rsidRDefault="00BB6459" w:rsidP="00BB6459">
      <w:pPr>
        <w:spacing w:line="240" w:lineRule="auto"/>
      </w:pPr>
      <w:r>
        <w:t xml:space="preserve">    --accent: oklch(0.269 0 0);</w:t>
      </w:r>
    </w:p>
    <w:p w:rsidR="00BB6459" w:rsidRDefault="00BB6459" w:rsidP="00BB6459">
      <w:pPr>
        <w:spacing w:line="240" w:lineRule="auto"/>
      </w:pPr>
      <w:r>
        <w:t xml:space="preserve">    --accent-foreground: oklch(0.985 0 0);</w:t>
      </w:r>
    </w:p>
    <w:p w:rsidR="00BB6459" w:rsidRDefault="00BB6459" w:rsidP="00BB6459">
      <w:pPr>
        <w:spacing w:line="240" w:lineRule="auto"/>
      </w:pPr>
      <w:r>
        <w:t xml:space="preserve">    --destructive: var(--color-error);</w:t>
      </w:r>
    </w:p>
    <w:p w:rsidR="00BB6459" w:rsidRDefault="00BB6459" w:rsidP="00BB6459">
      <w:pPr>
        <w:spacing w:line="240" w:lineRule="auto"/>
      </w:pPr>
      <w:r>
        <w:t xml:space="preserve">    --destructive-foreground: var(--color-text-white);</w:t>
      </w:r>
    </w:p>
    <w:p w:rsidR="00BB6459" w:rsidRDefault="00BB6459" w:rsidP="00BB6459">
      <w:pPr>
        <w:spacing w:line="240" w:lineRule="auto"/>
      </w:pPr>
      <w:r>
        <w:t xml:space="preserve">    --border: oklch(1 0 0 / 10%);</w:t>
      </w:r>
    </w:p>
    <w:p w:rsidR="00BB6459" w:rsidRDefault="00BB6459" w:rsidP="00BB6459">
      <w:pPr>
        <w:spacing w:line="240" w:lineRule="auto"/>
      </w:pPr>
      <w:r>
        <w:t xml:space="preserve">    --input: oklch(1 0 0 / 15%);</w:t>
      </w:r>
    </w:p>
    <w:p w:rsidR="00BB6459" w:rsidRDefault="00BB6459" w:rsidP="00BB6459">
      <w:pPr>
        <w:spacing w:line="240" w:lineRule="auto"/>
      </w:pPr>
      <w:r>
        <w:t xml:space="preserve">    --ring: var(--color-primary);</w:t>
      </w:r>
    </w:p>
    <w:p w:rsidR="00BB6459" w:rsidRDefault="00BB6459" w:rsidP="00BB6459">
      <w:pPr>
        <w:spacing w:line="240" w:lineRule="auto"/>
      </w:pPr>
      <w:r>
        <w:t xml:space="preserve">    --chart-1: oklch(0.87 0 0);</w:t>
      </w:r>
    </w:p>
    <w:p w:rsidR="00BB6459" w:rsidRDefault="00BB6459" w:rsidP="00BB6459">
      <w:pPr>
        <w:spacing w:line="240" w:lineRule="auto"/>
      </w:pPr>
      <w:r>
        <w:t xml:space="preserve">    --chart-2: oklch(0.556 0 0);</w:t>
      </w:r>
    </w:p>
    <w:p w:rsidR="00BB6459" w:rsidRDefault="00BB6459" w:rsidP="00BB6459">
      <w:pPr>
        <w:spacing w:line="240" w:lineRule="auto"/>
      </w:pPr>
      <w:r>
        <w:t xml:space="preserve">    --chart-3: oklch(0.439 0 0);</w:t>
      </w:r>
    </w:p>
    <w:p w:rsidR="00BB6459" w:rsidRDefault="00BB6459" w:rsidP="00BB6459">
      <w:pPr>
        <w:spacing w:line="240" w:lineRule="auto"/>
      </w:pPr>
      <w:r>
        <w:t xml:space="preserve">    --chart-4: oklch(0.371 0 0);</w:t>
      </w:r>
    </w:p>
    <w:p w:rsidR="00BB6459" w:rsidRDefault="00BB6459" w:rsidP="00BB6459">
      <w:pPr>
        <w:spacing w:line="240" w:lineRule="auto"/>
      </w:pPr>
      <w:r>
        <w:t xml:space="preserve">    --chart-5: oklch(0.269 0 0);</w:t>
      </w:r>
    </w:p>
    <w:p w:rsidR="00BB6459" w:rsidRDefault="00BB6459" w:rsidP="00BB6459">
      <w:pPr>
        <w:spacing w:line="240" w:lineRule="auto"/>
      </w:pPr>
      <w:r>
        <w:t xml:space="preserve">    --sidebar: oklch(0.205 0 0);</w:t>
      </w:r>
    </w:p>
    <w:p w:rsidR="00BB6459" w:rsidRDefault="00BB6459" w:rsidP="00BB6459">
      <w:pPr>
        <w:spacing w:line="240" w:lineRule="auto"/>
      </w:pPr>
      <w:r>
        <w:t xml:space="preserve">    --sidebar-foreground: oklch(0.985 0 0);</w:t>
      </w:r>
    </w:p>
    <w:p w:rsidR="00BB6459" w:rsidRDefault="00BB6459" w:rsidP="00BB6459">
      <w:pPr>
        <w:spacing w:line="240" w:lineRule="auto"/>
      </w:pPr>
      <w:r>
        <w:t xml:space="preserve">    --sidebar-primary: oklch(0.488 0.243 264.376);</w:t>
      </w:r>
    </w:p>
    <w:p w:rsidR="00BB6459" w:rsidRDefault="00BB6459" w:rsidP="00BB6459">
      <w:pPr>
        <w:spacing w:line="240" w:lineRule="auto"/>
      </w:pPr>
      <w:r>
        <w:t xml:space="preserve">    --sidebar-primary-foreground: oklch(0.985 0 0);</w:t>
      </w:r>
    </w:p>
    <w:p w:rsidR="00BB6459" w:rsidRDefault="00BB6459" w:rsidP="00BB6459">
      <w:pPr>
        <w:spacing w:line="240" w:lineRule="auto"/>
      </w:pPr>
      <w:r>
        <w:t xml:space="preserve">    --sidebar-accent: oklch(0.269 0 0);</w:t>
      </w:r>
    </w:p>
    <w:p w:rsidR="00BB6459" w:rsidRDefault="00BB6459" w:rsidP="00BB6459">
      <w:pPr>
        <w:spacing w:line="240" w:lineRule="auto"/>
      </w:pPr>
      <w:r>
        <w:t xml:space="preserve">    --sidebar-accent-foreground: oklch(0.985 0 0);</w:t>
      </w:r>
    </w:p>
    <w:p w:rsidR="00BB6459" w:rsidRDefault="00BB6459" w:rsidP="00BB6459">
      <w:pPr>
        <w:spacing w:line="240" w:lineRule="auto"/>
      </w:pPr>
      <w:r>
        <w:t xml:space="preserve">    --sidebar-border: oklch(1 0 0 / 10%);</w:t>
      </w:r>
    </w:p>
    <w:p w:rsidR="00BB6459" w:rsidRDefault="00BB6459" w:rsidP="00BB6459">
      <w:pPr>
        <w:spacing w:line="240" w:lineRule="auto"/>
      </w:pPr>
      <w:r>
        <w:t xml:space="preserve">    --sidebar-ring: oklch(0.556 0 0);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* {</w:t>
      </w:r>
    </w:p>
    <w:p w:rsidR="00BB6459" w:rsidRDefault="00BB6459" w:rsidP="00BB6459">
      <w:pPr>
        <w:spacing w:line="240" w:lineRule="auto"/>
      </w:pPr>
      <w:r>
        <w:t xml:space="preserve">    @apply border-border;</w:t>
      </w:r>
    </w:p>
    <w:p w:rsidR="00BB6459" w:rsidRDefault="00BB6459" w:rsidP="00BB6459">
      <w:pPr>
        <w:spacing w:line="240" w:lineRule="auto"/>
      </w:pPr>
      <w:r>
        <w:t xml:space="preserve">    border-color: var(--color-border-subtle);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body {</w:t>
      </w:r>
    </w:p>
    <w:p w:rsidR="00BB6459" w:rsidRDefault="00BB6459" w:rsidP="00BB6459">
      <w:pPr>
        <w:spacing w:line="240" w:lineRule="auto"/>
      </w:pPr>
      <w:r>
        <w:t xml:space="preserve">    @apply bg-background text-foreground;</w:t>
      </w:r>
    </w:p>
    <w:p w:rsidR="00BB6459" w:rsidRDefault="00BB6459" w:rsidP="00BB645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BB6459" w:rsidRDefault="00BB6459" w:rsidP="00BB6459">
      <w:pPr>
        <w:spacing w:line="240" w:lineRule="auto"/>
      </w:pPr>
      <w:r>
        <w:t xml:space="preserve">    background-color: var(--color-bg-page);</w:t>
      </w:r>
    </w:p>
    <w:p w:rsidR="00BB6459" w:rsidRDefault="00BB6459" w:rsidP="00BB6459">
      <w:pPr>
        <w:spacing w:line="240" w:lineRule="auto"/>
      </w:pPr>
      <w:r>
        <w:t xml:space="preserve">    color: var(--color-text-primary);</w:t>
      </w:r>
    </w:p>
    <w:p w:rsidR="00BB6459" w:rsidRDefault="00BB6459" w:rsidP="00BB6459">
      <w:pPr>
        <w:spacing w:line="240" w:lineRule="auto"/>
      </w:pPr>
      <w:r>
        <w:t xml:space="preserve">    -webkit-tap-highlight-color: transparent;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.theme {</w:t>
      </w:r>
    </w:p>
    <w:p w:rsidR="00BB6459" w:rsidRDefault="00BB6459" w:rsidP="00BB6459">
      <w:pPr>
        <w:spacing w:line="240" w:lineRule="auto"/>
      </w:pPr>
      <w:r>
        <w:t xml:space="preserve">    --font-heading: var(--font-sans);</w:t>
      </w:r>
    </w:p>
    <w:p w:rsidR="00BB6459" w:rsidRDefault="00BB6459" w:rsidP="00BB6459">
      <w:pPr>
        <w:spacing w:line="240" w:lineRule="auto"/>
      </w:pPr>
      <w:r>
        <w:t xml:space="preserve">    --font-sans: 'HarmonyOS Sans SC', sans-serif;</w:t>
      </w:r>
    </w:p>
    <w:p w:rsidR="00BB6459" w:rsidRDefault="00BB6459" w:rsidP="00BB6459">
      <w:pPr>
        <w:spacing w:line="240" w:lineRule="auto"/>
      </w:pPr>
      <w:r>
        <w:lastRenderedPageBreak/>
        <w:t xml:space="preserve">  }</w:t>
      </w:r>
    </w:p>
    <w:p w:rsidR="00BB6459" w:rsidRDefault="00BB6459" w:rsidP="00BB6459">
      <w:pPr>
        <w:spacing w:line="240" w:lineRule="auto"/>
      </w:pPr>
      <w:r>
        <w:t xml:space="preserve">  html {</w:t>
      </w:r>
    </w:p>
    <w:p w:rsidR="00BB6459" w:rsidRDefault="00BB6459" w:rsidP="00BB6459">
      <w:pPr>
        <w:spacing w:line="240" w:lineRule="auto"/>
      </w:pPr>
      <w:r>
        <w:t xml:space="preserve">    @apply font-sans;</w:t>
      </w:r>
    </w:p>
    <w:p w:rsidR="00BB6459" w:rsidRDefault="00BB6459" w:rsidP="00BB6459">
      <w:pPr>
        <w:spacing w:line="240" w:lineRule="auto"/>
      </w:pPr>
      <w:r>
        <w:t xml:space="preserve">  }</w:t>
      </w:r>
    </w:p>
    <w:p w:rsidR="00BB6459" w:rsidRDefault="00BB6459" w:rsidP="00BB6459">
      <w:pPr>
        <w:spacing w:line="240" w:lineRule="auto"/>
      </w:pPr>
      <w:r>
        <w:t>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>@layer components {</w:t>
      </w: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BB6459" w:rsidRDefault="00BB6459" w:rsidP="00BB645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BB6459" w:rsidRDefault="00BB6459" w:rsidP="00BB645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lastRenderedPageBreak/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BB6459" w:rsidRDefault="00BB6459" w:rsidP="00BB645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.p-page    { padding: var(--spacing-lg) var(--spacing-xl); }</w:t>
      </w:r>
    </w:p>
    <w:p w:rsidR="00BB6459" w:rsidRDefault="00BB6459" w:rsidP="00BB6459">
      <w:pPr>
        <w:spacing w:line="240" w:lineRule="auto"/>
      </w:pPr>
      <w:r>
        <w:t xml:space="preserve">  .p-card    { padding: var(--spacing-lg); }</w:t>
      </w:r>
    </w:p>
    <w:p w:rsidR="00BB6459" w:rsidRDefault="00BB6459" w:rsidP="00BB6459">
      <w:pPr>
        <w:spacing w:line="240" w:lineRule="auto"/>
      </w:pPr>
      <w:r>
        <w:t xml:space="preserve">  .p-card-sm { padding: var(--spacing-md); }</w:t>
      </w:r>
    </w:p>
    <w:p w:rsidR="00BB6459" w:rsidRDefault="00BB6459" w:rsidP="00BB6459">
      <w:pPr>
        <w:spacing w:line="240" w:lineRule="auto"/>
      </w:pPr>
      <w:r>
        <w:t xml:space="preserve">  .p-pill    { padding: var(--spacing-sm) var(--spacing-lg); }</w:t>
      </w:r>
    </w:p>
    <w:p w:rsidR="00BB6459" w:rsidRDefault="00BB6459" w:rsidP="00BB6459">
      <w:pPr>
        <w:spacing w:line="240" w:lineRule="auto"/>
      </w:pPr>
      <w:r>
        <w:t xml:space="preserve">  .p-tab     { padding: var(--spacing-xs) 0; }</w:t>
      </w:r>
    </w:p>
    <w:p w:rsidR="00BB6459" w:rsidRDefault="00BB6459" w:rsidP="00BB6459">
      <w:pPr>
        <w:spacing w:line="240" w:lineRule="auto"/>
      </w:pPr>
    </w:p>
    <w:p w:rsidR="00BB6459" w:rsidRDefault="00BB6459" w:rsidP="00BB6459">
      <w:pPr>
        <w:spacing w:line="240" w:lineRule="auto"/>
      </w:pPr>
      <w:r>
        <w:t xml:space="preserve">  </w:t>
      </w:r>
    </w:p>
    <w:p w:rsidR="00BB6459" w:rsidRDefault="00BB6459" w:rsidP="00BB6459">
      <w:pPr>
        <w:spacing w:line="240" w:lineRule="auto"/>
      </w:pPr>
      <w:r>
        <w:t xml:space="preserve">  .size-icon-nav   { width: 40px; height: 40px; }</w:t>
      </w:r>
    </w:p>
    <w:p w:rsidR="00BB6459" w:rsidRDefault="00BB6459" w:rsidP="00BB6459">
      <w:pPr>
        <w:spacing w:line="240" w:lineRule="auto"/>
      </w:pPr>
      <w:r>
        <w:t xml:space="preserve">  .size-icon-entry { width: 48px; height: 48px; }</w:t>
      </w:r>
    </w:p>
    <w:p w:rsidR="00BB6459" w:rsidRDefault="00BB6459" w:rsidP="00BB6459">
      <w:pPr>
        <w:spacing w:line="240" w:lineRule="auto"/>
      </w:pPr>
      <w:r>
        <w:t xml:space="preserve">  .size-icon-card  { width: 40px; height: 40px; }</w:t>
      </w:r>
    </w:p>
    <w:p w:rsidR="00BB6459" w:rsidRDefault="00BB6459" w:rsidP="00BB6459">
      <w:pPr>
        <w:spacing w:line="240" w:lineRule="auto"/>
      </w:pPr>
      <w:r>
        <w:t xml:space="preserve">  .size-icon-sm    { width: 28px; height: 28px; }</w:t>
      </w:r>
    </w:p>
    <w:p w:rsidR="00BB6459" w:rsidRDefault="00BB6459" w:rsidP="00BB6459">
      <w:pPr>
        <w:spacing w:line="240" w:lineRule="auto"/>
      </w:pPr>
      <w:r>
        <w:t xml:space="preserve">  .size-badge      { width: 16px; height: 16px; font-size: 10px; }</w:t>
      </w:r>
    </w:p>
    <w:p w:rsidR="00BB6459" w:rsidRDefault="00BB6459" w:rsidP="00BB6459">
      <w:pPr>
        <w:spacing w:line="240" w:lineRule="auto"/>
      </w:pPr>
      <w:r>
        <w:t xml:space="preserve">  .size-icon-tab   { width: 30px; height: 30px; }</w:t>
      </w:r>
    </w:p>
    <w:p w:rsidR="00152B8F" w:rsidRDefault="00BB6459" w:rsidP="00BB6459">
      <w:pPr>
        <w:spacing w:line="240" w:lineRule="auto"/>
      </w:pPr>
      <w:r>
        <w:t xml:space="preserve">  .h-banner        { height: 140px; 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FA1" w:rsidRDefault="00290FA1">
      <w:r>
        <w:separator/>
      </w:r>
    </w:p>
  </w:endnote>
  <w:endnote w:type="continuationSeparator" w:id="0">
    <w:p w:rsidR="00290FA1" w:rsidRDefault="00290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BB6459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BB6459">
            <w:rPr>
              <w:noProof/>
            </w:rPr>
            <w:t>60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BB6459">
            <w:rPr>
              <w:noProof/>
            </w:rPr>
            <w:t>61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FA1" w:rsidRDefault="00290FA1">
      <w:r>
        <w:separator/>
      </w:r>
    </w:p>
  </w:footnote>
  <w:footnote w:type="continuationSeparator" w:id="0">
    <w:p w:rsidR="00290FA1" w:rsidRDefault="00290F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290FA1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BB6459"/>
    <w:rsid w:val="00C53AFA"/>
    <w:rsid w:val="00D16C4C"/>
    <w:rsid w:val="00D87114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7D02D-7597-4668-963A-F04766968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61</Pages>
  <Words>16174</Words>
  <Characters>92197</Characters>
  <Application>Microsoft Office Word</Application>
  <DocSecurity>0</DocSecurity>
  <Lines>768</Lines>
  <Paragraphs>216</Paragraphs>
  <ScaleCrop>false</ScaleCrop>
  <Company>Huawei Technologies Co.,Ltd.</Company>
  <LinksUpToDate>false</LinksUpToDate>
  <CharactersWithSpaces>108155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