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F5A" w:rsidRDefault="00594F5A" w:rsidP="00594F5A">
      <w:pPr>
        <w:spacing w:line="240" w:lineRule="auto"/>
      </w:pPr>
      <w:r>
        <w:t>body {</w:t>
      </w:r>
    </w:p>
    <w:p w:rsidR="00594F5A" w:rsidRDefault="00594F5A" w:rsidP="00594F5A">
      <w:pPr>
        <w:spacing w:line="240" w:lineRule="auto"/>
      </w:pPr>
      <w:r>
        <w:t xml:space="preserve">    @apply bg-background text-foreground;</w:t>
      </w:r>
    </w:p>
    <w:p w:rsidR="00594F5A" w:rsidRDefault="00594F5A" w:rsidP="00594F5A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94F5A" w:rsidRDefault="00594F5A" w:rsidP="00594F5A">
      <w:pPr>
        <w:spacing w:line="240" w:lineRule="auto"/>
      </w:pPr>
      <w:r>
        <w:t xml:space="preserve">    background-color: var(--color-bg-page);</w:t>
      </w:r>
    </w:p>
    <w:p w:rsidR="00594F5A" w:rsidRDefault="00594F5A" w:rsidP="00594F5A">
      <w:pPr>
        <w:spacing w:line="240" w:lineRule="auto"/>
      </w:pPr>
      <w:r>
        <w:t xml:space="preserve">    color: var(--color-text-primary);</w:t>
      </w:r>
    </w:p>
    <w:p w:rsidR="00594F5A" w:rsidRDefault="00594F5A" w:rsidP="00594F5A">
      <w:pPr>
        <w:spacing w:line="240" w:lineRule="auto"/>
      </w:pPr>
      <w:r>
        <w:t xml:space="preserve">    -webkit-tap-highlight-color: transparent;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.theme {</w:t>
      </w:r>
    </w:p>
    <w:p w:rsidR="00594F5A" w:rsidRDefault="00594F5A" w:rsidP="00594F5A">
      <w:pPr>
        <w:spacing w:line="240" w:lineRule="auto"/>
      </w:pPr>
      <w:r>
        <w:t xml:space="preserve">    --font-heading: var(--font-sans);</w:t>
      </w:r>
    </w:p>
    <w:p w:rsidR="00594F5A" w:rsidRDefault="00594F5A" w:rsidP="00594F5A">
      <w:pPr>
        <w:spacing w:line="240" w:lineRule="auto"/>
      </w:pPr>
      <w:r>
        <w:t xml:space="preserve">    --font-sans: 'HarmonyOS Sans SC', sans-serif;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html {</w:t>
      </w:r>
    </w:p>
    <w:p w:rsidR="00594F5A" w:rsidRDefault="00594F5A" w:rsidP="00594F5A">
      <w:pPr>
        <w:spacing w:line="240" w:lineRule="auto"/>
      </w:pPr>
      <w:r>
        <w:t xml:space="preserve">    @apply font-sans;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components {</w:t>
      </w: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94F5A" w:rsidRDefault="00594F5A" w:rsidP="00594F5A">
      <w:pPr>
        <w:spacing w:line="240" w:lineRule="auto"/>
      </w:pPr>
      <w:r>
        <w:t xml:space="preserve">  .font-headline-xxl { font-size: var(--font-headline-24); line-height: var(--line-height-32); font-</w:t>
      </w:r>
      <w:r>
        <w:lastRenderedPageBreak/>
        <w:t>weight: var(--font-weight-bold);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.p-page    { padding: var(--spacing-lg) var(--spacing-xl); }</w:t>
      </w:r>
    </w:p>
    <w:p w:rsidR="00594F5A" w:rsidRDefault="00594F5A" w:rsidP="00594F5A">
      <w:pPr>
        <w:spacing w:line="240" w:lineRule="auto"/>
      </w:pPr>
      <w:r>
        <w:t xml:space="preserve">  .p-card    { padding: var(--spacing-lg); }</w:t>
      </w:r>
    </w:p>
    <w:p w:rsidR="00594F5A" w:rsidRDefault="00594F5A" w:rsidP="00594F5A">
      <w:pPr>
        <w:spacing w:line="240" w:lineRule="auto"/>
      </w:pPr>
      <w:r>
        <w:t xml:space="preserve">  .p-card-sm { padding: var(--spacing-md); }</w:t>
      </w:r>
    </w:p>
    <w:p w:rsidR="00594F5A" w:rsidRDefault="00594F5A" w:rsidP="00594F5A">
      <w:pPr>
        <w:spacing w:line="240" w:lineRule="auto"/>
      </w:pPr>
      <w:r>
        <w:lastRenderedPageBreak/>
        <w:t xml:space="preserve">  .p-pill    { padding: var(--spacing-sm) var(--spacing-lg); }</w:t>
      </w:r>
    </w:p>
    <w:p w:rsidR="00594F5A" w:rsidRDefault="00594F5A" w:rsidP="00594F5A">
      <w:pPr>
        <w:spacing w:line="240" w:lineRule="auto"/>
      </w:pPr>
      <w:r>
        <w:t xml:space="preserve">  .p-tab     { padding: var(--spacing-xs) 0;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.size-icon-nav   { width: 40px; height: 40px; }</w:t>
      </w:r>
    </w:p>
    <w:p w:rsidR="00594F5A" w:rsidRDefault="00594F5A" w:rsidP="00594F5A">
      <w:pPr>
        <w:spacing w:line="240" w:lineRule="auto"/>
      </w:pPr>
      <w:r>
        <w:t xml:space="preserve">  .size-icon-entry { width: 48px; height: 48px; }</w:t>
      </w:r>
    </w:p>
    <w:p w:rsidR="00594F5A" w:rsidRDefault="00594F5A" w:rsidP="00594F5A">
      <w:pPr>
        <w:spacing w:line="240" w:lineRule="auto"/>
      </w:pPr>
      <w:r>
        <w:t xml:space="preserve">  .size-icon-card  { width: 40px; height: 40px; }</w:t>
      </w:r>
    </w:p>
    <w:p w:rsidR="00594F5A" w:rsidRDefault="00594F5A" w:rsidP="00594F5A">
      <w:pPr>
        <w:spacing w:line="240" w:lineRule="auto"/>
      </w:pPr>
      <w:r>
        <w:t xml:space="preserve">  .size-icon-sm    { width: 28px; height: 28px; }</w:t>
      </w:r>
    </w:p>
    <w:p w:rsidR="00594F5A" w:rsidRDefault="00594F5A" w:rsidP="00594F5A">
      <w:pPr>
        <w:spacing w:line="240" w:lineRule="auto"/>
      </w:pPr>
      <w:r>
        <w:t xml:space="preserve">  .size-badge      { width: 16px; height: 16px; font-size: 10px; }</w:t>
      </w:r>
    </w:p>
    <w:p w:rsidR="00594F5A" w:rsidRDefault="00594F5A" w:rsidP="00594F5A">
      <w:pPr>
        <w:spacing w:line="240" w:lineRule="auto"/>
      </w:pPr>
      <w:r>
        <w:t xml:space="preserve">  .size-icon-tab   { width: 30px; height: 30px; }</w:t>
      </w:r>
    </w:p>
    <w:p w:rsidR="00594F5A" w:rsidRDefault="00594F5A" w:rsidP="00594F5A">
      <w:pPr>
        <w:spacing w:line="240" w:lineRule="auto"/>
      </w:pPr>
      <w:r>
        <w:t xml:space="preserve">  .h-banner        { height: 140px;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.bg-gradient-layer-1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rgba(255,255,255,0.5) 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.bg-gradient-layer-2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.bg-gradient-layer-3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.tap-scale { transition: transform 150ms ease; }</w:t>
      </w:r>
    </w:p>
    <w:p w:rsidR="00594F5A" w:rsidRDefault="00594F5A" w:rsidP="00594F5A">
      <w:pPr>
        <w:spacing w:line="240" w:lineRule="auto"/>
      </w:pPr>
      <w:r>
        <w:t xml:space="preserve">  .tap-scale:active { transform: scale(0.98); }</w:t>
      </w:r>
    </w:p>
    <w:p w:rsidR="00594F5A" w:rsidRDefault="00594F5A" w:rsidP="00594F5A">
      <w:pPr>
        <w:spacing w:line="240" w:lineRule="auto"/>
      </w:pPr>
      <w:r>
        <w:t xml:space="preserve">  .tap-opacity:active { opacity: 0.8;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.flex-distribute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.flex-center     { display: flex; align-items: center; }</w:t>
      </w:r>
    </w:p>
    <w:p w:rsidR="00594F5A" w:rsidRDefault="00594F5A" w:rsidP="00594F5A">
      <w:pPr>
        <w:spacing w:line="240" w:lineRule="auto"/>
      </w:pPr>
      <w:r>
        <w:t xml:space="preserve">  .flex-between   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.scrollbar-hide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.scrollbar-hide::-webkit-scrollbar { display: none; }</w:t>
      </w:r>
    </w:p>
    <w:p w:rsidR="00594F5A" w:rsidRDefault="00594F5A" w:rsidP="00594F5A">
      <w:pPr>
        <w:spacing w:line="240" w:lineRule="auto"/>
      </w:pPr>
      <w:r>
        <w:t xml:space="preserve">  .mobile-canvas,</w:t>
      </w:r>
    </w:p>
    <w:p w:rsidR="00594F5A" w:rsidRDefault="00594F5A" w:rsidP="00594F5A">
      <w:pPr>
        <w:spacing w:line="240" w:lineRule="auto"/>
      </w:pPr>
      <w:r>
        <w:t xml:space="preserve">  .mobile-canvas *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.mobile-canvas::-webkit-scrollbar,</w:t>
      </w:r>
    </w:p>
    <w:p w:rsidR="00594F5A" w:rsidRDefault="00594F5A" w:rsidP="00594F5A">
      <w:pPr>
        <w:spacing w:line="240" w:lineRule="auto"/>
      </w:pPr>
      <w:r>
        <w:t xml:space="preserve">  .mobile-canvas *::-webkit-scrollbar { display: none;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.divider { border: none; border-top: 1px solid var(--color-divider); margin: 0; }</w:t>
      </w:r>
    </w:p>
    <w:p w:rsidR="00594F5A" w:rsidRDefault="00594F5A" w:rsidP="00594F5A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</w:t>
      </w:r>
      <w:r>
        <w:lastRenderedPageBreak/>
        <w:t>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594F5A" w:rsidRDefault="00594F5A" w:rsidP="00594F5A">
      <w:pPr>
        <w:spacing w:line="240" w:lineRule="auto"/>
      </w:pPr>
      <w:r>
        <w:t xml:space="preserve">  transition-duration: 150ms;</w:t>
      </w:r>
    </w:p>
    <w:p w:rsidR="00594F5A" w:rsidRDefault="00594F5A" w:rsidP="00594F5A">
      <w:pPr>
        <w:spacing w:line="240" w:lineRule="auto"/>
      </w:pPr>
      <w:r>
        <w:t xml:space="preserve">  transition-timing-function: ease;</w:t>
      </w:r>
    </w:p>
    <w:p w:rsidR="00594F5A" w:rsidRDefault="00594F5A" w:rsidP="00594F5A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594F5A" w:rsidRDefault="00594F5A" w:rsidP="00594F5A">
      <w:pPr>
        <w:spacing w:line="240" w:lineRule="auto"/>
      </w:pPr>
      <w:r>
        <w:t xml:space="preserve">  display: -webkit-box;</w:t>
      </w:r>
    </w:p>
    <w:p w:rsidR="00594F5A" w:rsidRDefault="00594F5A" w:rsidP="00594F5A">
      <w:pPr>
        <w:spacing w:line="240" w:lineRule="auto"/>
      </w:pPr>
      <w:r>
        <w:t xml:space="preserve">  -webkit-line-clamp: 2;</w:t>
      </w:r>
    </w:p>
    <w:p w:rsidR="00594F5A" w:rsidRDefault="00594F5A" w:rsidP="00594F5A">
      <w:pPr>
        <w:spacing w:line="240" w:lineRule="auto"/>
      </w:pPr>
      <w:r>
        <w:t xml:space="preserve">  -webkit-box-orient: vertical;</w:t>
      </w:r>
    </w:p>
    <w:p w:rsidR="00594F5A" w:rsidRDefault="00594F5A" w:rsidP="00594F5A">
      <w:pPr>
        <w:spacing w:line="240" w:lineRule="auto"/>
      </w:pPr>
      <w:r>
        <w:t xml:space="preserve">  overflow: hidden;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@keyframes slide-in-right {</w:t>
      </w:r>
    </w:p>
    <w:p w:rsidR="00594F5A" w:rsidRDefault="00594F5A" w:rsidP="00594F5A">
      <w:pPr>
        <w:spacing w:line="240" w:lineRule="auto"/>
      </w:pPr>
      <w:r>
        <w:t xml:space="preserve">  from { transform: translateX(100%); }</w:t>
      </w:r>
    </w:p>
    <w:p w:rsidR="00594F5A" w:rsidRDefault="00594F5A" w:rsidP="00594F5A">
      <w:pPr>
        <w:spacing w:line="240" w:lineRule="auto"/>
      </w:pPr>
      <w:r>
        <w:t xml:space="preserve">  to   { transform: translateX(0);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slide-out-right {</w:t>
      </w:r>
    </w:p>
    <w:p w:rsidR="00594F5A" w:rsidRDefault="00594F5A" w:rsidP="00594F5A">
      <w:pPr>
        <w:spacing w:line="240" w:lineRule="auto"/>
      </w:pPr>
      <w:r>
        <w:t xml:space="preserve">  from { transform: translateX(0); }</w:t>
      </w:r>
    </w:p>
    <w:p w:rsidR="00594F5A" w:rsidRDefault="00594F5A" w:rsidP="00594F5A">
      <w:pPr>
        <w:spacing w:line="240" w:lineRule="auto"/>
      </w:pPr>
      <w:r>
        <w:t xml:space="preserve">  to   { transform: translateX(100%);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fade-in {</w:t>
      </w:r>
    </w:p>
    <w:p w:rsidR="00594F5A" w:rsidRDefault="00594F5A" w:rsidP="00594F5A">
      <w:pPr>
        <w:spacing w:line="240" w:lineRule="auto"/>
      </w:pPr>
      <w:r>
        <w:lastRenderedPageBreak/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slide-up {</w:t>
      </w:r>
    </w:p>
    <w:p w:rsidR="00594F5A" w:rsidRDefault="00594F5A" w:rsidP="00594F5A">
      <w:pPr>
        <w:spacing w:line="240" w:lineRule="auto"/>
      </w:pPr>
      <w:r>
        <w:t xml:space="preserve">  from { transform: translateY(100%); }</w:t>
      </w:r>
    </w:p>
    <w:p w:rsidR="00594F5A" w:rsidRDefault="00594F5A" w:rsidP="00594F5A">
      <w:pPr>
        <w:spacing w:line="240" w:lineRule="auto"/>
      </w:pPr>
      <w:r>
        <w:t xml:space="preserve">  to   { transform: translateY(0);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page-in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[data-component-id="representative_comment"].tf-cg-text,#tf-state-2 [data-component-id="representative_comment"] .tf-cg-text{</w:t>
      </w:r>
    </w:p>
    <w:p w:rsidR="00594F5A" w:rsidRDefault="00594F5A" w:rsidP="00594F5A">
      <w:pPr>
        <w:spacing w:line="240" w:lineRule="auto"/>
      </w:pPr>
      <w:r>
        <w:t xml:space="preserve">  width: 100%;</w:t>
      </w:r>
    </w:p>
    <w:p w:rsidR="00594F5A" w:rsidRDefault="00594F5A" w:rsidP="00594F5A">
      <w:pPr>
        <w:spacing w:line="240" w:lineRule="auto"/>
      </w:pPr>
      <w:r>
        <w:t xml:space="preserve">  max-width: 100%;</w:t>
      </w:r>
    </w:p>
    <w:p w:rsidR="00594F5A" w:rsidRDefault="00594F5A" w:rsidP="00594F5A">
      <w:pPr>
        <w:spacing w:line="240" w:lineRule="auto"/>
      </w:pPr>
      <w:r>
        <w:t xml:space="preserve">  min-width: 0;</w:t>
      </w:r>
    </w:p>
    <w:p w:rsidR="00594F5A" w:rsidRDefault="00594F5A" w:rsidP="00594F5A">
      <w:pPr>
        <w:spacing w:line="240" w:lineRule="auto"/>
      </w:pPr>
      <w:r>
        <w:t xml:space="preserve">  box-sizing: border-box;</w:t>
      </w:r>
    </w:p>
    <w:p w:rsidR="00594F5A" w:rsidRDefault="00594F5A" w:rsidP="00594F5A">
      <w:pPr>
        <w:spacing w:line="240" w:lineRule="auto"/>
      </w:pPr>
      <w:r>
        <w:t>}#tf-state-2 [data-component-id="representative_comment"].tf-cg-text-content,#tf-state-2 [data-component-id="representative_comment"] .tf-cg-text-content{</w:t>
      </w:r>
    </w:p>
    <w:p w:rsidR="00594F5A" w:rsidRDefault="00594F5A" w:rsidP="00594F5A">
      <w:pPr>
        <w:spacing w:line="240" w:lineRule="auto"/>
      </w:pPr>
      <w:r>
        <w:t xml:space="preserve">  margin: 0;</w:t>
      </w:r>
    </w:p>
    <w:p w:rsidR="00594F5A" w:rsidRDefault="00594F5A" w:rsidP="00594F5A">
      <w:pPr>
        <w:spacing w:line="240" w:lineRule="auto"/>
      </w:pPr>
      <w:r>
        <w:t xml:space="preserve">  padding: 0;</w:t>
      </w:r>
    </w:p>
    <w:p w:rsidR="00594F5A" w:rsidRDefault="00594F5A" w:rsidP="00594F5A">
      <w:pPr>
        <w:spacing w:line="240" w:lineRule="auto"/>
      </w:pPr>
      <w:r>
        <w:t xml:space="preserve">  word-wrap: break-word;</w:t>
      </w:r>
    </w:p>
    <w:p w:rsidR="00594F5A" w:rsidRDefault="00594F5A" w:rsidP="00594F5A">
      <w:pPr>
        <w:spacing w:line="240" w:lineRule="auto"/>
      </w:pPr>
      <w:r>
        <w:t xml:space="preserve">  overflow-wrap: break-word;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/* component-codegen placeholder: bottom_action_bar */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url('../assets/fonts/harmonyos-sans-sc/HarmonyOS_Sans_SC_Regular.ttf') format('truetype');</w:t>
      </w:r>
    </w:p>
    <w:p w:rsidR="00594F5A" w:rsidRDefault="00594F5A" w:rsidP="00594F5A">
      <w:pPr>
        <w:spacing w:line="240" w:lineRule="auto"/>
      </w:pPr>
      <w:r>
        <w:t xml:space="preserve">  font-weight: 400;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url('../assets/fonts/harmonyos-sans-sc/HarmonyOS_Sans_SC_Medium.ttf') format('truetype');</w:t>
      </w:r>
    </w:p>
    <w:p w:rsidR="00594F5A" w:rsidRDefault="00594F5A" w:rsidP="00594F5A">
      <w:pPr>
        <w:spacing w:line="240" w:lineRule="auto"/>
      </w:pPr>
      <w:r>
        <w:t xml:space="preserve">  font-weight: 500;</w:t>
      </w:r>
    </w:p>
    <w:p w:rsidR="00594F5A" w:rsidRDefault="00594F5A" w:rsidP="00594F5A">
      <w:pPr>
        <w:spacing w:line="240" w:lineRule="auto"/>
      </w:pPr>
      <w:r>
        <w:lastRenderedPageBreak/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600;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700;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base {</w:t>
      </w:r>
    </w:p>
    <w:p w:rsidR="00594F5A" w:rsidRDefault="00594F5A" w:rsidP="00594F5A">
      <w:pPr>
        <w:spacing w:line="240" w:lineRule="auto"/>
      </w:pPr>
      <w:r>
        <w:t xml:space="preserve">  :root {</w:t>
      </w: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--background: oklch(1 0 0);</w:t>
      </w:r>
    </w:p>
    <w:p w:rsidR="00594F5A" w:rsidRDefault="00594F5A" w:rsidP="00594F5A">
      <w:pPr>
        <w:spacing w:line="240" w:lineRule="auto"/>
      </w:pPr>
      <w:r>
        <w:t xml:space="preserve">    --foreground: var(--color-text-primary);</w:t>
      </w:r>
    </w:p>
    <w:p w:rsidR="00594F5A" w:rsidRDefault="00594F5A" w:rsidP="00594F5A">
      <w:pPr>
        <w:spacing w:line="240" w:lineRule="auto"/>
      </w:pPr>
      <w:r>
        <w:t xml:space="preserve">    --card: var(--color-bg-card);</w:t>
      </w:r>
    </w:p>
    <w:p w:rsidR="00594F5A" w:rsidRDefault="00594F5A" w:rsidP="00594F5A">
      <w:pPr>
        <w:spacing w:line="240" w:lineRule="auto"/>
      </w:pPr>
      <w:r>
        <w:t xml:space="preserve">    --card-foreground: var(--color-text-primary);</w:t>
      </w:r>
    </w:p>
    <w:p w:rsidR="00594F5A" w:rsidRDefault="00594F5A" w:rsidP="00594F5A">
      <w:pPr>
        <w:spacing w:line="240" w:lineRule="auto"/>
      </w:pPr>
      <w:r>
        <w:t xml:space="preserve">    --popover: var(--color-bg-card);</w:t>
      </w:r>
    </w:p>
    <w:p w:rsidR="00594F5A" w:rsidRDefault="00594F5A" w:rsidP="00594F5A">
      <w:pPr>
        <w:spacing w:line="240" w:lineRule="auto"/>
      </w:pPr>
      <w:r>
        <w:t xml:space="preserve">    --popover-foreground: var(--color-text-primary);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var(--color-bg-hover);</w:t>
      </w:r>
    </w:p>
    <w:p w:rsidR="00594F5A" w:rsidRDefault="00594F5A" w:rsidP="00594F5A">
      <w:pPr>
        <w:spacing w:line="240" w:lineRule="auto"/>
      </w:pPr>
      <w:r>
        <w:t xml:space="preserve">    --secondary-foreground: var(--color-text-primary);</w:t>
      </w:r>
    </w:p>
    <w:p w:rsidR="00594F5A" w:rsidRDefault="00594F5A" w:rsidP="00594F5A">
      <w:pPr>
        <w:spacing w:line="240" w:lineRule="auto"/>
      </w:pPr>
      <w:r>
        <w:t xml:space="preserve">    --muted: var(--color-bg-disabled);</w:t>
      </w:r>
    </w:p>
    <w:p w:rsidR="00594F5A" w:rsidRDefault="00594F5A" w:rsidP="00594F5A">
      <w:pPr>
        <w:spacing w:line="240" w:lineRule="auto"/>
      </w:pPr>
      <w:r>
        <w:t xml:space="preserve">    --muted-foreground: var(--color-text-secondary);</w:t>
      </w:r>
    </w:p>
    <w:p w:rsidR="00594F5A" w:rsidRDefault="00594F5A" w:rsidP="00594F5A">
      <w:pPr>
        <w:spacing w:line="240" w:lineRule="auto"/>
      </w:pPr>
      <w:r>
        <w:t xml:space="preserve">    --accent: var(--color-primary-active);</w:t>
      </w:r>
    </w:p>
    <w:p w:rsidR="00594F5A" w:rsidRDefault="00594F5A" w:rsidP="00594F5A">
      <w:pPr>
        <w:spacing w:line="240" w:lineRule="auto"/>
      </w:pPr>
      <w:r>
        <w:t xml:space="preserve">    --accent-foreground: var(--color-primary);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var(--color-border-subtle);</w:t>
      </w:r>
    </w:p>
    <w:p w:rsidR="00594F5A" w:rsidRDefault="00594F5A" w:rsidP="00594F5A">
      <w:pPr>
        <w:spacing w:line="240" w:lineRule="auto"/>
      </w:pPr>
      <w:r>
        <w:t xml:space="preserve">    --input: var(--color-border-subtle);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--radius: 0.625rem;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lastRenderedPageBreak/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oklch(0.985 0 0);</w:t>
      </w:r>
    </w:p>
    <w:p w:rsidR="00594F5A" w:rsidRDefault="00594F5A" w:rsidP="00594F5A">
      <w:pPr>
        <w:spacing w:line="240" w:lineRule="auto"/>
      </w:pPr>
      <w:r>
        <w:t xml:space="preserve">    --sidebar-foreground: var(--color-text-primary);</w:t>
      </w:r>
    </w:p>
    <w:p w:rsidR="00594F5A" w:rsidRDefault="00594F5A" w:rsidP="00594F5A">
      <w:pPr>
        <w:spacing w:line="240" w:lineRule="auto"/>
      </w:pPr>
      <w:r>
        <w:t xml:space="preserve">    --sidebar-primary: var(--color-primary);</w:t>
      </w:r>
    </w:p>
    <w:p w:rsidR="00594F5A" w:rsidRDefault="00594F5A" w:rsidP="00594F5A">
      <w:pPr>
        <w:spacing w:line="240" w:lineRule="auto"/>
      </w:pPr>
      <w:r>
        <w:t xml:space="preserve">    --sidebar-primary-foreground: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--sidebar-accent: var(--color-primary-active);</w:t>
      </w:r>
    </w:p>
    <w:p w:rsidR="00594F5A" w:rsidRDefault="00594F5A" w:rsidP="00594F5A">
      <w:pPr>
        <w:spacing w:line="240" w:lineRule="auto"/>
      </w:pPr>
      <w:r>
        <w:t xml:space="preserve">    --sidebar-accent-foreground: var(--color-primary);</w:t>
      </w:r>
    </w:p>
    <w:p w:rsidR="00594F5A" w:rsidRDefault="00594F5A" w:rsidP="00594F5A">
      <w:pPr>
        <w:spacing w:line="240" w:lineRule="auto"/>
      </w:pPr>
      <w:r>
        <w:t xml:space="preserve">    --sidebar-border: var(--color-border-subtle);</w:t>
      </w:r>
    </w:p>
    <w:p w:rsidR="00594F5A" w:rsidRDefault="00594F5A" w:rsidP="00594F5A">
      <w:pPr>
        <w:spacing w:line="240" w:lineRule="auto"/>
      </w:pPr>
      <w:r>
        <w:t xml:space="preserve">    --sidebar-ring: var(--color-primary);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--color-text-primary:     rgba(0, 0, 0, 0.9);</w:t>
      </w:r>
    </w:p>
    <w:p w:rsidR="00594F5A" w:rsidRDefault="00594F5A" w:rsidP="00594F5A">
      <w:pPr>
        <w:spacing w:line="240" w:lineRule="auto"/>
      </w:pPr>
      <w:r>
        <w:t xml:space="preserve">    --color-text-secondary:   rgba(0, 0, 0, 0.6);</w:t>
      </w:r>
    </w:p>
    <w:p w:rsidR="00594F5A" w:rsidRDefault="00594F5A" w:rsidP="00594F5A">
      <w:pPr>
        <w:spacing w:line="240" w:lineRule="auto"/>
      </w:pPr>
      <w:r>
        <w:t xml:space="preserve">    --color-text-muted:       rgba(0, 0, 0, 0.4);</w:t>
      </w:r>
    </w:p>
    <w:p w:rsidR="00594F5A" w:rsidRDefault="00594F5A" w:rsidP="00594F5A">
      <w:pPr>
        <w:spacing w:line="240" w:lineRule="auto"/>
      </w:pPr>
      <w:r>
        <w:t xml:space="preserve">    --color-text-hint:        rgba(0, 0, 0, 0.4);</w:t>
      </w:r>
    </w:p>
    <w:p w:rsidR="00594F5A" w:rsidRDefault="00594F5A" w:rsidP="00594F5A">
      <w:pPr>
        <w:spacing w:line="240" w:lineRule="auto"/>
      </w:pPr>
      <w:r>
        <w:t xml:space="preserve">    --color-text-disabled:    rgba(0, 0, 0, 0.2);</w:t>
      </w:r>
    </w:p>
    <w:p w:rsidR="00594F5A" w:rsidRDefault="00594F5A" w:rsidP="00594F5A">
      <w:pPr>
        <w:spacing w:line="240" w:lineRule="auto"/>
      </w:pPr>
      <w:r>
        <w:t xml:space="preserve">    --color-text-white:       #ffffff;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--color-primary: #C7000B;</w:t>
      </w:r>
    </w:p>
    <w:p w:rsidR="00594F5A" w:rsidRDefault="00594F5A" w:rsidP="00594F5A">
      <w:pPr>
        <w:spacing w:line="240" w:lineRule="auto"/>
      </w:pPr>
      <w:r>
        <w:t xml:space="preserve">    --color-primary-disabled: rgba(199, 0, 11, 0.4);</w:t>
      </w:r>
    </w:p>
    <w:p w:rsidR="00594F5A" w:rsidRDefault="00594F5A" w:rsidP="00594F5A">
      <w:pPr>
        <w:spacing w:line="240" w:lineRule="auto"/>
      </w:pPr>
      <w:r>
        <w:t xml:space="preserve">    --color-primary-soft: rgba(199, 0, 11, 0.05);</w:t>
      </w:r>
    </w:p>
    <w:p w:rsidR="00594F5A" w:rsidRDefault="00594F5A" w:rsidP="00594F5A">
      <w:pPr>
        <w:spacing w:line="240" w:lineRule="auto"/>
      </w:pPr>
      <w:r>
        <w:t xml:space="preserve">    --color-primary-active: rgba(199, 0, 11, 0.08);</w:t>
      </w:r>
    </w:p>
    <w:p w:rsidR="00594F5A" w:rsidRDefault="00594F5A" w:rsidP="00594F5A">
      <w:pPr>
        <w:spacing w:line="240" w:lineRule="auto"/>
      </w:pPr>
      <w:r>
        <w:t xml:space="preserve">    --color-orange: #FF8C42;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--color-success: #10B981;</w:t>
      </w:r>
    </w:p>
    <w:p w:rsidR="00594F5A" w:rsidRDefault="00594F5A" w:rsidP="00594F5A">
      <w:pPr>
        <w:spacing w:line="240" w:lineRule="auto"/>
      </w:pPr>
      <w:r>
        <w:t xml:space="preserve">    --color-warning: #F97316;</w:t>
      </w:r>
    </w:p>
    <w:p w:rsidR="00594F5A" w:rsidRDefault="00594F5A" w:rsidP="00594F5A">
      <w:pPr>
        <w:spacing w:line="240" w:lineRule="auto"/>
      </w:pPr>
      <w:r>
        <w:t xml:space="preserve">    --color-error: #DC2626;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--color-bg-page: #F2F3F5;</w:t>
      </w:r>
    </w:p>
    <w:p w:rsidR="00594F5A" w:rsidRDefault="00594F5A" w:rsidP="00594F5A">
      <w:pPr>
        <w:spacing w:line="240" w:lineRule="auto"/>
      </w:pPr>
      <w:r>
        <w:t xml:space="preserve">    --color-bg-card: #ffffff;</w:t>
      </w:r>
    </w:p>
    <w:p w:rsidR="00594F5A" w:rsidRDefault="00594F5A" w:rsidP="00594F5A">
      <w:pPr>
        <w:spacing w:line="240" w:lineRule="auto"/>
      </w:pPr>
      <w:r>
        <w:t xml:space="preserve">    --color-bg-hover: rgba(0, 0, 0, 0.04);</w:t>
      </w:r>
    </w:p>
    <w:p w:rsidR="00594F5A" w:rsidRDefault="00594F5A" w:rsidP="00594F5A">
      <w:pPr>
        <w:spacing w:line="240" w:lineRule="auto"/>
      </w:pPr>
      <w:r>
        <w:t xml:space="preserve">    --color-bg-disabled: rgba(0, 0, 0, 0.05);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--color-border-subtle: rgba(0, 0, 0, 0.06);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--color-divider-strong:  rgba(0, 0, 0, 0.6);</w:t>
      </w:r>
    </w:p>
    <w:p w:rsidR="00594F5A" w:rsidRDefault="00594F5A" w:rsidP="00594F5A">
      <w:pPr>
        <w:spacing w:line="240" w:lineRule="auto"/>
      </w:pPr>
      <w:r>
        <w:t xml:space="preserve">    --color-divider:         rgba(0, 0, 0, 0.1);</w:t>
      </w:r>
    </w:p>
    <w:p w:rsidR="00594F5A" w:rsidRDefault="00594F5A" w:rsidP="00594F5A">
      <w:pPr>
        <w:spacing w:line="240" w:lineRule="auto"/>
      </w:pPr>
      <w:r>
        <w:t xml:space="preserve">    --color-divider-subtle:  rgba(0, 0, 0, 0.05);</w:t>
      </w:r>
    </w:p>
    <w:p w:rsidR="00594F5A" w:rsidRDefault="00594F5A" w:rsidP="00594F5A">
      <w:pPr>
        <w:spacing w:line="240" w:lineRule="auto"/>
      </w:pPr>
      <w:r>
        <w:t xml:space="preserve">    --color-divider-faint:   rgba(0, 0, 0, 0.03);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lastRenderedPageBreak/>
        <w:t xml:space="preserve">    --color-mask: rgba(0, 0, 0, 0.3);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--radius-xxs: 4px;</w:t>
      </w:r>
    </w:p>
    <w:p w:rsidR="00594F5A" w:rsidRDefault="00594F5A" w:rsidP="00594F5A">
      <w:pPr>
        <w:spacing w:line="240" w:lineRule="auto"/>
      </w:pPr>
      <w:r>
        <w:t xml:space="preserve">    --radius-md: 12px;</w:t>
      </w:r>
    </w:p>
    <w:p w:rsidR="00594F5A" w:rsidRDefault="00594F5A" w:rsidP="00594F5A">
      <w:pPr>
        <w:spacing w:line="240" w:lineRule="auto"/>
      </w:pPr>
      <w:r>
        <w:t xml:space="preserve">    --radius-lg: 16px;</w:t>
      </w:r>
    </w:p>
    <w:p w:rsidR="00594F5A" w:rsidRDefault="00594F5A" w:rsidP="00594F5A">
      <w:pPr>
        <w:spacing w:line="240" w:lineRule="auto"/>
      </w:pPr>
      <w:r>
        <w:t xml:space="preserve">    --radius-xl: 18px;</w:t>
      </w:r>
    </w:p>
    <w:p w:rsidR="00594F5A" w:rsidRDefault="00594F5A" w:rsidP="00594F5A">
      <w:pPr>
        <w:spacing w:line="240" w:lineRule="auto"/>
      </w:pPr>
      <w:r>
        <w:t xml:space="preserve">    --radius-2xl: 20px;</w:t>
      </w:r>
    </w:p>
    <w:p w:rsidR="00594F5A" w:rsidRDefault="00594F5A" w:rsidP="00594F5A">
      <w:pPr>
        <w:spacing w:line="240" w:lineRule="auto"/>
      </w:pPr>
      <w:r>
        <w:t xml:space="preserve">    --radius-3xl: 24px;</w:t>
      </w:r>
    </w:p>
    <w:p w:rsidR="00594F5A" w:rsidRDefault="00594F5A" w:rsidP="00594F5A">
      <w:pPr>
        <w:spacing w:line="240" w:lineRule="auto"/>
      </w:pPr>
      <w:r>
        <w:t xml:space="preserve">    --radius-4xl: 32px;</w:t>
      </w:r>
    </w:p>
    <w:p w:rsidR="00594F5A" w:rsidRDefault="00594F5A" w:rsidP="00594F5A">
      <w:pPr>
        <w:spacing w:line="240" w:lineRule="auto"/>
      </w:pPr>
      <w:r>
        <w:t xml:space="preserve">    --radius-full: 9999px;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--shadow-sm: 0 1px 6px 0 rgba(0, 0, 0, 0.08);</w:t>
      </w:r>
    </w:p>
    <w:p w:rsidR="00594F5A" w:rsidRDefault="00594F5A" w:rsidP="00594F5A">
      <w:pPr>
        <w:spacing w:line="240" w:lineRule="auto"/>
      </w:pPr>
      <w:r>
        <w:t xml:space="preserve">    --shadow-md: 0 8px 24px 0 rgba(0, 0, 0, 0.08);</w:t>
      </w:r>
    </w:p>
    <w:p w:rsidR="00594F5A" w:rsidRDefault="00594F5A" w:rsidP="00594F5A">
      <w:pPr>
        <w:spacing w:line="240" w:lineRule="auto"/>
      </w:pPr>
      <w:r>
        <w:t xml:space="preserve">    --shadow-lg: 0 8px 24px 0 rgba(0, 0, 0, 0.16);</w:t>
      </w:r>
    </w:p>
    <w:p w:rsidR="00594F5A" w:rsidRDefault="00594F5A" w:rsidP="00594F5A">
      <w:pPr>
        <w:spacing w:line="240" w:lineRule="auto"/>
      </w:pPr>
      <w:r>
        <w:t xml:space="preserve">    --shadow-xl: 0 10px 20px 0 rgba(0, 0, 0, 0.15);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--font-caption-10:  10px;</w:t>
      </w:r>
    </w:p>
    <w:p w:rsidR="00594F5A" w:rsidRDefault="00594F5A" w:rsidP="00594F5A">
      <w:pPr>
        <w:spacing w:line="240" w:lineRule="auto"/>
      </w:pPr>
      <w:r>
        <w:t xml:space="preserve">    --font-caption-12:  12px;</w:t>
      </w:r>
    </w:p>
    <w:p w:rsidR="00594F5A" w:rsidRDefault="00594F5A" w:rsidP="00594F5A">
      <w:pPr>
        <w:spacing w:line="240" w:lineRule="auto"/>
      </w:pPr>
      <w:r>
        <w:t xml:space="preserve">    --font-display-36: 36px;</w:t>
      </w:r>
    </w:p>
    <w:p w:rsidR="00594F5A" w:rsidRDefault="00594F5A" w:rsidP="00594F5A">
      <w:pPr>
        <w:spacing w:line="240" w:lineRule="auto"/>
      </w:pPr>
      <w:r>
        <w:t xml:space="preserve">    --font-display-48: 48px;</w:t>
      </w:r>
    </w:p>
    <w:p w:rsidR="00594F5A" w:rsidRDefault="00594F5A" w:rsidP="00594F5A">
      <w:pPr>
        <w:spacing w:line="240" w:lineRule="auto"/>
      </w:pPr>
      <w:r>
        <w:t xml:space="preserve">    --font-display-60: 60px;</w:t>
      </w:r>
    </w:p>
    <w:p w:rsidR="00594F5A" w:rsidRDefault="00594F5A" w:rsidP="00594F5A">
      <w:pPr>
        <w:spacing w:line="240" w:lineRule="auto"/>
      </w:pPr>
      <w:r>
        <w:t xml:space="preserve">    --font-headline-12: 12px;</w:t>
      </w:r>
    </w:p>
    <w:p w:rsidR="00594F5A" w:rsidRDefault="00594F5A" w:rsidP="00594F5A">
      <w:pPr>
        <w:spacing w:line="240" w:lineRule="auto"/>
      </w:pPr>
      <w:r>
        <w:t xml:space="preserve">    --font-headline-14: 14px;</w:t>
      </w:r>
    </w:p>
    <w:p w:rsidR="00594F5A" w:rsidRDefault="00594F5A" w:rsidP="00594F5A">
      <w:pPr>
        <w:spacing w:line="240" w:lineRule="auto"/>
      </w:pPr>
      <w:r>
        <w:t xml:space="preserve">    --font-headline-16: 16px;</w:t>
      </w:r>
    </w:p>
    <w:p w:rsidR="00594F5A" w:rsidRDefault="00594F5A" w:rsidP="00594F5A">
      <w:pPr>
        <w:spacing w:line="240" w:lineRule="auto"/>
      </w:pPr>
      <w:r>
        <w:t xml:space="preserve">    --font-headline-18: 18px;</w:t>
      </w:r>
    </w:p>
    <w:p w:rsidR="00594F5A" w:rsidRDefault="00594F5A" w:rsidP="00594F5A">
      <w:pPr>
        <w:spacing w:line="240" w:lineRule="auto"/>
      </w:pPr>
      <w:r>
        <w:t xml:space="preserve">    --font-headline-20: 20px;</w:t>
      </w:r>
    </w:p>
    <w:p w:rsidR="00594F5A" w:rsidRDefault="00594F5A" w:rsidP="00594F5A">
      <w:pPr>
        <w:spacing w:line="240" w:lineRule="auto"/>
      </w:pPr>
      <w:r>
        <w:t xml:space="preserve">    --font-headline-24: 24px;</w:t>
      </w:r>
    </w:p>
    <w:p w:rsidR="00594F5A" w:rsidRDefault="00594F5A" w:rsidP="00594F5A">
      <w:pPr>
        <w:spacing w:line="240" w:lineRule="auto"/>
      </w:pPr>
      <w:r>
        <w:t xml:space="preserve">    --font-body-12: 12px;</w:t>
      </w:r>
    </w:p>
    <w:p w:rsidR="00594F5A" w:rsidRDefault="00594F5A" w:rsidP="00594F5A">
      <w:pPr>
        <w:spacing w:line="240" w:lineRule="auto"/>
      </w:pPr>
      <w:r>
        <w:t xml:space="preserve">    --font-body-14: 14px;</w:t>
      </w:r>
    </w:p>
    <w:p w:rsidR="00594F5A" w:rsidRDefault="00594F5A" w:rsidP="00594F5A">
      <w:pPr>
        <w:spacing w:line="240" w:lineRule="auto"/>
      </w:pPr>
      <w:r>
        <w:t xml:space="preserve">    --font-body-16: 16px;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--font-weight-regular:  400;</w:t>
      </w:r>
    </w:p>
    <w:p w:rsidR="00594F5A" w:rsidRDefault="00594F5A" w:rsidP="00594F5A">
      <w:pPr>
        <w:spacing w:line="240" w:lineRule="auto"/>
      </w:pPr>
      <w:r>
        <w:t xml:space="preserve">    --font-weight-medium:   500;</w:t>
      </w:r>
    </w:p>
    <w:p w:rsidR="00594F5A" w:rsidRDefault="00594F5A" w:rsidP="00594F5A">
      <w:pPr>
        <w:spacing w:line="240" w:lineRule="auto"/>
      </w:pPr>
      <w:r>
        <w:t xml:space="preserve">    --font-weight-semibold: 600;</w:t>
      </w:r>
    </w:p>
    <w:p w:rsidR="00594F5A" w:rsidRDefault="00594F5A" w:rsidP="00594F5A">
      <w:pPr>
        <w:spacing w:line="240" w:lineRule="auto"/>
      </w:pPr>
      <w:r>
        <w:t xml:space="preserve">    --font-weight-bold:     700;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--line-height-12: 12px;</w:t>
      </w:r>
    </w:p>
    <w:p w:rsidR="00594F5A" w:rsidRDefault="00594F5A" w:rsidP="00594F5A">
      <w:pPr>
        <w:spacing w:line="240" w:lineRule="auto"/>
      </w:pPr>
      <w:r>
        <w:t xml:space="preserve">    --line-height-14: 14px;</w:t>
      </w:r>
    </w:p>
    <w:p w:rsidR="00594F5A" w:rsidRDefault="00594F5A" w:rsidP="00594F5A">
      <w:pPr>
        <w:spacing w:line="240" w:lineRule="auto"/>
      </w:pPr>
      <w:r>
        <w:t xml:space="preserve">    --line-height-16: 16px;</w:t>
      </w:r>
    </w:p>
    <w:p w:rsidR="00594F5A" w:rsidRDefault="00594F5A" w:rsidP="00594F5A">
      <w:pPr>
        <w:spacing w:line="240" w:lineRule="auto"/>
      </w:pPr>
      <w:r>
        <w:t xml:space="preserve">    --line-height-18: 18px;</w:t>
      </w:r>
    </w:p>
    <w:p w:rsidR="00594F5A" w:rsidRDefault="00594F5A" w:rsidP="00594F5A">
      <w:pPr>
        <w:spacing w:line="240" w:lineRule="auto"/>
      </w:pPr>
      <w:r>
        <w:t xml:space="preserve">    --line-height-20: 20px;</w:t>
      </w:r>
    </w:p>
    <w:p w:rsidR="00594F5A" w:rsidRDefault="00594F5A" w:rsidP="00594F5A">
      <w:pPr>
        <w:spacing w:line="240" w:lineRule="auto"/>
      </w:pPr>
      <w:r>
        <w:t xml:space="preserve">    --line-height-24: 24px;</w:t>
      </w:r>
    </w:p>
    <w:p w:rsidR="00594F5A" w:rsidRDefault="00594F5A" w:rsidP="00594F5A">
      <w:pPr>
        <w:spacing w:line="240" w:lineRule="auto"/>
      </w:pPr>
      <w:r>
        <w:t xml:space="preserve">    --line-height-26: 26px;</w:t>
      </w:r>
    </w:p>
    <w:p w:rsidR="00594F5A" w:rsidRDefault="00594F5A" w:rsidP="00594F5A">
      <w:pPr>
        <w:spacing w:line="240" w:lineRule="auto"/>
      </w:pPr>
      <w:r>
        <w:lastRenderedPageBreak/>
        <w:t xml:space="preserve">    --line-height-30: 30px;</w:t>
      </w:r>
    </w:p>
    <w:p w:rsidR="00594F5A" w:rsidRDefault="00594F5A" w:rsidP="00594F5A">
      <w:pPr>
        <w:spacing w:line="240" w:lineRule="auto"/>
      </w:pPr>
      <w:r>
        <w:t xml:space="preserve">    --line-height-32: 32px;</w:t>
      </w:r>
    </w:p>
    <w:p w:rsidR="00594F5A" w:rsidRDefault="00594F5A" w:rsidP="00594F5A">
      <w:pPr>
        <w:spacing w:line="240" w:lineRule="auto"/>
      </w:pPr>
      <w:r>
        <w:t xml:space="preserve">    --line-height-36: 36px;</w:t>
      </w:r>
    </w:p>
    <w:p w:rsidR="00594F5A" w:rsidRDefault="00594F5A" w:rsidP="00594F5A">
      <w:pPr>
        <w:spacing w:line="240" w:lineRule="auto"/>
      </w:pPr>
      <w:r>
        <w:t xml:space="preserve">    --line-height-48: 48px;</w:t>
      </w:r>
    </w:p>
    <w:p w:rsidR="00594F5A" w:rsidRDefault="00594F5A" w:rsidP="00594F5A">
      <w:pPr>
        <w:spacing w:line="240" w:lineRule="auto"/>
      </w:pPr>
      <w:r>
        <w:t xml:space="preserve">    --line-height-60: 60px;</w:t>
      </w:r>
    </w:p>
    <w:p w:rsidR="00594F5A" w:rsidRDefault="00594F5A" w:rsidP="00594F5A">
      <w:pPr>
        <w:spacing w:line="240" w:lineRule="auto"/>
      </w:pPr>
      <w:r>
        <w:t xml:space="preserve">    --line-height-64: 64px;</w:t>
      </w:r>
    </w:p>
    <w:p w:rsidR="00594F5A" w:rsidRDefault="00594F5A" w:rsidP="00594F5A">
      <w:pPr>
        <w:spacing w:line="240" w:lineRule="auto"/>
      </w:pPr>
      <w:r>
        <w:t xml:space="preserve">    --line-height-80: 80px;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--spacing-xs: 4px;</w:t>
      </w:r>
    </w:p>
    <w:p w:rsidR="00594F5A" w:rsidRDefault="00594F5A" w:rsidP="00594F5A">
      <w:pPr>
        <w:spacing w:line="240" w:lineRule="auto"/>
      </w:pPr>
      <w:r>
        <w:t xml:space="preserve">    --spacing-sm: 6px;</w:t>
      </w:r>
    </w:p>
    <w:p w:rsidR="00594F5A" w:rsidRDefault="00594F5A" w:rsidP="00594F5A">
      <w:pPr>
        <w:spacing w:line="240" w:lineRule="auto"/>
      </w:pPr>
      <w:r>
        <w:t xml:space="preserve">    --spacing-md: 8px;</w:t>
      </w:r>
    </w:p>
    <w:p w:rsidR="00594F5A" w:rsidRDefault="00594F5A" w:rsidP="00594F5A">
      <w:pPr>
        <w:spacing w:line="240" w:lineRule="auto"/>
      </w:pPr>
      <w:r>
        <w:t xml:space="preserve">    --spacing-lg: 12px;</w:t>
      </w:r>
    </w:p>
    <w:p w:rsidR="00594F5A" w:rsidRDefault="00594F5A" w:rsidP="00594F5A">
      <w:pPr>
        <w:spacing w:line="240" w:lineRule="auto"/>
      </w:pPr>
      <w:r>
        <w:t xml:space="preserve">    --spacing-xl: 16px;</w:t>
      </w:r>
    </w:p>
    <w:p w:rsidR="00594F5A" w:rsidRDefault="00594F5A" w:rsidP="00594F5A">
      <w:pPr>
        <w:spacing w:line="240" w:lineRule="auto"/>
      </w:pPr>
      <w:r>
        <w:t xml:space="preserve">    --spacing-2xl: 24px;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.dark {</w:t>
      </w:r>
    </w:p>
    <w:p w:rsidR="00594F5A" w:rsidRDefault="00594F5A" w:rsidP="00594F5A">
      <w:pPr>
        <w:spacing w:line="240" w:lineRule="auto"/>
      </w:pPr>
      <w:r>
        <w:t xml:space="preserve">    --background: oklch(0.145 0 0);</w:t>
      </w:r>
    </w:p>
    <w:p w:rsidR="00594F5A" w:rsidRDefault="00594F5A" w:rsidP="00594F5A">
      <w:pPr>
        <w:spacing w:line="240" w:lineRule="auto"/>
      </w:pPr>
      <w:r>
        <w:t xml:space="preserve">    --foreground: oklch(0.985 0 0);</w:t>
      </w:r>
    </w:p>
    <w:p w:rsidR="00594F5A" w:rsidRDefault="00594F5A" w:rsidP="00594F5A">
      <w:pPr>
        <w:spacing w:line="240" w:lineRule="auto"/>
      </w:pPr>
      <w:r>
        <w:t xml:space="preserve">    --card: oklch(0.205 0 0);</w:t>
      </w:r>
    </w:p>
    <w:p w:rsidR="00594F5A" w:rsidRDefault="00594F5A" w:rsidP="00594F5A">
      <w:pPr>
        <w:spacing w:line="240" w:lineRule="auto"/>
      </w:pPr>
      <w:r>
        <w:t xml:space="preserve">    --card-foreground: oklch(0.985 0 0);</w:t>
      </w:r>
    </w:p>
    <w:p w:rsidR="00594F5A" w:rsidRDefault="00594F5A" w:rsidP="00594F5A">
      <w:pPr>
        <w:spacing w:line="240" w:lineRule="auto"/>
      </w:pPr>
      <w:r>
        <w:t xml:space="preserve">    --popover: oklch(0.205 0 0);</w:t>
      </w:r>
    </w:p>
    <w:p w:rsidR="00594F5A" w:rsidRDefault="00594F5A" w:rsidP="00594F5A">
      <w:pPr>
        <w:spacing w:line="240" w:lineRule="auto"/>
      </w:pPr>
      <w:r>
        <w:t xml:space="preserve">    --popover-foreground: oklch(0.985 0 0);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oklch(0.269 0 0);</w:t>
      </w:r>
    </w:p>
    <w:p w:rsidR="00594F5A" w:rsidRDefault="00594F5A" w:rsidP="00594F5A">
      <w:pPr>
        <w:spacing w:line="240" w:lineRule="auto"/>
      </w:pPr>
      <w:r>
        <w:t xml:space="preserve">    --secondary-foreground: oklch(0.985 0 0);</w:t>
      </w:r>
    </w:p>
    <w:p w:rsidR="00594F5A" w:rsidRDefault="00594F5A" w:rsidP="00594F5A">
      <w:pPr>
        <w:spacing w:line="240" w:lineRule="auto"/>
      </w:pPr>
      <w:r>
        <w:t xml:space="preserve">    --muted: oklch(0.269 0 0);</w:t>
      </w:r>
    </w:p>
    <w:p w:rsidR="00594F5A" w:rsidRDefault="00594F5A" w:rsidP="00594F5A">
      <w:pPr>
        <w:spacing w:line="240" w:lineRule="auto"/>
      </w:pPr>
      <w:r>
        <w:t xml:space="preserve">    --muted-foreground: oklch(0.708 0 0);</w:t>
      </w:r>
    </w:p>
    <w:p w:rsidR="00594F5A" w:rsidRDefault="00594F5A" w:rsidP="00594F5A">
      <w:pPr>
        <w:spacing w:line="240" w:lineRule="auto"/>
      </w:pPr>
      <w:r>
        <w:t xml:space="preserve">    --accent: oklch(0.269 0 0);</w:t>
      </w:r>
    </w:p>
    <w:p w:rsidR="00594F5A" w:rsidRDefault="00594F5A" w:rsidP="00594F5A">
      <w:pPr>
        <w:spacing w:line="240" w:lineRule="auto"/>
      </w:pPr>
      <w:r>
        <w:t xml:space="preserve">    --accent-foreground: oklch(0.985 0 0);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oklch(1 0 0 / 10%);</w:t>
      </w:r>
    </w:p>
    <w:p w:rsidR="00594F5A" w:rsidRDefault="00594F5A" w:rsidP="00594F5A">
      <w:pPr>
        <w:spacing w:line="240" w:lineRule="auto"/>
      </w:pPr>
      <w:r>
        <w:t xml:space="preserve">    --input: oklch(1 0 0 / 15%);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oklch(0.205 0 0);</w:t>
      </w:r>
    </w:p>
    <w:p w:rsidR="00594F5A" w:rsidRDefault="00594F5A" w:rsidP="00594F5A">
      <w:pPr>
        <w:spacing w:line="240" w:lineRule="auto"/>
      </w:pPr>
      <w:r>
        <w:t xml:space="preserve">    --sidebar-foreground: oklch(0.985 0 0);</w:t>
      </w:r>
    </w:p>
    <w:p w:rsidR="00594F5A" w:rsidRDefault="00594F5A" w:rsidP="00594F5A">
      <w:pPr>
        <w:spacing w:line="240" w:lineRule="auto"/>
      </w:pPr>
      <w:r>
        <w:lastRenderedPageBreak/>
        <w:t xml:space="preserve">    --sidebar-primary: oklch(0.488 0.243 264.376);</w:t>
      </w:r>
    </w:p>
    <w:p w:rsidR="00594F5A" w:rsidRDefault="00594F5A" w:rsidP="00594F5A">
      <w:pPr>
        <w:spacing w:line="240" w:lineRule="auto"/>
      </w:pPr>
      <w:r>
        <w:t xml:space="preserve">    --sidebar-primary-foreground: oklch(0.985 0 0);</w:t>
      </w:r>
    </w:p>
    <w:p w:rsidR="00594F5A" w:rsidRDefault="00594F5A" w:rsidP="00594F5A">
      <w:pPr>
        <w:spacing w:line="240" w:lineRule="auto"/>
      </w:pPr>
      <w:r>
        <w:t xml:space="preserve">    --sidebar-accent: oklch(0.269 0 0);</w:t>
      </w:r>
    </w:p>
    <w:p w:rsidR="00594F5A" w:rsidRDefault="00594F5A" w:rsidP="00594F5A">
      <w:pPr>
        <w:spacing w:line="240" w:lineRule="auto"/>
      </w:pPr>
      <w:r>
        <w:t xml:space="preserve">    --sidebar-accent-foreground: oklch(0.985 0 0);</w:t>
      </w:r>
    </w:p>
    <w:p w:rsidR="00594F5A" w:rsidRDefault="00594F5A" w:rsidP="00594F5A">
      <w:pPr>
        <w:spacing w:line="240" w:lineRule="auto"/>
      </w:pPr>
      <w:r>
        <w:t xml:space="preserve">    --sidebar-border: oklch(1 0 0 / 10%);</w:t>
      </w:r>
    </w:p>
    <w:p w:rsidR="00594F5A" w:rsidRDefault="00594F5A" w:rsidP="00594F5A">
      <w:pPr>
        <w:spacing w:line="240" w:lineRule="auto"/>
      </w:pPr>
      <w:r>
        <w:t xml:space="preserve">    --sidebar-ring: oklch(0.556 0 0);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* {</w:t>
      </w:r>
    </w:p>
    <w:p w:rsidR="00594F5A" w:rsidRDefault="00594F5A" w:rsidP="00594F5A">
      <w:pPr>
        <w:spacing w:line="240" w:lineRule="auto"/>
      </w:pPr>
      <w:r>
        <w:t xml:space="preserve">    @apply border-border;</w:t>
      </w:r>
    </w:p>
    <w:p w:rsidR="00594F5A" w:rsidRDefault="00594F5A" w:rsidP="00594F5A">
      <w:pPr>
        <w:spacing w:line="240" w:lineRule="auto"/>
      </w:pPr>
      <w:r>
        <w:t xml:space="preserve">    border-color: var(--color-border-subtle);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body {</w:t>
      </w:r>
    </w:p>
    <w:p w:rsidR="00594F5A" w:rsidRDefault="00594F5A" w:rsidP="00594F5A">
      <w:pPr>
        <w:spacing w:line="240" w:lineRule="auto"/>
      </w:pPr>
      <w:r>
        <w:t xml:space="preserve">    @apply bg-background text-foreground;</w:t>
      </w:r>
    </w:p>
    <w:p w:rsidR="00594F5A" w:rsidRDefault="00594F5A" w:rsidP="00594F5A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94F5A" w:rsidRDefault="00594F5A" w:rsidP="00594F5A">
      <w:pPr>
        <w:spacing w:line="240" w:lineRule="auto"/>
      </w:pPr>
      <w:r>
        <w:t xml:space="preserve">    background-color: var(--color-bg-page);</w:t>
      </w:r>
    </w:p>
    <w:p w:rsidR="00594F5A" w:rsidRDefault="00594F5A" w:rsidP="00594F5A">
      <w:pPr>
        <w:spacing w:line="240" w:lineRule="auto"/>
      </w:pPr>
      <w:r>
        <w:t xml:space="preserve">    color: var(--color-text-primary);</w:t>
      </w:r>
    </w:p>
    <w:p w:rsidR="00594F5A" w:rsidRDefault="00594F5A" w:rsidP="00594F5A">
      <w:pPr>
        <w:spacing w:line="240" w:lineRule="auto"/>
      </w:pPr>
      <w:r>
        <w:t xml:space="preserve">    -webkit-tap-highlight-color: transparent;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.theme {</w:t>
      </w:r>
    </w:p>
    <w:p w:rsidR="00594F5A" w:rsidRDefault="00594F5A" w:rsidP="00594F5A">
      <w:pPr>
        <w:spacing w:line="240" w:lineRule="auto"/>
      </w:pPr>
      <w:r>
        <w:t xml:space="preserve">    --font-heading: var(--font-sans);</w:t>
      </w:r>
    </w:p>
    <w:p w:rsidR="00594F5A" w:rsidRDefault="00594F5A" w:rsidP="00594F5A">
      <w:pPr>
        <w:spacing w:line="240" w:lineRule="auto"/>
      </w:pPr>
      <w:r>
        <w:t xml:space="preserve">    --font-sans: 'HarmonyOS Sans SC', sans-serif;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html {</w:t>
      </w:r>
    </w:p>
    <w:p w:rsidR="00594F5A" w:rsidRDefault="00594F5A" w:rsidP="00594F5A">
      <w:pPr>
        <w:spacing w:line="240" w:lineRule="auto"/>
      </w:pPr>
      <w:r>
        <w:t xml:space="preserve">    @apply font-sans;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components {</w:t>
      </w: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lastRenderedPageBreak/>
        <w:t xml:space="preserve">  .font-headline-xxs { font-size: var(--font-headline-12); line-height: var(--line-height-16);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94F5A" w:rsidRDefault="00594F5A" w:rsidP="00594F5A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.font-caption-s { font-size: var(--font-caption-10); line-height: var(--line-height-12); font-</w:t>
      </w:r>
      <w:r>
        <w:lastRenderedPageBreak/>
        <w:t>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.p-page    { padding: var(--spacing-lg) var(--spacing-xl); }</w:t>
      </w:r>
    </w:p>
    <w:p w:rsidR="00594F5A" w:rsidRDefault="00594F5A" w:rsidP="00594F5A">
      <w:pPr>
        <w:spacing w:line="240" w:lineRule="auto"/>
      </w:pPr>
      <w:r>
        <w:t xml:space="preserve">  .p-card    { padding: var(--spacing-lg); }</w:t>
      </w:r>
    </w:p>
    <w:p w:rsidR="00594F5A" w:rsidRDefault="00594F5A" w:rsidP="00594F5A">
      <w:pPr>
        <w:spacing w:line="240" w:lineRule="auto"/>
      </w:pPr>
      <w:r>
        <w:t xml:space="preserve">  .p-card-sm { padding: var(--spacing-md); }</w:t>
      </w:r>
    </w:p>
    <w:p w:rsidR="00594F5A" w:rsidRDefault="00594F5A" w:rsidP="00594F5A">
      <w:pPr>
        <w:spacing w:line="240" w:lineRule="auto"/>
      </w:pPr>
      <w:r>
        <w:t xml:space="preserve">  .p-pill    { padding: var(--spacing-sm) var(--spacing-lg); }</w:t>
      </w:r>
    </w:p>
    <w:p w:rsidR="00594F5A" w:rsidRDefault="00594F5A" w:rsidP="00594F5A">
      <w:pPr>
        <w:spacing w:line="240" w:lineRule="auto"/>
      </w:pPr>
      <w:r>
        <w:t xml:space="preserve">  .p-tab     { padding: var(--spacing-xs) 0;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.size-icon-nav   { width: 40px; height: 40px; }</w:t>
      </w:r>
    </w:p>
    <w:p w:rsidR="00594F5A" w:rsidRDefault="00594F5A" w:rsidP="00594F5A">
      <w:pPr>
        <w:spacing w:line="240" w:lineRule="auto"/>
      </w:pPr>
      <w:r>
        <w:t xml:space="preserve">  .size-icon-entry { width: 48px; height: 48px; }</w:t>
      </w:r>
    </w:p>
    <w:p w:rsidR="00594F5A" w:rsidRDefault="00594F5A" w:rsidP="00594F5A">
      <w:pPr>
        <w:spacing w:line="240" w:lineRule="auto"/>
      </w:pPr>
      <w:r>
        <w:t xml:space="preserve">  .size-icon-card  { width: 40px; height: 40px; }</w:t>
      </w:r>
    </w:p>
    <w:p w:rsidR="00594F5A" w:rsidRDefault="00594F5A" w:rsidP="00594F5A">
      <w:pPr>
        <w:spacing w:line="240" w:lineRule="auto"/>
      </w:pPr>
      <w:r>
        <w:t xml:space="preserve">  .size-icon-sm    { width: 28px; height: 28px; }</w:t>
      </w:r>
    </w:p>
    <w:p w:rsidR="00594F5A" w:rsidRDefault="00594F5A" w:rsidP="00594F5A">
      <w:pPr>
        <w:spacing w:line="240" w:lineRule="auto"/>
      </w:pPr>
      <w:r>
        <w:t xml:space="preserve">  .size-badge      { width: 16px; height: 16px; font-size: 10px; }</w:t>
      </w:r>
    </w:p>
    <w:p w:rsidR="00594F5A" w:rsidRDefault="00594F5A" w:rsidP="00594F5A">
      <w:pPr>
        <w:spacing w:line="240" w:lineRule="auto"/>
      </w:pPr>
      <w:r>
        <w:t xml:space="preserve">  .size-icon-tab   { width: 30px; height: 30px; }</w:t>
      </w:r>
    </w:p>
    <w:p w:rsidR="00594F5A" w:rsidRDefault="00594F5A" w:rsidP="00594F5A">
      <w:pPr>
        <w:spacing w:line="240" w:lineRule="auto"/>
      </w:pPr>
      <w:r>
        <w:t xml:space="preserve">  .h-banner        { height: 140px;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.bg-gradient-layer-1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rgba(255,255,255,0.5) 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.bg-gradient-layer-2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271px at 85px -105px, rgba(247,168,10,0.2) 0%, rgba(247,106,10,0) </w:t>
      </w:r>
      <w:r>
        <w:lastRenderedPageBreak/>
        <w:t>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.bg-gradient-layer-3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.tap-scale { transition: transform 150ms ease; }</w:t>
      </w:r>
    </w:p>
    <w:p w:rsidR="00594F5A" w:rsidRDefault="00594F5A" w:rsidP="00594F5A">
      <w:pPr>
        <w:spacing w:line="240" w:lineRule="auto"/>
      </w:pPr>
      <w:r>
        <w:t xml:space="preserve">  .tap-scale:active { transform: scale(0.98); }</w:t>
      </w:r>
    </w:p>
    <w:p w:rsidR="00594F5A" w:rsidRDefault="00594F5A" w:rsidP="00594F5A">
      <w:pPr>
        <w:spacing w:line="240" w:lineRule="auto"/>
      </w:pPr>
      <w:r>
        <w:t xml:space="preserve">  .tap-opacity:active { opacity: 0.8;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.flex-distribute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.flex-center     { display: flex; align-items: center; }</w:t>
      </w:r>
    </w:p>
    <w:p w:rsidR="00594F5A" w:rsidRDefault="00594F5A" w:rsidP="00594F5A">
      <w:pPr>
        <w:spacing w:line="240" w:lineRule="auto"/>
      </w:pPr>
      <w:r>
        <w:t xml:space="preserve">  .flex-between   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.scrollbar-hide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.scrollbar-hide::-webkit-scrollbar { display: none; }</w:t>
      </w:r>
    </w:p>
    <w:p w:rsidR="00594F5A" w:rsidRDefault="00594F5A" w:rsidP="00594F5A">
      <w:pPr>
        <w:spacing w:line="240" w:lineRule="auto"/>
      </w:pPr>
      <w:r>
        <w:t xml:space="preserve">  .mobile-canvas,</w:t>
      </w:r>
    </w:p>
    <w:p w:rsidR="00594F5A" w:rsidRDefault="00594F5A" w:rsidP="00594F5A">
      <w:pPr>
        <w:spacing w:line="240" w:lineRule="auto"/>
      </w:pPr>
      <w:r>
        <w:t xml:space="preserve">  .mobile-canvas *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.mobile-canvas::-webkit-scrollbar,</w:t>
      </w:r>
    </w:p>
    <w:p w:rsidR="00594F5A" w:rsidRDefault="00594F5A" w:rsidP="00594F5A">
      <w:pPr>
        <w:spacing w:line="240" w:lineRule="auto"/>
      </w:pPr>
      <w:r>
        <w:t xml:space="preserve">  .mobile-canvas *::-webkit-scrollbar { display: none;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.divider { border: none; border-top: 1px solid var(--color-divider); margin: 0; }</w:t>
      </w:r>
    </w:p>
    <w:p w:rsidR="00594F5A" w:rsidRDefault="00594F5A" w:rsidP="00594F5A">
      <w:pPr>
        <w:spacing w:line="240" w:lineRule="auto"/>
      </w:pPr>
      <w:r>
        <w:t>}#tf-state-2 .flex{ display: flex; }#tf-state-2 .inline-flex{ display: inline-flex; }#tf-state-2 .grid{ display: grid; }#tf-state-2 .block{ display: block; }#tf-state-2 .hidden{ display: none; }#tf-state-2 .flex-col{ flex-direction: column; }#tf-state-2 .flex-1{ flex: 1 1 0%; }#tf-state-2 .flex-shrink-0,#tf-state-2 .shrink-0{ flex-shrink: 0; }#tf-state-2 .items-start{ align-items: flex-start; }#tf-state-2 .items-center{ align-items: center; }#tf-state-2 .items-end{ align-items: flex-end; }#tf-state-2 .items-baseline{ align-items: baseline; }#tf-state-2 .justify-center{ justify-content: center; }#tf-state-2 .justify-between{ justify-content: space-between; }#tf-state-2 .relative{ position: relative; }#tf-state-2 .absolute{ position: absolute; }#tf-state-2 .fixed{ position: fixed; }#tf-state-2 .inset-0{ inset: 0; }#tf-state-2 .top-full{ top: 100%; }#tf-state-2 .left-0{ left: 0; }#tf-state-2 .right-0{ right: 0; }#tf-state-2 .top-0{ top: 0; }#tf-state-2 .bottom-0{ bottom: 0; }#tf-state-2 .z-10{ z-index: 10; }#tf-state-2 .z-40{ z-index: 40; }#tf-state-</w:t>
      </w:r>
      <w:r>
        <w:lastRenderedPageBreak/>
        <w:t>2 .z-50{ z-index: 50; }#tf-state-2 .w-full{ width: 100%; }#tf-state-2 .h-full{ height: 100%; }#tf-state-2 .w-5{ width: 20px; }#tf-state-2 .h-5{ height: 20px; }#tf-state-2 .w-8{ width: 32px; }#tf-state-2 .w-10{ width: 40px; }#tf-state-2 .h-10{ height: 40px; }#tf-state-2 .w-12{ width: 48px; }#tf-state-2 .h-12{ height: 48px; }#tf-state-2 .w-\[1px\]{ width: 1px; }#tf-state-2 .h-\[16px\]{ height: 16px; }#tf-state-2 .w-\[64px\]{ width: 64px; }#tf-state-2 .w-\[72px\]{ width: 72px; }#tf-state-2 .h-\[46px\]{ height: 46px; }#tf-state-2 .min-w-0{ min-width: 0; }#tf-state-2 .overflow-hidden{ overflow: hidden; }#tf-state-2 .overflow-x-auto{ overflow-x: auto; }#tf-state-2 .overflow-y-auto{ overflow-y: auto; }#tf-state-2 .overflow-x-hidden{ overflow-x: hidden; }#tf-state-2 .cursor-pointer{ cursor: pointer; }#tf-state-2 .pointer-events-none{ pointer-events: none; }#tf-state-2 .border-none{ border: none; }#tf-state-2 .border-0{ border: 0; }#tf-state-2 .border{ border: 1px solid var(--color-border-subtle); }#tf-state-2 .border-b{ border-bottom: 1px solid var(--color-border-subtle); }#tf-state-2 .border-black{ border-color: #000; }#tf-state-2 .bg-transparent{ background: transparent; }#tf-state-2 .bg-white{ background-color: #fff; }#tf-state-2 .bg-\[var\(--color-primary\)\]{ background-color: var(--color-primary); }#tf-state-2 .bg-\[var\(--color-bg-hover\)\]{ background-color: var(--color-bg-hover); }#tf-state-2 .bg-\[var\(--color-primary-active\)\]{ background-color: var(--color-primary-active); }#tf-state-2 .text-white{ color: #fff; }#tf-state-2 .rounded-\[var\(--radius-xxs\)\]{ border-radius: var(--radius-xxs); }#tf-state-2 .rounded-\[var\(--radius-md\)\]{ border-radius: var(--radius-md); }#tf-state-2 .rounded-\[var\(--radius-lg\)\]{ border-radius: var(--radius-lg); }#tf-state-2 .rounded-\[var\(--radius-xl\)\]{ border-radius: var(--radius-xl); }#tf-state-2 .rounded-\[var\(--radius-2xl\)\]{ border-radius: var(--radius-2xl); }#tf-state-2 .rounded-\[var\(--radius-full\)\]{ border-radius: var(--radius-full); }#tf-state-2 .truncate{ overflow: hidden; text-overflow: ellipsis; white-space: nowrap; }#tf-state-2 .whitespace-nowrap{ white-space: nowrap; }#tf-state-2 .text-left{ text-align: left; }#tf-state-2 .text-center{ text-align: center; }#tf-state-2 .p-0{ padding: 0; }#tf-state-2 .px-3{ padding-left: 12px; padding-right: 12px; }#tf-state-2 .px-4{ padding-left: 16px; padding-right: 16px; }#tf-state-2 .py-2{ padding-top: 8px; padding-bottom: 8px; }#tf-state-2 .py-2\.5{ padding-top: 10px; padding-bottom: 10px; }#tf-state-2 .py-16{ padding-top: 64px; padding-bottom: 64px; }#tf-state-2 .pl-\[var\(--spacing-lg\)\]{ padding-left: var(--spacing-lg); }#tf-state-2 .mt-2{ margin-top: 8px; }#tf-state-2 .mb-3{ margin-bottom: 12px; }#tf-state-2 .-top-0\.5{ top: -2px; }#tf-state-2 .-right-0\.5{ right: -2px; }#tf-state-2 .left-1\/2{ left: 50%; }#tf-state-2 .top-1\/2{ top: 50%; }#tf-state-2 .-translate-y-1\/2{ transform: translateY(-50%); }#tf-state-2 .rotate-180{ transform: rotate(180deg); }#tf-state-2 .gap-0{ gap: 0; }#tf-state-2 .gap-2{ gap: 8px; }#tf-state-2 .gap-4{ gap: 16px; }#tf-state-2 .grid-cols-3{ grid-template-columns: repeat(3, minmax(0, 1fr)); }#tf-state-2 .space-y-2 &gt; * + *{ margin-top: 8px; }#tf-state-2 .transition-all,#tf-state-2 .transition-colors,#tf-state-2 .transition-opacity,#tf-state-2 .transition-transform{</w:t>
      </w:r>
    </w:p>
    <w:p w:rsidR="00594F5A" w:rsidRDefault="00594F5A" w:rsidP="00594F5A">
      <w:pPr>
        <w:spacing w:line="240" w:lineRule="auto"/>
      </w:pPr>
      <w:r>
        <w:t xml:space="preserve">  transition-duration: 150ms;</w:t>
      </w:r>
    </w:p>
    <w:p w:rsidR="00594F5A" w:rsidRDefault="00594F5A" w:rsidP="00594F5A">
      <w:pPr>
        <w:spacing w:line="240" w:lineRule="auto"/>
      </w:pPr>
      <w:r>
        <w:t xml:space="preserve">  transition-timing-function: ease;</w:t>
      </w:r>
    </w:p>
    <w:p w:rsidR="00594F5A" w:rsidRDefault="00594F5A" w:rsidP="00594F5A">
      <w:pPr>
        <w:spacing w:line="240" w:lineRule="auto"/>
      </w:pPr>
      <w:r>
        <w:t>}#tf-state-2 .duration-150{ transition-duration: 150ms; }#tf-state-2 .duration-200{ transition-duration: 200ms; }#tf-state-2 .opacity-40{ opacity: 0.4; }#tf-state-2 .line-clamp-2{</w:t>
      </w:r>
    </w:p>
    <w:p w:rsidR="00594F5A" w:rsidRDefault="00594F5A" w:rsidP="00594F5A">
      <w:pPr>
        <w:spacing w:line="240" w:lineRule="auto"/>
      </w:pPr>
      <w:r>
        <w:t xml:space="preserve">  display: -webkit-box;</w:t>
      </w:r>
    </w:p>
    <w:p w:rsidR="00594F5A" w:rsidRDefault="00594F5A" w:rsidP="00594F5A">
      <w:pPr>
        <w:spacing w:line="240" w:lineRule="auto"/>
      </w:pPr>
      <w:r>
        <w:t xml:space="preserve">  -webkit-line-clamp: 2;</w:t>
      </w:r>
    </w:p>
    <w:p w:rsidR="00594F5A" w:rsidRDefault="00594F5A" w:rsidP="00594F5A">
      <w:pPr>
        <w:spacing w:line="240" w:lineRule="auto"/>
      </w:pPr>
      <w:r>
        <w:t xml:space="preserve">  -webkit-box-orient: vertical;</w:t>
      </w:r>
    </w:p>
    <w:p w:rsidR="00594F5A" w:rsidRDefault="00594F5A" w:rsidP="00594F5A">
      <w:pPr>
        <w:spacing w:line="240" w:lineRule="auto"/>
      </w:pPr>
      <w:r>
        <w:t xml:space="preserve">  overflow: hidden;</w:t>
      </w:r>
    </w:p>
    <w:p w:rsidR="00594F5A" w:rsidRDefault="00594F5A" w:rsidP="00594F5A">
      <w:pPr>
        <w:spacing w:line="240" w:lineRule="auto"/>
      </w:pPr>
      <w:r>
        <w:lastRenderedPageBreak/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@keyframes slide-in-right {</w:t>
      </w:r>
    </w:p>
    <w:p w:rsidR="00594F5A" w:rsidRDefault="00594F5A" w:rsidP="00594F5A">
      <w:pPr>
        <w:spacing w:line="240" w:lineRule="auto"/>
      </w:pPr>
      <w:r>
        <w:t xml:space="preserve">  from { transform: translateX(100%); }</w:t>
      </w:r>
    </w:p>
    <w:p w:rsidR="00594F5A" w:rsidRDefault="00594F5A" w:rsidP="00594F5A">
      <w:pPr>
        <w:spacing w:line="240" w:lineRule="auto"/>
      </w:pPr>
      <w:r>
        <w:t xml:space="preserve">  to   { transform: translateX(0);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slide-out-right {</w:t>
      </w:r>
    </w:p>
    <w:p w:rsidR="00594F5A" w:rsidRDefault="00594F5A" w:rsidP="00594F5A">
      <w:pPr>
        <w:spacing w:line="240" w:lineRule="auto"/>
      </w:pPr>
      <w:r>
        <w:t xml:space="preserve">  from { transform: translateX(0); }</w:t>
      </w:r>
    </w:p>
    <w:p w:rsidR="00594F5A" w:rsidRDefault="00594F5A" w:rsidP="00594F5A">
      <w:pPr>
        <w:spacing w:line="240" w:lineRule="auto"/>
      </w:pPr>
      <w:r>
        <w:t xml:space="preserve">  to   { transform: translateX(100%);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fade-in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slide-up {</w:t>
      </w:r>
    </w:p>
    <w:p w:rsidR="00594F5A" w:rsidRDefault="00594F5A" w:rsidP="00594F5A">
      <w:pPr>
        <w:spacing w:line="240" w:lineRule="auto"/>
      </w:pPr>
      <w:r>
        <w:t xml:space="preserve">  from { transform: translateY(100%); }</w:t>
      </w:r>
    </w:p>
    <w:p w:rsidR="00594F5A" w:rsidRDefault="00594F5A" w:rsidP="00594F5A">
      <w:pPr>
        <w:spacing w:line="240" w:lineRule="auto"/>
      </w:pPr>
      <w:r>
        <w:t xml:space="preserve">  to   { transform: translateY(0);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page-in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}#tf-state-2 .animate-slide-in-right{ animation: slide-in-right 300ms ease-out forwards; }#tf-state-2 .animate-slide-out-right{ animation: slide-out-right 300ms ease-in forwards; }#tf-state-2 .fade-in{ animation: fade-in 300ms ease-out forwards; }#tf-state-2 .animate-slide-up{ animation: slide-up 300ms ease-out forwards; }#tf-state-2 .animate-page-in{ animation: page-in 150ms ease-out; }#tf-state-2 [data-component-id="bottom_action_bar"].tf-cg-bottom-action-bar,#tf-state-2 [data-component-id="bottom_action_bar"] .tf-cg-bottom-action-bar{</w:t>
      </w:r>
    </w:p>
    <w:p w:rsidR="00594F5A" w:rsidRDefault="00594F5A" w:rsidP="00594F5A">
      <w:pPr>
        <w:spacing w:line="240" w:lineRule="auto"/>
      </w:pPr>
      <w:r>
        <w:t xml:space="preserve">  position: fixed;</w:t>
      </w:r>
    </w:p>
    <w:p w:rsidR="00594F5A" w:rsidRDefault="00594F5A" w:rsidP="00594F5A">
      <w:pPr>
        <w:spacing w:line="240" w:lineRule="auto"/>
      </w:pPr>
      <w:r>
        <w:t xml:space="preserve">  bottom: 0;</w:t>
      </w:r>
    </w:p>
    <w:p w:rsidR="00594F5A" w:rsidRDefault="00594F5A" w:rsidP="00594F5A">
      <w:pPr>
        <w:spacing w:line="240" w:lineRule="auto"/>
      </w:pPr>
      <w:r>
        <w:t xml:space="preserve">  left: 0;</w:t>
      </w:r>
    </w:p>
    <w:p w:rsidR="00594F5A" w:rsidRDefault="00594F5A" w:rsidP="00594F5A">
      <w:pPr>
        <w:spacing w:line="240" w:lineRule="auto"/>
      </w:pPr>
      <w:r>
        <w:t xml:space="preserve">  right: 0;</w:t>
      </w:r>
    </w:p>
    <w:p w:rsidR="00594F5A" w:rsidRDefault="00594F5A" w:rsidP="00594F5A">
      <w:pPr>
        <w:spacing w:line="240" w:lineRule="auto"/>
      </w:pPr>
      <w:r>
        <w:t xml:space="preserve">  background-color: var(--color-bg-page);</w:t>
      </w:r>
    </w:p>
    <w:p w:rsidR="00594F5A" w:rsidRDefault="00594F5A" w:rsidP="00594F5A">
      <w:pPr>
        <w:spacing w:line="240" w:lineRule="auto"/>
      </w:pPr>
      <w:r>
        <w:t xml:space="preserve">  box-shadow: 0 -2px 10px rgba(0, 0, 0, 0.08);</w:t>
      </w:r>
    </w:p>
    <w:p w:rsidR="00594F5A" w:rsidRDefault="00594F5A" w:rsidP="00594F5A">
      <w:pPr>
        <w:spacing w:line="240" w:lineRule="auto"/>
      </w:pPr>
      <w:r>
        <w:t xml:space="preserve">  z-index: 80;</w:t>
      </w:r>
    </w:p>
    <w:p w:rsidR="00594F5A" w:rsidRDefault="00594F5A" w:rsidP="00594F5A">
      <w:pPr>
        <w:spacing w:line="240" w:lineRule="auto"/>
      </w:pPr>
      <w:r>
        <w:t>}#tf-state-2 [data-component-id="bottom_action_bar"][data-component-id="bottom_action_bar"],#tf-state-2 [data-component-id="bottom_action_bar"] [data-component-id="bottom_action_bar"]{</w:t>
      </w:r>
    </w:p>
    <w:p w:rsidR="00594F5A" w:rsidRDefault="00594F5A" w:rsidP="00594F5A">
      <w:pPr>
        <w:spacing w:line="240" w:lineRule="auto"/>
      </w:pPr>
      <w:r>
        <w:t xml:space="preserve">  width: 100%;</w:t>
      </w:r>
    </w:p>
    <w:p w:rsidR="00594F5A" w:rsidRDefault="00594F5A" w:rsidP="00594F5A">
      <w:pPr>
        <w:spacing w:line="240" w:lineRule="auto"/>
      </w:pPr>
      <w:r>
        <w:t xml:space="preserve">  max-width: 360px;</w:t>
      </w:r>
    </w:p>
    <w:p w:rsidR="00594F5A" w:rsidRDefault="00594F5A" w:rsidP="00594F5A">
      <w:pPr>
        <w:spacing w:line="240" w:lineRule="auto"/>
      </w:pPr>
      <w:r>
        <w:t xml:space="preserve">  margin: 0 auto;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lastRenderedPageBreak/>
        <w:t>/* component-codegen placeholder: detail_top_nav */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url('../assets/fonts/harmonyos-sans-sc/HarmonyOS_Sans_SC_Regular.ttf') format('truetype');</w:t>
      </w:r>
    </w:p>
    <w:p w:rsidR="00594F5A" w:rsidRDefault="00594F5A" w:rsidP="00594F5A">
      <w:pPr>
        <w:spacing w:line="240" w:lineRule="auto"/>
      </w:pPr>
      <w:r>
        <w:t xml:space="preserve">  font-weight: 400;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url('../assets/fonts/harmonyos-sans-sc/HarmonyOS_Sans_SC_Medium.ttf') format('truetype');</w:t>
      </w:r>
    </w:p>
    <w:p w:rsidR="00594F5A" w:rsidRDefault="00594F5A" w:rsidP="00594F5A">
      <w:pPr>
        <w:spacing w:line="240" w:lineRule="auto"/>
      </w:pPr>
      <w:r>
        <w:t xml:space="preserve">  font-weight: 500;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600;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700;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base {</w:t>
      </w:r>
    </w:p>
    <w:p w:rsidR="00594F5A" w:rsidRDefault="00594F5A" w:rsidP="00594F5A">
      <w:pPr>
        <w:spacing w:line="240" w:lineRule="auto"/>
      </w:pPr>
      <w:r>
        <w:t xml:space="preserve">  :root {</w:t>
      </w: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--background: oklch(1 0 0);</w:t>
      </w:r>
    </w:p>
    <w:p w:rsidR="00594F5A" w:rsidRDefault="00594F5A" w:rsidP="00594F5A">
      <w:pPr>
        <w:spacing w:line="240" w:lineRule="auto"/>
      </w:pPr>
      <w:r>
        <w:t xml:space="preserve">    --foreground: var(--color-text-primary);</w:t>
      </w:r>
    </w:p>
    <w:p w:rsidR="00594F5A" w:rsidRDefault="00594F5A" w:rsidP="00594F5A">
      <w:pPr>
        <w:spacing w:line="240" w:lineRule="auto"/>
      </w:pPr>
      <w:r>
        <w:t xml:space="preserve">    --card: var(--color-bg-card);</w:t>
      </w:r>
    </w:p>
    <w:p w:rsidR="00594F5A" w:rsidRDefault="00594F5A" w:rsidP="00594F5A">
      <w:pPr>
        <w:spacing w:line="240" w:lineRule="auto"/>
      </w:pPr>
      <w:r>
        <w:t xml:space="preserve">    --card-foreground: var(--color-text-primary);</w:t>
      </w:r>
    </w:p>
    <w:p w:rsidR="00594F5A" w:rsidRDefault="00594F5A" w:rsidP="00594F5A">
      <w:pPr>
        <w:spacing w:line="240" w:lineRule="auto"/>
      </w:pPr>
      <w:r>
        <w:t xml:space="preserve">    --popover: var(--color-bg-card);</w:t>
      </w:r>
    </w:p>
    <w:p w:rsidR="00594F5A" w:rsidRDefault="00594F5A" w:rsidP="00594F5A">
      <w:pPr>
        <w:spacing w:line="240" w:lineRule="auto"/>
      </w:pPr>
      <w:r>
        <w:lastRenderedPageBreak/>
        <w:t xml:space="preserve">    --popover-foreground: var(--color-text-primary);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var(--color-bg-hover);</w:t>
      </w:r>
    </w:p>
    <w:p w:rsidR="00594F5A" w:rsidRDefault="00594F5A" w:rsidP="00594F5A">
      <w:pPr>
        <w:spacing w:line="240" w:lineRule="auto"/>
      </w:pPr>
      <w:r>
        <w:t xml:space="preserve">    --secondary-foreground: var(--color-text-primary);</w:t>
      </w:r>
    </w:p>
    <w:p w:rsidR="00594F5A" w:rsidRDefault="00594F5A" w:rsidP="00594F5A">
      <w:pPr>
        <w:spacing w:line="240" w:lineRule="auto"/>
      </w:pPr>
      <w:r>
        <w:t xml:space="preserve">    --muted: var(--color-bg-disabled);</w:t>
      </w:r>
    </w:p>
    <w:p w:rsidR="00594F5A" w:rsidRDefault="00594F5A" w:rsidP="00594F5A">
      <w:pPr>
        <w:spacing w:line="240" w:lineRule="auto"/>
      </w:pPr>
      <w:r>
        <w:t xml:space="preserve">    --muted-foreground: var(--color-text-secondary);</w:t>
      </w:r>
    </w:p>
    <w:p w:rsidR="00594F5A" w:rsidRDefault="00594F5A" w:rsidP="00594F5A">
      <w:pPr>
        <w:spacing w:line="240" w:lineRule="auto"/>
      </w:pPr>
      <w:r>
        <w:t xml:space="preserve">    --accent: var(--color-primary-active);</w:t>
      </w:r>
    </w:p>
    <w:p w:rsidR="00594F5A" w:rsidRDefault="00594F5A" w:rsidP="00594F5A">
      <w:pPr>
        <w:spacing w:line="240" w:lineRule="auto"/>
      </w:pPr>
      <w:r>
        <w:t xml:space="preserve">    --accent-foreground: var(--color-primary);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var(--color-border-subtle);</w:t>
      </w:r>
    </w:p>
    <w:p w:rsidR="00594F5A" w:rsidRDefault="00594F5A" w:rsidP="00594F5A">
      <w:pPr>
        <w:spacing w:line="240" w:lineRule="auto"/>
      </w:pPr>
      <w:r>
        <w:t xml:space="preserve">    --input: var(--color-border-subtle);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--radius: 0.625rem;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oklch(0.985 0 0);</w:t>
      </w:r>
    </w:p>
    <w:p w:rsidR="00594F5A" w:rsidRDefault="00594F5A" w:rsidP="00594F5A">
      <w:pPr>
        <w:spacing w:line="240" w:lineRule="auto"/>
      </w:pPr>
      <w:r>
        <w:t xml:space="preserve">    --sidebar-foreground: var(--color-text-primary);</w:t>
      </w:r>
    </w:p>
    <w:p w:rsidR="00594F5A" w:rsidRDefault="00594F5A" w:rsidP="00594F5A">
      <w:pPr>
        <w:spacing w:line="240" w:lineRule="auto"/>
      </w:pPr>
      <w:r>
        <w:t xml:space="preserve">    --sidebar-primary: var(--color-primary);</w:t>
      </w:r>
    </w:p>
    <w:p w:rsidR="00594F5A" w:rsidRDefault="00594F5A" w:rsidP="00594F5A">
      <w:pPr>
        <w:spacing w:line="240" w:lineRule="auto"/>
      </w:pPr>
      <w:r>
        <w:t xml:space="preserve">    --sidebar-primary-foreground: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--sidebar-accent: var(--color-primary-active);</w:t>
      </w:r>
    </w:p>
    <w:p w:rsidR="00594F5A" w:rsidRDefault="00594F5A" w:rsidP="00594F5A">
      <w:pPr>
        <w:spacing w:line="240" w:lineRule="auto"/>
      </w:pPr>
      <w:r>
        <w:t xml:space="preserve">    --sidebar-accent-foreground: var(--color-primary);</w:t>
      </w:r>
    </w:p>
    <w:p w:rsidR="00594F5A" w:rsidRDefault="00594F5A" w:rsidP="00594F5A">
      <w:pPr>
        <w:spacing w:line="240" w:lineRule="auto"/>
      </w:pPr>
      <w:r>
        <w:t xml:space="preserve">    --sidebar-border: var(--color-border-subtle);</w:t>
      </w:r>
    </w:p>
    <w:p w:rsidR="00594F5A" w:rsidRDefault="00594F5A" w:rsidP="00594F5A">
      <w:pPr>
        <w:spacing w:line="240" w:lineRule="auto"/>
      </w:pPr>
      <w:r>
        <w:t xml:space="preserve">    --sidebar-ring: var(--color-primary);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--color-text-primary:     rgba(0, 0, 0, 0.9);</w:t>
      </w:r>
    </w:p>
    <w:p w:rsidR="00594F5A" w:rsidRDefault="00594F5A" w:rsidP="00594F5A">
      <w:pPr>
        <w:spacing w:line="240" w:lineRule="auto"/>
      </w:pPr>
      <w:r>
        <w:t xml:space="preserve">    --color-text-secondary:   rgba(0, 0, 0, 0.6);</w:t>
      </w:r>
    </w:p>
    <w:p w:rsidR="00594F5A" w:rsidRDefault="00594F5A" w:rsidP="00594F5A">
      <w:pPr>
        <w:spacing w:line="240" w:lineRule="auto"/>
      </w:pPr>
      <w:r>
        <w:t xml:space="preserve">    --color-text-muted:       rgba(0, 0, 0, 0.4);</w:t>
      </w:r>
    </w:p>
    <w:p w:rsidR="00594F5A" w:rsidRDefault="00594F5A" w:rsidP="00594F5A">
      <w:pPr>
        <w:spacing w:line="240" w:lineRule="auto"/>
      </w:pPr>
      <w:r>
        <w:t xml:space="preserve">    --color-text-hint:        rgba(0, 0, 0, 0.4);</w:t>
      </w:r>
    </w:p>
    <w:p w:rsidR="00594F5A" w:rsidRDefault="00594F5A" w:rsidP="00594F5A">
      <w:pPr>
        <w:spacing w:line="240" w:lineRule="auto"/>
      </w:pPr>
      <w:r>
        <w:t xml:space="preserve">    --color-text-disabled:    rgba(0, 0, 0, 0.2);</w:t>
      </w:r>
    </w:p>
    <w:p w:rsidR="00594F5A" w:rsidRDefault="00594F5A" w:rsidP="00594F5A">
      <w:pPr>
        <w:spacing w:line="240" w:lineRule="auto"/>
      </w:pPr>
      <w:r>
        <w:t xml:space="preserve">    --color-text-white:       #ffffff;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--color-primary: #C7000B;</w:t>
      </w:r>
    </w:p>
    <w:p w:rsidR="00594F5A" w:rsidRDefault="00594F5A" w:rsidP="00594F5A">
      <w:pPr>
        <w:spacing w:line="240" w:lineRule="auto"/>
      </w:pPr>
      <w:r>
        <w:t xml:space="preserve">    --color-primary-disabled: rgba(199, 0, 11, 0.4);</w:t>
      </w:r>
    </w:p>
    <w:p w:rsidR="00594F5A" w:rsidRDefault="00594F5A" w:rsidP="00594F5A">
      <w:pPr>
        <w:spacing w:line="240" w:lineRule="auto"/>
      </w:pPr>
      <w:r>
        <w:t xml:space="preserve">    --color-primary-soft: rgba(199, 0, 11, 0.05);</w:t>
      </w:r>
    </w:p>
    <w:p w:rsidR="00594F5A" w:rsidRDefault="00594F5A" w:rsidP="00594F5A">
      <w:pPr>
        <w:spacing w:line="240" w:lineRule="auto"/>
      </w:pPr>
      <w:r>
        <w:t xml:space="preserve">    --color-primary-active: rgba(199, 0, 11, 0.08);</w:t>
      </w:r>
    </w:p>
    <w:p w:rsidR="00594F5A" w:rsidRDefault="00594F5A" w:rsidP="00594F5A">
      <w:pPr>
        <w:spacing w:line="240" w:lineRule="auto"/>
      </w:pPr>
      <w:r>
        <w:t xml:space="preserve">    --color-orange: #FF8C42;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lastRenderedPageBreak/>
        <w:t xml:space="preserve">    --color-success: #10B981;</w:t>
      </w:r>
    </w:p>
    <w:p w:rsidR="00594F5A" w:rsidRDefault="00594F5A" w:rsidP="00594F5A">
      <w:pPr>
        <w:spacing w:line="240" w:lineRule="auto"/>
      </w:pPr>
      <w:r>
        <w:t xml:space="preserve">    --color-warning: #F97316;</w:t>
      </w:r>
    </w:p>
    <w:p w:rsidR="00594F5A" w:rsidRDefault="00594F5A" w:rsidP="00594F5A">
      <w:pPr>
        <w:spacing w:line="240" w:lineRule="auto"/>
      </w:pPr>
      <w:r>
        <w:t xml:space="preserve">    --color-error: #DC2626;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--color-bg-page: #F2F3F5;</w:t>
      </w:r>
    </w:p>
    <w:p w:rsidR="00594F5A" w:rsidRDefault="00594F5A" w:rsidP="00594F5A">
      <w:pPr>
        <w:spacing w:line="240" w:lineRule="auto"/>
      </w:pPr>
      <w:r>
        <w:t xml:space="preserve">    --color-bg-card: #ffffff;</w:t>
      </w:r>
    </w:p>
    <w:p w:rsidR="00594F5A" w:rsidRDefault="00594F5A" w:rsidP="00594F5A">
      <w:pPr>
        <w:spacing w:line="240" w:lineRule="auto"/>
      </w:pPr>
      <w:r>
        <w:t xml:space="preserve">    --color-bg-hover: rgba(0, 0, 0, 0.04);</w:t>
      </w:r>
    </w:p>
    <w:p w:rsidR="00594F5A" w:rsidRDefault="00594F5A" w:rsidP="00594F5A">
      <w:pPr>
        <w:spacing w:line="240" w:lineRule="auto"/>
      </w:pPr>
      <w:r>
        <w:t xml:space="preserve">    --color-bg-disabled: rgba(0, 0, 0, 0.05);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--color-border-subtle: rgba(0, 0, 0, 0.06);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--color-divider-strong:  rgba(0, 0, 0, 0.6);</w:t>
      </w:r>
    </w:p>
    <w:p w:rsidR="00594F5A" w:rsidRDefault="00594F5A" w:rsidP="00594F5A">
      <w:pPr>
        <w:spacing w:line="240" w:lineRule="auto"/>
      </w:pPr>
      <w:r>
        <w:t xml:space="preserve">    --color-divider:         rgba(0, 0, 0, 0.1);</w:t>
      </w:r>
    </w:p>
    <w:p w:rsidR="00594F5A" w:rsidRDefault="00594F5A" w:rsidP="00594F5A">
      <w:pPr>
        <w:spacing w:line="240" w:lineRule="auto"/>
      </w:pPr>
      <w:r>
        <w:t xml:space="preserve">    --color-divider-subtle:  rgba(0, 0, 0, 0.05);</w:t>
      </w:r>
    </w:p>
    <w:p w:rsidR="00594F5A" w:rsidRDefault="00594F5A" w:rsidP="00594F5A">
      <w:pPr>
        <w:spacing w:line="240" w:lineRule="auto"/>
      </w:pPr>
      <w:r>
        <w:t xml:space="preserve">    --color-divider-faint:   rgba(0, 0, 0, 0.03);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--color-mask: rgba(0, 0, 0, 0.3);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--radius-xxs: 4px;</w:t>
      </w:r>
    </w:p>
    <w:p w:rsidR="00594F5A" w:rsidRDefault="00594F5A" w:rsidP="00594F5A">
      <w:pPr>
        <w:spacing w:line="240" w:lineRule="auto"/>
      </w:pPr>
      <w:r>
        <w:t xml:space="preserve">    --radius-md: 12px;</w:t>
      </w:r>
    </w:p>
    <w:p w:rsidR="00594F5A" w:rsidRDefault="00594F5A" w:rsidP="00594F5A">
      <w:pPr>
        <w:spacing w:line="240" w:lineRule="auto"/>
      </w:pPr>
      <w:r>
        <w:t xml:space="preserve">    --radius-lg: 16px;</w:t>
      </w:r>
    </w:p>
    <w:p w:rsidR="00594F5A" w:rsidRDefault="00594F5A" w:rsidP="00594F5A">
      <w:pPr>
        <w:spacing w:line="240" w:lineRule="auto"/>
      </w:pPr>
      <w:r>
        <w:t xml:space="preserve">    --radius-xl: 18px;</w:t>
      </w:r>
    </w:p>
    <w:p w:rsidR="00594F5A" w:rsidRDefault="00594F5A" w:rsidP="00594F5A">
      <w:pPr>
        <w:spacing w:line="240" w:lineRule="auto"/>
      </w:pPr>
      <w:r>
        <w:t xml:space="preserve">    --radius-2xl: 20px;</w:t>
      </w:r>
    </w:p>
    <w:p w:rsidR="00594F5A" w:rsidRDefault="00594F5A" w:rsidP="00594F5A">
      <w:pPr>
        <w:spacing w:line="240" w:lineRule="auto"/>
      </w:pPr>
      <w:r>
        <w:t xml:space="preserve">    --radius-3xl: 24px;</w:t>
      </w:r>
    </w:p>
    <w:p w:rsidR="00594F5A" w:rsidRDefault="00594F5A" w:rsidP="00594F5A">
      <w:pPr>
        <w:spacing w:line="240" w:lineRule="auto"/>
      </w:pPr>
      <w:r>
        <w:t xml:space="preserve">    --radius-4xl: 32px;</w:t>
      </w:r>
    </w:p>
    <w:p w:rsidR="00594F5A" w:rsidRDefault="00594F5A" w:rsidP="00594F5A">
      <w:pPr>
        <w:spacing w:line="240" w:lineRule="auto"/>
      </w:pPr>
      <w:r>
        <w:t xml:space="preserve">    --radius-full: 9999px;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--shadow-sm: 0 1px 6px 0 rgba(0, 0, 0, 0.08);</w:t>
      </w:r>
    </w:p>
    <w:p w:rsidR="00594F5A" w:rsidRDefault="00594F5A" w:rsidP="00594F5A">
      <w:pPr>
        <w:spacing w:line="240" w:lineRule="auto"/>
      </w:pPr>
      <w:r>
        <w:t xml:space="preserve">    --shadow-md: 0 8px 24px 0 rgba(0, 0, 0, 0.08);</w:t>
      </w:r>
    </w:p>
    <w:p w:rsidR="00594F5A" w:rsidRDefault="00594F5A" w:rsidP="00594F5A">
      <w:pPr>
        <w:spacing w:line="240" w:lineRule="auto"/>
      </w:pPr>
      <w:r>
        <w:t xml:space="preserve">    --shadow-lg: 0 8px 24px 0 rgba(0, 0, 0, 0.16);</w:t>
      </w:r>
    </w:p>
    <w:p w:rsidR="00594F5A" w:rsidRDefault="00594F5A" w:rsidP="00594F5A">
      <w:pPr>
        <w:spacing w:line="240" w:lineRule="auto"/>
      </w:pPr>
      <w:r>
        <w:t xml:space="preserve">    --shadow-xl: 0 10px 20px 0 rgba(0, 0, 0, 0.15);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--font-caption-10:  10px;</w:t>
      </w:r>
    </w:p>
    <w:p w:rsidR="00594F5A" w:rsidRDefault="00594F5A" w:rsidP="00594F5A">
      <w:pPr>
        <w:spacing w:line="240" w:lineRule="auto"/>
      </w:pPr>
      <w:r>
        <w:t xml:space="preserve">    --font-caption-12:  12px;</w:t>
      </w:r>
    </w:p>
    <w:p w:rsidR="00594F5A" w:rsidRDefault="00594F5A" w:rsidP="00594F5A">
      <w:pPr>
        <w:spacing w:line="240" w:lineRule="auto"/>
      </w:pPr>
      <w:r>
        <w:t xml:space="preserve">    --font-display-36: 36px;</w:t>
      </w:r>
    </w:p>
    <w:p w:rsidR="00594F5A" w:rsidRDefault="00594F5A" w:rsidP="00594F5A">
      <w:pPr>
        <w:spacing w:line="240" w:lineRule="auto"/>
      </w:pPr>
      <w:r>
        <w:t xml:space="preserve">    --font-display-48: 48px;</w:t>
      </w:r>
    </w:p>
    <w:p w:rsidR="00594F5A" w:rsidRDefault="00594F5A" w:rsidP="00594F5A">
      <w:pPr>
        <w:spacing w:line="240" w:lineRule="auto"/>
      </w:pPr>
      <w:r>
        <w:t xml:space="preserve">    --font-display-60: 60px;</w:t>
      </w:r>
    </w:p>
    <w:p w:rsidR="00594F5A" w:rsidRDefault="00594F5A" w:rsidP="00594F5A">
      <w:pPr>
        <w:spacing w:line="240" w:lineRule="auto"/>
      </w:pPr>
      <w:r>
        <w:t xml:space="preserve">    --font-headline-12: 12px;</w:t>
      </w:r>
    </w:p>
    <w:p w:rsidR="00594F5A" w:rsidRDefault="00594F5A" w:rsidP="00594F5A">
      <w:pPr>
        <w:spacing w:line="240" w:lineRule="auto"/>
      </w:pPr>
      <w:r>
        <w:t xml:space="preserve">    --font-headline-14: 14px;</w:t>
      </w:r>
    </w:p>
    <w:p w:rsidR="00594F5A" w:rsidRDefault="00594F5A" w:rsidP="00594F5A">
      <w:pPr>
        <w:spacing w:line="240" w:lineRule="auto"/>
      </w:pPr>
      <w:r>
        <w:t xml:space="preserve">    --font-headline-16: 16px;</w:t>
      </w:r>
    </w:p>
    <w:p w:rsidR="00594F5A" w:rsidRDefault="00594F5A" w:rsidP="00594F5A">
      <w:pPr>
        <w:spacing w:line="240" w:lineRule="auto"/>
      </w:pPr>
      <w:r>
        <w:t xml:space="preserve">    --font-headline-18: 18px;</w:t>
      </w:r>
    </w:p>
    <w:p w:rsidR="00594F5A" w:rsidRDefault="00594F5A" w:rsidP="00594F5A">
      <w:pPr>
        <w:spacing w:line="240" w:lineRule="auto"/>
      </w:pPr>
      <w:r>
        <w:t xml:space="preserve">    --font-headline-20: 20px;</w:t>
      </w:r>
    </w:p>
    <w:p w:rsidR="00594F5A" w:rsidRDefault="00594F5A" w:rsidP="00594F5A">
      <w:pPr>
        <w:spacing w:line="240" w:lineRule="auto"/>
      </w:pPr>
      <w:r>
        <w:t xml:space="preserve">    --font-headline-24: 24px;</w:t>
      </w:r>
    </w:p>
    <w:p w:rsidR="00594F5A" w:rsidRDefault="00594F5A" w:rsidP="00594F5A">
      <w:pPr>
        <w:spacing w:line="240" w:lineRule="auto"/>
      </w:pPr>
      <w:r>
        <w:lastRenderedPageBreak/>
        <w:t xml:space="preserve">    --font-body-12: 12px;</w:t>
      </w:r>
    </w:p>
    <w:p w:rsidR="00594F5A" w:rsidRDefault="00594F5A" w:rsidP="00594F5A">
      <w:pPr>
        <w:spacing w:line="240" w:lineRule="auto"/>
      </w:pPr>
      <w:r>
        <w:t xml:space="preserve">    --font-body-14: 14px;</w:t>
      </w:r>
    </w:p>
    <w:p w:rsidR="00594F5A" w:rsidRDefault="00594F5A" w:rsidP="00594F5A">
      <w:pPr>
        <w:spacing w:line="240" w:lineRule="auto"/>
      </w:pPr>
      <w:r>
        <w:t xml:space="preserve">    --font-body-16: 16px;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--font-weight-regular:  400;</w:t>
      </w:r>
    </w:p>
    <w:p w:rsidR="00594F5A" w:rsidRDefault="00594F5A" w:rsidP="00594F5A">
      <w:pPr>
        <w:spacing w:line="240" w:lineRule="auto"/>
      </w:pPr>
      <w:r>
        <w:t xml:space="preserve">    --font-weight-medium:   500;</w:t>
      </w:r>
    </w:p>
    <w:p w:rsidR="00594F5A" w:rsidRDefault="00594F5A" w:rsidP="00594F5A">
      <w:pPr>
        <w:spacing w:line="240" w:lineRule="auto"/>
      </w:pPr>
      <w:r>
        <w:t xml:space="preserve">    --font-weight-semibold: 600;</w:t>
      </w:r>
    </w:p>
    <w:p w:rsidR="00594F5A" w:rsidRDefault="00594F5A" w:rsidP="00594F5A">
      <w:pPr>
        <w:spacing w:line="240" w:lineRule="auto"/>
      </w:pPr>
      <w:r>
        <w:t xml:space="preserve">    --font-weight-bold:     700;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--line-height-12: 12px;</w:t>
      </w:r>
    </w:p>
    <w:p w:rsidR="00594F5A" w:rsidRDefault="00594F5A" w:rsidP="00594F5A">
      <w:pPr>
        <w:spacing w:line="240" w:lineRule="auto"/>
      </w:pPr>
      <w:r>
        <w:t xml:space="preserve">    --line-height-14: 14px;</w:t>
      </w:r>
    </w:p>
    <w:p w:rsidR="00594F5A" w:rsidRDefault="00594F5A" w:rsidP="00594F5A">
      <w:pPr>
        <w:spacing w:line="240" w:lineRule="auto"/>
      </w:pPr>
      <w:r>
        <w:t xml:space="preserve">    --line-height-16: 16px;</w:t>
      </w:r>
    </w:p>
    <w:p w:rsidR="00594F5A" w:rsidRDefault="00594F5A" w:rsidP="00594F5A">
      <w:pPr>
        <w:spacing w:line="240" w:lineRule="auto"/>
      </w:pPr>
      <w:r>
        <w:t xml:space="preserve">    --line-height-18: 18px;</w:t>
      </w:r>
    </w:p>
    <w:p w:rsidR="00594F5A" w:rsidRDefault="00594F5A" w:rsidP="00594F5A">
      <w:pPr>
        <w:spacing w:line="240" w:lineRule="auto"/>
      </w:pPr>
      <w:r>
        <w:t xml:space="preserve">    --line-height-20: 20px;</w:t>
      </w:r>
    </w:p>
    <w:p w:rsidR="00594F5A" w:rsidRDefault="00594F5A" w:rsidP="00594F5A">
      <w:pPr>
        <w:spacing w:line="240" w:lineRule="auto"/>
      </w:pPr>
      <w:r>
        <w:t xml:space="preserve">    --line-height-24: 24px;</w:t>
      </w:r>
    </w:p>
    <w:p w:rsidR="00594F5A" w:rsidRDefault="00594F5A" w:rsidP="00594F5A">
      <w:pPr>
        <w:spacing w:line="240" w:lineRule="auto"/>
      </w:pPr>
      <w:r>
        <w:t xml:space="preserve">    --line-height-26: 26px;</w:t>
      </w:r>
    </w:p>
    <w:p w:rsidR="00594F5A" w:rsidRDefault="00594F5A" w:rsidP="00594F5A">
      <w:pPr>
        <w:spacing w:line="240" w:lineRule="auto"/>
      </w:pPr>
      <w:r>
        <w:t xml:space="preserve">    --line-height-30: 30px;</w:t>
      </w:r>
    </w:p>
    <w:p w:rsidR="00594F5A" w:rsidRDefault="00594F5A" w:rsidP="00594F5A">
      <w:pPr>
        <w:spacing w:line="240" w:lineRule="auto"/>
      </w:pPr>
      <w:r>
        <w:t xml:space="preserve">    --line-height-32: 32px;</w:t>
      </w:r>
    </w:p>
    <w:p w:rsidR="00594F5A" w:rsidRDefault="00594F5A" w:rsidP="00594F5A">
      <w:pPr>
        <w:spacing w:line="240" w:lineRule="auto"/>
      </w:pPr>
      <w:r>
        <w:t xml:space="preserve">    --line-height-36: 36px;</w:t>
      </w:r>
    </w:p>
    <w:p w:rsidR="00594F5A" w:rsidRDefault="00594F5A" w:rsidP="00594F5A">
      <w:pPr>
        <w:spacing w:line="240" w:lineRule="auto"/>
      </w:pPr>
      <w:r>
        <w:t xml:space="preserve">    --line-height-48: 48px;</w:t>
      </w:r>
    </w:p>
    <w:p w:rsidR="00594F5A" w:rsidRDefault="00594F5A" w:rsidP="00594F5A">
      <w:pPr>
        <w:spacing w:line="240" w:lineRule="auto"/>
      </w:pPr>
      <w:r>
        <w:t xml:space="preserve">    --line-height-60: 60px;</w:t>
      </w:r>
    </w:p>
    <w:p w:rsidR="00594F5A" w:rsidRDefault="00594F5A" w:rsidP="00594F5A">
      <w:pPr>
        <w:spacing w:line="240" w:lineRule="auto"/>
      </w:pPr>
      <w:r>
        <w:t xml:space="preserve">    --line-height-64: 64px;</w:t>
      </w:r>
    </w:p>
    <w:p w:rsidR="00594F5A" w:rsidRDefault="00594F5A" w:rsidP="00594F5A">
      <w:pPr>
        <w:spacing w:line="240" w:lineRule="auto"/>
      </w:pPr>
      <w:r>
        <w:t xml:space="preserve">    --line-height-80: 80px;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--spacing-xs: 4px;</w:t>
      </w:r>
    </w:p>
    <w:p w:rsidR="00594F5A" w:rsidRDefault="00594F5A" w:rsidP="00594F5A">
      <w:pPr>
        <w:spacing w:line="240" w:lineRule="auto"/>
      </w:pPr>
      <w:r>
        <w:t xml:space="preserve">    --spacing-sm: 6px;</w:t>
      </w:r>
    </w:p>
    <w:p w:rsidR="00594F5A" w:rsidRDefault="00594F5A" w:rsidP="00594F5A">
      <w:pPr>
        <w:spacing w:line="240" w:lineRule="auto"/>
      </w:pPr>
      <w:r>
        <w:t xml:space="preserve">    --spacing-md: 8px;</w:t>
      </w:r>
    </w:p>
    <w:p w:rsidR="00594F5A" w:rsidRDefault="00594F5A" w:rsidP="00594F5A">
      <w:pPr>
        <w:spacing w:line="240" w:lineRule="auto"/>
      </w:pPr>
      <w:r>
        <w:t xml:space="preserve">    --spacing-lg: 12px;</w:t>
      </w:r>
    </w:p>
    <w:p w:rsidR="00594F5A" w:rsidRDefault="00594F5A" w:rsidP="00594F5A">
      <w:pPr>
        <w:spacing w:line="240" w:lineRule="auto"/>
      </w:pPr>
      <w:r>
        <w:t xml:space="preserve">    --spacing-xl: 16px;</w:t>
      </w:r>
    </w:p>
    <w:p w:rsidR="00594F5A" w:rsidRDefault="00594F5A" w:rsidP="00594F5A">
      <w:pPr>
        <w:spacing w:line="240" w:lineRule="auto"/>
      </w:pPr>
      <w:r>
        <w:t xml:space="preserve">    --spacing-2xl: 24px;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.dark {</w:t>
      </w:r>
    </w:p>
    <w:p w:rsidR="00594F5A" w:rsidRDefault="00594F5A" w:rsidP="00594F5A">
      <w:pPr>
        <w:spacing w:line="240" w:lineRule="auto"/>
      </w:pPr>
      <w:r>
        <w:t xml:space="preserve">    --background: oklch(0.145 0 0);</w:t>
      </w:r>
    </w:p>
    <w:p w:rsidR="00594F5A" w:rsidRDefault="00594F5A" w:rsidP="00594F5A">
      <w:pPr>
        <w:spacing w:line="240" w:lineRule="auto"/>
      </w:pPr>
      <w:r>
        <w:t xml:space="preserve">    --foreground: oklch(0.985 0 0);</w:t>
      </w:r>
    </w:p>
    <w:p w:rsidR="00594F5A" w:rsidRDefault="00594F5A" w:rsidP="00594F5A">
      <w:pPr>
        <w:spacing w:line="240" w:lineRule="auto"/>
      </w:pPr>
      <w:r>
        <w:t xml:space="preserve">    --card: oklch(0.205 0 0);</w:t>
      </w:r>
    </w:p>
    <w:p w:rsidR="00594F5A" w:rsidRDefault="00594F5A" w:rsidP="00594F5A">
      <w:pPr>
        <w:spacing w:line="240" w:lineRule="auto"/>
      </w:pPr>
      <w:r>
        <w:t xml:space="preserve">    --card-foreground: oklch(0.985 0 0);</w:t>
      </w:r>
    </w:p>
    <w:p w:rsidR="00594F5A" w:rsidRDefault="00594F5A" w:rsidP="00594F5A">
      <w:pPr>
        <w:spacing w:line="240" w:lineRule="auto"/>
      </w:pPr>
      <w:r>
        <w:t xml:space="preserve">    --popover: oklch(0.205 0 0);</w:t>
      </w:r>
    </w:p>
    <w:p w:rsidR="00594F5A" w:rsidRDefault="00594F5A" w:rsidP="00594F5A">
      <w:pPr>
        <w:spacing w:line="240" w:lineRule="auto"/>
      </w:pPr>
      <w:r>
        <w:t xml:space="preserve">    --popover-foreground: oklch(0.985 0 0);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oklch(0.269 0 0);</w:t>
      </w:r>
    </w:p>
    <w:p w:rsidR="00594F5A" w:rsidRDefault="00594F5A" w:rsidP="00594F5A">
      <w:pPr>
        <w:spacing w:line="240" w:lineRule="auto"/>
      </w:pPr>
      <w:r>
        <w:t xml:space="preserve">    --secondary-foreground: oklch(0.985 0 0);</w:t>
      </w:r>
    </w:p>
    <w:p w:rsidR="00594F5A" w:rsidRDefault="00594F5A" w:rsidP="00594F5A">
      <w:pPr>
        <w:spacing w:line="240" w:lineRule="auto"/>
      </w:pPr>
      <w:r>
        <w:lastRenderedPageBreak/>
        <w:t xml:space="preserve">    --muted: oklch(0.269 0 0);</w:t>
      </w:r>
    </w:p>
    <w:p w:rsidR="00594F5A" w:rsidRDefault="00594F5A" w:rsidP="00594F5A">
      <w:pPr>
        <w:spacing w:line="240" w:lineRule="auto"/>
      </w:pPr>
      <w:r>
        <w:t xml:space="preserve">    --muted-foreground: oklch(0.708 0 0);</w:t>
      </w:r>
    </w:p>
    <w:p w:rsidR="00594F5A" w:rsidRDefault="00594F5A" w:rsidP="00594F5A">
      <w:pPr>
        <w:spacing w:line="240" w:lineRule="auto"/>
      </w:pPr>
      <w:r>
        <w:t xml:space="preserve">    --accent: oklch(0.269 0 0);</w:t>
      </w:r>
    </w:p>
    <w:p w:rsidR="00594F5A" w:rsidRDefault="00594F5A" w:rsidP="00594F5A">
      <w:pPr>
        <w:spacing w:line="240" w:lineRule="auto"/>
      </w:pPr>
      <w:r>
        <w:t xml:space="preserve">    --accent-foreground: oklch(0.985 0 0);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oklch(1 0 0 / 10%);</w:t>
      </w:r>
    </w:p>
    <w:p w:rsidR="00594F5A" w:rsidRDefault="00594F5A" w:rsidP="00594F5A">
      <w:pPr>
        <w:spacing w:line="240" w:lineRule="auto"/>
      </w:pPr>
      <w:r>
        <w:t xml:space="preserve">    --input: oklch(1 0 0 / 15%);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oklch(0.205 0 0);</w:t>
      </w:r>
    </w:p>
    <w:p w:rsidR="00594F5A" w:rsidRDefault="00594F5A" w:rsidP="00594F5A">
      <w:pPr>
        <w:spacing w:line="240" w:lineRule="auto"/>
      </w:pPr>
      <w:r>
        <w:t xml:space="preserve">    --sidebar-foreground: oklch(0.985 0 0);</w:t>
      </w:r>
    </w:p>
    <w:p w:rsidR="00594F5A" w:rsidRDefault="00594F5A" w:rsidP="00594F5A">
      <w:pPr>
        <w:spacing w:line="240" w:lineRule="auto"/>
      </w:pPr>
      <w:r>
        <w:t xml:space="preserve">    --sidebar-primary: oklch(0.488 0.243 264.376);</w:t>
      </w:r>
    </w:p>
    <w:p w:rsidR="00594F5A" w:rsidRDefault="00594F5A" w:rsidP="00594F5A">
      <w:pPr>
        <w:spacing w:line="240" w:lineRule="auto"/>
      </w:pPr>
      <w:r>
        <w:t xml:space="preserve">    --sidebar-primary-foreground: oklch(0.985 0 0);</w:t>
      </w:r>
    </w:p>
    <w:p w:rsidR="00594F5A" w:rsidRDefault="00594F5A" w:rsidP="00594F5A">
      <w:pPr>
        <w:spacing w:line="240" w:lineRule="auto"/>
      </w:pPr>
      <w:r>
        <w:t xml:space="preserve">    --sidebar-accent: oklch(0.269 0 0);</w:t>
      </w:r>
    </w:p>
    <w:p w:rsidR="00594F5A" w:rsidRDefault="00594F5A" w:rsidP="00594F5A">
      <w:pPr>
        <w:spacing w:line="240" w:lineRule="auto"/>
      </w:pPr>
      <w:r>
        <w:t xml:space="preserve">    --sidebar-accent-foreground: oklch(0.985 0 0);</w:t>
      </w:r>
    </w:p>
    <w:p w:rsidR="00594F5A" w:rsidRDefault="00594F5A" w:rsidP="00594F5A">
      <w:pPr>
        <w:spacing w:line="240" w:lineRule="auto"/>
      </w:pPr>
      <w:r>
        <w:t xml:space="preserve">    --sidebar-border: oklch(1 0 0 / 10%);</w:t>
      </w:r>
    </w:p>
    <w:p w:rsidR="00594F5A" w:rsidRDefault="00594F5A" w:rsidP="00594F5A">
      <w:pPr>
        <w:spacing w:line="240" w:lineRule="auto"/>
      </w:pPr>
      <w:r>
        <w:t xml:space="preserve">    --sidebar-ring: oklch(0.556 0 0);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* {</w:t>
      </w:r>
    </w:p>
    <w:p w:rsidR="00594F5A" w:rsidRDefault="00594F5A" w:rsidP="00594F5A">
      <w:pPr>
        <w:spacing w:line="240" w:lineRule="auto"/>
      </w:pPr>
      <w:r>
        <w:t xml:space="preserve">    @apply border-border;</w:t>
      </w:r>
    </w:p>
    <w:p w:rsidR="00594F5A" w:rsidRDefault="00594F5A" w:rsidP="00594F5A">
      <w:pPr>
        <w:spacing w:line="240" w:lineRule="auto"/>
      </w:pPr>
      <w:r>
        <w:t xml:space="preserve">    border-color: var(--color-border-subtle);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body {</w:t>
      </w:r>
    </w:p>
    <w:p w:rsidR="00594F5A" w:rsidRDefault="00594F5A" w:rsidP="00594F5A">
      <w:pPr>
        <w:spacing w:line="240" w:lineRule="auto"/>
      </w:pPr>
      <w:r>
        <w:t xml:space="preserve">    @apply bg-background text-foreground;</w:t>
      </w:r>
    </w:p>
    <w:p w:rsidR="00594F5A" w:rsidRDefault="00594F5A" w:rsidP="00594F5A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94F5A" w:rsidRDefault="00594F5A" w:rsidP="00594F5A">
      <w:pPr>
        <w:spacing w:line="240" w:lineRule="auto"/>
      </w:pPr>
      <w:r>
        <w:t xml:space="preserve">    background-color: var(--color-bg-page);</w:t>
      </w:r>
    </w:p>
    <w:p w:rsidR="00594F5A" w:rsidRDefault="00594F5A" w:rsidP="00594F5A">
      <w:pPr>
        <w:spacing w:line="240" w:lineRule="auto"/>
      </w:pPr>
      <w:r>
        <w:t xml:space="preserve">    color: var(--color-text-primary);</w:t>
      </w:r>
    </w:p>
    <w:p w:rsidR="00594F5A" w:rsidRDefault="00594F5A" w:rsidP="00594F5A">
      <w:pPr>
        <w:spacing w:line="240" w:lineRule="auto"/>
      </w:pPr>
      <w:r>
        <w:t xml:space="preserve">    -webkit-tap-highlight-color: transparent;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.theme {</w:t>
      </w:r>
    </w:p>
    <w:p w:rsidR="00594F5A" w:rsidRDefault="00594F5A" w:rsidP="00594F5A">
      <w:pPr>
        <w:spacing w:line="240" w:lineRule="auto"/>
      </w:pPr>
      <w:r>
        <w:t xml:space="preserve">    --font-heading: var(--font-sans);</w:t>
      </w:r>
    </w:p>
    <w:p w:rsidR="00594F5A" w:rsidRDefault="00594F5A" w:rsidP="00594F5A">
      <w:pPr>
        <w:spacing w:line="240" w:lineRule="auto"/>
      </w:pPr>
      <w:r>
        <w:t xml:space="preserve">    --font-sans: 'HarmonyOS Sans SC', sans-serif;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html {</w:t>
      </w:r>
    </w:p>
    <w:p w:rsidR="00594F5A" w:rsidRDefault="00594F5A" w:rsidP="00594F5A">
      <w:pPr>
        <w:spacing w:line="240" w:lineRule="auto"/>
      </w:pPr>
      <w:r>
        <w:lastRenderedPageBreak/>
        <w:t xml:space="preserve">    @apply font-sans;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components {</w:t>
      </w: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94F5A" w:rsidRDefault="00594F5A" w:rsidP="00594F5A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  { font-size: var(--font-body-12); line-height: var(--line-height-16); font-weight: </w:t>
      </w:r>
      <w:r>
        <w:lastRenderedPageBreak/>
        <w:t>var(--font-weight-regular); }</w:t>
      </w:r>
    </w:p>
    <w:p w:rsidR="00594F5A" w:rsidRDefault="00594F5A" w:rsidP="00594F5A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.p-page    { padding: var(--spacing-lg) var(--spacing-xl); }</w:t>
      </w:r>
    </w:p>
    <w:p w:rsidR="00594F5A" w:rsidRDefault="00594F5A" w:rsidP="00594F5A">
      <w:pPr>
        <w:spacing w:line="240" w:lineRule="auto"/>
      </w:pPr>
      <w:r>
        <w:t xml:space="preserve">  .p-card    { padding: var(--spacing-lg); }</w:t>
      </w:r>
    </w:p>
    <w:p w:rsidR="00594F5A" w:rsidRDefault="00594F5A" w:rsidP="00594F5A">
      <w:pPr>
        <w:spacing w:line="240" w:lineRule="auto"/>
      </w:pPr>
      <w:r>
        <w:t xml:space="preserve">  .p-card-sm { padding: var(--spacing-md); }</w:t>
      </w:r>
    </w:p>
    <w:p w:rsidR="00594F5A" w:rsidRDefault="00594F5A" w:rsidP="00594F5A">
      <w:pPr>
        <w:spacing w:line="240" w:lineRule="auto"/>
      </w:pPr>
      <w:r>
        <w:t xml:space="preserve">  .p-pill    { padding: var(--spacing-sm) var(--spacing-lg); }</w:t>
      </w:r>
    </w:p>
    <w:p w:rsidR="00594F5A" w:rsidRDefault="00594F5A" w:rsidP="00594F5A">
      <w:pPr>
        <w:spacing w:line="240" w:lineRule="auto"/>
      </w:pPr>
      <w:r>
        <w:t xml:space="preserve">  .p-tab     { padding: var(--spacing-xs) 0;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.size-icon-nav   { width: 40px; height: 40px; }</w:t>
      </w:r>
    </w:p>
    <w:p w:rsidR="00594F5A" w:rsidRDefault="00594F5A" w:rsidP="00594F5A">
      <w:pPr>
        <w:spacing w:line="240" w:lineRule="auto"/>
      </w:pPr>
      <w:r>
        <w:t xml:space="preserve">  .size-icon-entry { width: 48px; height: 48px; }</w:t>
      </w:r>
    </w:p>
    <w:p w:rsidR="00594F5A" w:rsidRDefault="00594F5A" w:rsidP="00594F5A">
      <w:pPr>
        <w:spacing w:line="240" w:lineRule="auto"/>
      </w:pPr>
      <w:r>
        <w:t xml:space="preserve">  .size-icon-card  { width: 40px; height: 40px; }</w:t>
      </w:r>
    </w:p>
    <w:p w:rsidR="00594F5A" w:rsidRDefault="00594F5A" w:rsidP="00594F5A">
      <w:pPr>
        <w:spacing w:line="240" w:lineRule="auto"/>
      </w:pPr>
      <w:r>
        <w:t xml:space="preserve">  .size-icon-sm    { width: 28px; height: 28px; }</w:t>
      </w:r>
    </w:p>
    <w:p w:rsidR="00594F5A" w:rsidRDefault="00594F5A" w:rsidP="00594F5A">
      <w:pPr>
        <w:spacing w:line="240" w:lineRule="auto"/>
      </w:pPr>
      <w:r>
        <w:t xml:space="preserve">  .size-badge      { width: 16px; height: 16px; font-size: 10px; }</w:t>
      </w:r>
    </w:p>
    <w:p w:rsidR="00594F5A" w:rsidRDefault="00594F5A" w:rsidP="00594F5A">
      <w:pPr>
        <w:spacing w:line="240" w:lineRule="auto"/>
      </w:pPr>
      <w:r>
        <w:t xml:space="preserve">  .size-icon-tab   { width: 30px; height: 30px; }</w:t>
      </w:r>
    </w:p>
    <w:p w:rsidR="00594F5A" w:rsidRDefault="00594F5A" w:rsidP="00594F5A">
      <w:pPr>
        <w:spacing w:line="240" w:lineRule="auto"/>
      </w:pPr>
      <w:r>
        <w:t xml:space="preserve">  .h-banner        { height: 140px;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.bg-gradient-layer-1 {</w:t>
      </w:r>
    </w:p>
    <w:p w:rsidR="00594F5A" w:rsidRDefault="00594F5A" w:rsidP="00594F5A">
      <w:pPr>
        <w:spacing w:line="240" w:lineRule="auto"/>
      </w:pPr>
      <w:r>
        <w:lastRenderedPageBreak/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rgba(255,255,255,0.5) 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.bg-gradient-layer-2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.bg-gradient-layer-3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.tap-scale { transition: transform 150ms ease; }</w:t>
      </w:r>
    </w:p>
    <w:p w:rsidR="00594F5A" w:rsidRDefault="00594F5A" w:rsidP="00594F5A">
      <w:pPr>
        <w:spacing w:line="240" w:lineRule="auto"/>
      </w:pPr>
      <w:r>
        <w:t xml:space="preserve">  .tap-scale:active { transform: scale(0.98); }</w:t>
      </w:r>
    </w:p>
    <w:p w:rsidR="00594F5A" w:rsidRDefault="00594F5A" w:rsidP="00594F5A">
      <w:pPr>
        <w:spacing w:line="240" w:lineRule="auto"/>
      </w:pPr>
      <w:r>
        <w:t xml:space="preserve">  .tap-opacity:active { opacity: 0.8;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.flex-distribute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.flex-center     { display: flex; align-items: center; }</w:t>
      </w:r>
    </w:p>
    <w:p w:rsidR="00594F5A" w:rsidRDefault="00594F5A" w:rsidP="00594F5A">
      <w:pPr>
        <w:spacing w:line="240" w:lineRule="auto"/>
      </w:pPr>
      <w:r>
        <w:t xml:space="preserve">  .flex-between   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.scrollbar-hide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.scrollbar-hide::-webkit-scrollbar { display: none; }</w:t>
      </w:r>
    </w:p>
    <w:p w:rsidR="00594F5A" w:rsidRDefault="00594F5A" w:rsidP="00594F5A">
      <w:pPr>
        <w:spacing w:line="240" w:lineRule="auto"/>
      </w:pPr>
      <w:r>
        <w:t xml:space="preserve">  .mobile-canvas,</w:t>
      </w:r>
    </w:p>
    <w:p w:rsidR="00594F5A" w:rsidRDefault="00594F5A" w:rsidP="00594F5A">
      <w:pPr>
        <w:spacing w:line="240" w:lineRule="auto"/>
      </w:pPr>
      <w:r>
        <w:t xml:space="preserve">  .mobile-canvas * { scrollbar-width: none; -ms-overflow-style: none; }</w:t>
      </w:r>
    </w:p>
    <w:p w:rsidR="00594F5A" w:rsidRDefault="00594F5A" w:rsidP="00594F5A">
      <w:pPr>
        <w:spacing w:line="240" w:lineRule="auto"/>
      </w:pPr>
      <w:r>
        <w:lastRenderedPageBreak/>
        <w:t xml:space="preserve">  .mobile-canvas::-webkit-scrollbar,</w:t>
      </w:r>
    </w:p>
    <w:p w:rsidR="00594F5A" w:rsidRDefault="00594F5A" w:rsidP="00594F5A">
      <w:pPr>
        <w:spacing w:line="240" w:lineRule="auto"/>
      </w:pPr>
      <w:r>
        <w:t xml:space="preserve">  .mobile-canvas *::-webkit-scrollbar { display: none;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.divider { border: none; border-top: 1px solid var(--color-divider); margin: 0; }</w:t>
      </w:r>
    </w:p>
    <w:p w:rsidR="00594F5A" w:rsidRDefault="00594F5A" w:rsidP="00594F5A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</w:t>
      </w:r>
      <w:r>
        <w:lastRenderedPageBreak/>
        <w:t>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594F5A" w:rsidRDefault="00594F5A" w:rsidP="00594F5A">
      <w:pPr>
        <w:spacing w:line="240" w:lineRule="auto"/>
      </w:pPr>
      <w:r>
        <w:t xml:space="preserve">  transition-duration: 150ms;</w:t>
      </w:r>
    </w:p>
    <w:p w:rsidR="00594F5A" w:rsidRDefault="00594F5A" w:rsidP="00594F5A">
      <w:pPr>
        <w:spacing w:line="240" w:lineRule="auto"/>
      </w:pPr>
      <w:r>
        <w:t xml:space="preserve">  transition-timing-function: ease;</w:t>
      </w:r>
    </w:p>
    <w:p w:rsidR="00594F5A" w:rsidRDefault="00594F5A" w:rsidP="00594F5A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594F5A" w:rsidRDefault="00594F5A" w:rsidP="00594F5A">
      <w:pPr>
        <w:spacing w:line="240" w:lineRule="auto"/>
      </w:pPr>
      <w:r>
        <w:t xml:space="preserve">  display: -webkit-box;</w:t>
      </w:r>
    </w:p>
    <w:p w:rsidR="00594F5A" w:rsidRDefault="00594F5A" w:rsidP="00594F5A">
      <w:pPr>
        <w:spacing w:line="240" w:lineRule="auto"/>
      </w:pPr>
      <w:r>
        <w:t xml:space="preserve">  -webkit-line-clamp: 2;</w:t>
      </w:r>
    </w:p>
    <w:p w:rsidR="00594F5A" w:rsidRDefault="00594F5A" w:rsidP="00594F5A">
      <w:pPr>
        <w:spacing w:line="240" w:lineRule="auto"/>
      </w:pPr>
      <w:r>
        <w:t xml:space="preserve">  -webkit-box-orient: vertical;</w:t>
      </w:r>
    </w:p>
    <w:p w:rsidR="00594F5A" w:rsidRDefault="00594F5A" w:rsidP="00594F5A">
      <w:pPr>
        <w:spacing w:line="240" w:lineRule="auto"/>
      </w:pPr>
      <w:r>
        <w:t xml:space="preserve">  overflow: hidden;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@keyframes slide-in-right {</w:t>
      </w:r>
    </w:p>
    <w:p w:rsidR="00594F5A" w:rsidRDefault="00594F5A" w:rsidP="00594F5A">
      <w:pPr>
        <w:spacing w:line="240" w:lineRule="auto"/>
      </w:pPr>
      <w:r>
        <w:t xml:space="preserve">  from { transform: translateX(100%); }</w:t>
      </w:r>
    </w:p>
    <w:p w:rsidR="00594F5A" w:rsidRDefault="00594F5A" w:rsidP="00594F5A">
      <w:pPr>
        <w:spacing w:line="240" w:lineRule="auto"/>
      </w:pPr>
      <w:r>
        <w:t xml:space="preserve">  to   { transform: translateX(0);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slide-out-right {</w:t>
      </w:r>
    </w:p>
    <w:p w:rsidR="00594F5A" w:rsidRDefault="00594F5A" w:rsidP="00594F5A">
      <w:pPr>
        <w:spacing w:line="240" w:lineRule="auto"/>
      </w:pPr>
      <w:r>
        <w:t xml:space="preserve">  from { transform: translateX(0); }</w:t>
      </w:r>
    </w:p>
    <w:p w:rsidR="00594F5A" w:rsidRDefault="00594F5A" w:rsidP="00594F5A">
      <w:pPr>
        <w:spacing w:line="240" w:lineRule="auto"/>
      </w:pPr>
      <w:r>
        <w:t xml:space="preserve">  to   { transform: translateX(100%);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fade-in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slide-up {</w:t>
      </w:r>
    </w:p>
    <w:p w:rsidR="00594F5A" w:rsidRDefault="00594F5A" w:rsidP="00594F5A">
      <w:pPr>
        <w:spacing w:line="240" w:lineRule="auto"/>
      </w:pPr>
      <w:r>
        <w:t xml:space="preserve">  from { transform: translateY(100%); }</w:t>
      </w:r>
    </w:p>
    <w:p w:rsidR="00594F5A" w:rsidRDefault="00594F5A" w:rsidP="00594F5A">
      <w:pPr>
        <w:spacing w:line="240" w:lineRule="auto"/>
      </w:pPr>
      <w:r>
        <w:t xml:space="preserve">  to   { transform: translateY(0);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page-in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</w:t>
      </w:r>
      <w:r>
        <w:lastRenderedPageBreak/>
        <w:t>out; }#tf-state-3 [data-component-id="detail_top_nav"].tf-cg-card,#tf-state-3 [data-component-id="detail_top_nav"] .tf-cg-card{background:#fff;border:1px solid #f0f0f0;border-radius:12px;box-shadow:0 2px 8px rgba(0,0,0,.06);padding:12px 16px;box-sizing:border-box;color:#1f1f1f}#tf-state-3 [data-component-id="detail_top_nav"].tf-cg-button,#tf-state-3 [data-component-id="detail_top_nav"] .tf-cg-button{display:flex;align-items:center;justify-content:center;border-radius:10px;background:#1677ff;color:#fff;font-weight:600;box-sizing:border-box}#tf-state-3 [data-component-id="detail_top_nav"].tf-cg-input,#tf-state-3 [data-component-id="detail_top_nav"] .tf-cg-input{display:flex;align-items:center;background:#fff;border:1px solid #f0f0f0;border-radius:12px;padding:0 14px;box-sizing:border-box;color:#999}#tf-state-3 [data-component-id="detail_top_nav"].tf-cg-toast,#tf-state-3 [data-component-id="detail_top_nav"] .tf-cg-toast{display:flex;align-items:center;justify-content:center;border-radius:10px;background:rgba(0,0,0,.75);color:#fff;box-sizing:border-box}</w:t>
      </w:r>
    </w:p>
    <w:p w:rsidR="00594F5A" w:rsidRDefault="00594F5A" w:rsidP="00594F5A">
      <w:pPr>
        <w:spacing w:line="240" w:lineRule="auto"/>
      </w:pPr>
      <w:r>
        <w:t>/* component-codegen placeholder: product_image_carousel */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url('../assets/fonts/harmonyos-sans-sc/HarmonyOS_Sans_SC_Regular.ttf') format('truetype');</w:t>
      </w:r>
    </w:p>
    <w:p w:rsidR="00594F5A" w:rsidRDefault="00594F5A" w:rsidP="00594F5A">
      <w:pPr>
        <w:spacing w:line="240" w:lineRule="auto"/>
      </w:pPr>
      <w:r>
        <w:t xml:space="preserve">  font-weight: 400;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url('../assets/fonts/harmonyos-sans-sc/HarmonyOS_Sans_SC_Medium.ttf') format('truetype');</w:t>
      </w:r>
    </w:p>
    <w:p w:rsidR="00594F5A" w:rsidRDefault="00594F5A" w:rsidP="00594F5A">
      <w:pPr>
        <w:spacing w:line="240" w:lineRule="auto"/>
      </w:pPr>
      <w:r>
        <w:t xml:space="preserve">  font-weight: 500;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600;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700;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lastRenderedPageBreak/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base {</w:t>
      </w:r>
    </w:p>
    <w:p w:rsidR="00594F5A" w:rsidRDefault="00594F5A" w:rsidP="00594F5A">
      <w:pPr>
        <w:spacing w:line="240" w:lineRule="auto"/>
      </w:pPr>
      <w:r>
        <w:t xml:space="preserve">  :root {</w:t>
      </w: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--background: oklch(1 0 0);</w:t>
      </w:r>
    </w:p>
    <w:p w:rsidR="00594F5A" w:rsidRDefault="00594F5A" w:rsidP="00594F5A">
      <w:pPr>
        <w:spacing w:line="240" w:lineRule="auto"/>
      </w:pPr>
      <w:r>
        <w:t xml:space="preserve">    --foreground: var(--color-text-primary);</w:t>
      </w:r>
    </w:p>
    <w:p w:rsidR="00594F5A" w:rsidRDefault="00594F5A" w:rsidP="00594F5A">
      <w:pPr>
        <w:spacing w:line="240" w:lineRule="auto"/>
      </w:pPr>
      <w:r>
        <w:t xml:space="preserve">    --card: var(--color-bg-card);</w:t>
      </w:r>
    </w:p>
    <w:p w:rsidR="00594F5A" w:rsidRDefault="00594F5A" w:rsidP="00594F5A">
      <w:pPr>
        <w:spacing w:line="240" w:lineRule="auto"/>
      </w:pPr>
      <w:r>
        <w:t xml:space="preserve">    --card-foreground: var(--color-text-primary);</w:t>
      </w:r>
    </w:p>
    <w:p w:rsidR="00594F5A" w:rsidRDefault="00594F5A" w:rsidP="00594F5A">
      <w:pPr>
        <w:spacing w:line="240" w:lineRule="auto"/>
      </w:pPr>
      <w:r>
        <w:t xml:space="preserve">    --popover: var(--color-bg-card);</w:t>
      </w:r>
    </w:p>
    <w:p w:rsidR="00594F5A" w:rsidRDefault="00594F5A" w:rsidP="00594F5A">
      <w:pPr>
        <w:spacing w:line="240" w:lineRule="auto"/>
      </w:pPr>
      <w:r>
        <w:t xml:space="preserve">    --popover-foreground: var(--color-text-primary);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var(--color-bg-hover);</w:t>
      </w:r>
    </w:p>
    <w:p w:rsidR="00594F5A" w:rsidRDefault="00594F5A" w:rsidP="00594F5A">
      <w:pPr>
        <w:spacing w:line="240" w:lineRule="auto"/>
      </w:pPr>
      <w:r>
        <w:t xml:space="preserve">    --secondary-foreground: var(--color-text-primary);</w:t>
      </w:r>
    </w:p>
    <w:p w:rsidR="00594F5A" w:rsidRDefault="00594F5A" w:rsidP="00594F5A">
      <w:pPr>
        <w:spacing w:line="240" w:lineRule="auto"/>
      </w:pPr>
      <w:r>
        <w:t xml:space="preserve">    --muted: var(--color-bg-disabled);</w:t>
      </w:r>
    </w:p>
    <w:p w:rsidR="00594F5A" w:rsidRDefault="00594F5A" w:rsidP="00594F5A">
      <w:pPr>
        <w:spacing w:line="240" w:lineRule="auto"/>
      </w:pPr>
      <w:r>
        <w:t xml:space="preserve">    --muted-foreground: var(--color-text-secondary);</w:t>
      </w:r>
    </w:p>
    <w:p w:rsidR="00594F5A" w:rsidRDefault="00594F5A" w:rsidP="00594F5A">
      <w:pPr>
        <w:spacing w:line="240" w:lineRule="auto"/>
      </w:pPr>
      <w:r>
        <w:t xml:space="preserve">    --accent: var(--color-primary-active);</w:t>
      </w:r>
    </w:p>
    <w:p w:rsidR="00594F5A" w:rsidRDefault="00594F5A" w:rsidP="00594F5A">
      <w:pPr>
        <w:spacing w:line="240" w:lineRule="auto"/>
      </w:pPr>
      <w:r>
        <w:t xml:space="preserve">    --accent-foreground: var(--color-primary);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var(--color-border-subtle);</w:t>
      </w:r>
    </w:p>
    <w:p w:rsidR="00594F5A" w:rsidRDefault="00594F5A" w:rsidP="00594F5A">
      <w:pPr>
        <w:spacing w:line="240" w:lineRule="auto"/>
      </w:pPr>
      <w:r>
        <w:t xml:space="preserve">    --input: var(--color-border-subtle);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--radius: 0.625rem;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oklch(0.985 0 0);</w:t>
      </w:r>
    </w:p>
    <w:p w:rsidR="00594F5A" w:rsidRDefault="00594F5A" w:rsidP="00594F5A">
      <w:pPr>
        <w:spacing w:line="240" w:lineRule="auto"/>
      </w:pPr>
      <w:r>
        <w:t xml:space="preserve">    --sidebar-foreground: var(--color-text-primary);</w:t>
      </w:r>
    </w:p>
    <w:p w:rsidR="00594F5A" w:rsidRDefault="00594F5A" w:rsidP="00594F5A">
      <w:pPr>
        <w:spacing w:line="240" w:lineRule="auto"/>
      </w:pPr>
      <w:r>
        <w:t xml:space="preserve">    --sidebar-primary: var(--color-primary);</w:t>
      </w:r>
    </w:p>
    <w:p w:rsidR="00594F5A" w:rsidRDefault="00594F5A" w:rsidP="00594F5A">
      <w:pPr>
        <w:spacing w:line="240" w:lineRule="auto"/>
      </w:pPr>
      <w:r>
        <w:t xml:space="preserve">    --sidebar-primary-foreground: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--sidebar-accent: var(--color-primary-active);</w:t>
      </w:r>
    </w:p>
    <w:p w:rsidR="00594F5A" w:rsidRDefault="00594F5A" w:rsidP="00594F5A">
      <w:pPr>
        <w:spacing w:line="240" w:lineRule="auto"/>
      </w:pPr>
      <w:r>
        <w:t xml:space="preserve">    --sidebar-accent-foreground: var(--color-primary);</w:t>
      </w:r>
    </w:p>
    <w:p w:rsidR="00594F5A" w:rsidRDefault="00594F5A" w:rsidP="00594F5A">
      <w:pPr>
        <w:spacing w:line="240" w:lineRule="auto"/>
      </w:pPr>
      <w:r>
        <w:t xml:space="preserve">    --sidebar-border: var(--color-border-subtle);</w:t>
      </w:r>
    </w:p>
    <w:p w:rsidR="00594F5A" w:rsidRDefault="00594F5A" w:rsidP="00594F5A">
      <w:pPr>
        <w:spacing w:line="240" w:lineRule="auto"/>
      </w:pPr>
      <w:r>
        <w:t xml:space="preserve">    --sidebar-ring: var(--color-primary);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--color-text-primary:     rgba(0, 0, 0, 0.9);</w:t>
      </w:r>
    </w:p>
    <w:p w:rsidR="00594F5A" w:rsidRDefault="00594F5A" w:rsidP="00594F5A">
      <w:pPr>
        <w:spacing w:line="240" w:lineRule="auto"/>
      </w:pPr>
      <w:r>
        <w:lastRenderedPageBreak/>
        <w:t xml:space="preserve">    --color-text-secondary:   rgba(0, 0, 0, 0.6);</w:t>
      </w:r>
    </w:p>
    <w:p w:rsidR="00594F5A" w:rsidRDefault="00594F5A" w:rsidP="00594F5A">
      <w:pPr>
        <w:spacing w:line="240" w:lineRule="auto"/>
      </w:pPr>
      <w:r>
        <w:t xml:space="preserve">    --color-text-muted:       rgba(0, 0, 0, 0.4);</w:t>
      </w:r>
    </w:p>
    <w:p w:rsidR="00594F5A" w:rsidRDefault="00594F5A" w:rsidP="00594F5A">
      <w:pPr>
        <w:spacing w:line="240" w:lineRule="auto"/>
      </w:pPr>
      <w:r>
        <w:t xml:space="preserve">    --color-text-hint:        rgba(0, 0, 0, 0.4);</w:t>
      </w:r>
    </w:p>
    <w:p w:rsidR="00594F5A" w:rsidRDefault="00594F5A" w:rsidP="00594F5A">
      <w:pPr>
        <w:spacing w:line="240" w:lineRule="auto"/>
      </w:pPr>
      <w:r>
        <w:t xml:space="preserve">    --color-text-disabled:    rgba(0, 0, 0, 0.2);</w:t>
      </w:r>
    </w:p>
    <w:p w:rsidR="00594F5A" w:rsidRDefault="00594F5A" w:rsidP="00594F5A">
      <w:pPr>
        <w:spacing w:line="240" w:lineRule="auto"/>
      </w:pPr>
      <w:r>
        <w:t xml:space="preserve">    --color-text-white:       #ffffff;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--color-primary: #C7000B;</w:t>
      </w:r>
    </w:p>
    <w:p w:rsidR="00594F5A" w:rsidRDefault="00594F5A" w:rsidP="00594F5A">
      <w:pPr>
        <w:spacing w:line="240" w:lineRule="auto"/>
      </w:pPr>
      <w:r>
        <w:t xml:space="preserve">    --color-primary-disabled: rgba(199, 0, 11, 0.4);</w:t>
      </w:r>
    </w:p>
    <w:p w:rsidR="00594F5A" w:rsidRDefault="00594F5A" w:rsidP="00594F5A">
      <w:pPr>
        <w:spacing w:line="240" w:lineRule="auto"/>
      </w:pPr>
      <w:r>
        <w:t xml:space="preserve">    --color-primary-soft: rgba(199, 0, 11, 0.05);</w:t>
      </w:r>
    </w:p>
    <w:p w:rsidR="00594F5A" w:rsidRDefault="00594F5A" w:rsidP="00594F5A">
      <w:pPr>
        <w:spacing w:line="240" w:lineRule="auto"/>
      </w:pPr>
      <w:r>
        <w:t xml:space="preserve">    --color-primary-active: rgba(199, 0, 11, 0.08);</w:t>
      </w:r>
    </w:p>
    <w:p w:rsidR="00594F5A" w:rsidRDefault="00594F5A" w:rsidP="00594F5A">
      <w:pPr>
        <w:spacing w:line="240" w:lineRule="auto"/>
      </w:pPr>
      <w:r>
        <w:t xml:space="preserve">    --color-orange: #FF8C42;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--color-success: #10B981;</w:t>
      </w:r>
    </w:p>
    <w:p w:rsidR="00594F5A" w:rsidRDefault="00594F5A" w:rsidP="00594F5A">
      <w:pPr>
        <w:spacing w:line="240" w:lineRule="auto"/>
      </w:pPr>
      <w:r>
        <w:t xml:space="preserve">    --color-warning: #F97316;</w:t>
      </w:r>
    </w:p>
    <w:p w:rsidR="00594F5A" w:rsidRDefault="00594F5A" w:rsidP="00594F5A">
      <w:pPr>
        <w:spacing w:line="240" w:lineRule="auto"/>
      </w:pPr>
      <w:r>
        <w:t xml:space="preserve">    --color-error: #DC2626;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--color-bg-page: #F2F3F5;</w:t>
      </w:r>
    </w:p>
    <w:p w:rsidR="00594F5A" w:rsidRDefault="00594F5A" w:rsidP="00594F5A">
      <w:pPr>
        <w:spacing w:line="240" w:lineRule="auto"/>
      </w:pPr>
      <w:r>
        <w:t xml:space="preserve">    --color-bg-card: #ffffff;</w:t>
      </w:r>
    </w:p>
    <w:p w:rsidR="00594F5A" w:rsidRDefault="00594F5A" w:rsidP="00594F5A">
      <w:pPr>
        <w:spacing w:line="240" w:lineRule="auto"/>
      </w:pPr>
      <w:r>
        <w:t xml:space="preserve">    --color-bg-hover: rgba(0, 0, 0, 0.04);</w:t>
      </w:r>
    </w:p>
    <w:p w:rsidR="00594F5A" w:rsidRDefault="00594F5A" w:rsidP="00594F5A">
      <w:pPr>
        <w:spacing w:line="240" w:lineRule="auto"/>
      </w:pPr>
      <w:r>
        <w:t xml:space="preserve">    --color-bg-disabled: rgba(0, 0, 0, 0.05);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--color-border-subtle: rgba(0, 0, 0, 0.06);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--color-divider-strong:  rgba(0, 0, 0, 0.6);</w:t>
      </w:r>
    </w:p>
    <w:p w:rsidR="00594F5A" w:rsidRDefault="00594F5A" w:rsidP="00594F5A">
      <w:pPr>
        <w:spacing w:line="240" w:lineRule="auto"/>
      </w:pPr>
      <w:r>
        <w:t xml:space="preserve">    --color-divider:         rgba(0, 0, 0, 0.1);</w:t>
      </w:r>
    </w:p>
    <w:p w:rsidR="00594F5A" w:rsidRDefault="00594F5A" w:rsidP="00594F5A">
      <w:pPr>
        <w:spacing w:line="240" w:lineRule="auto"/>
      </w:pPr>
      <w:r>
        <w:t xml:space="preserve">    --color-divider-subtle:  rgba(0, 0, 0, 0.05);</w:t>
      </w:r>
    </w:p>
    <w:p w:rsidR="00594F5A" w:rsidRDefault="00594F5A" w:rsidP="00594F5A">
      <w:pPr>
        <w:spacing w:line="240" w:lineRule="auto"/>
      </w:pPr>
      <w:r>
        <w:t xml:space="preserve">    --color-divider-faint:   rgba(0, 0, 0, 0.03);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--color-mask: rgba(0, 0, 0, 0.3);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--radius-xxs: 4px;</w:t>
      </w:r>
    </w:p>
    <w:p w:rsidR="00594F5A" w:rsidRDefault="00594F5A" w:rsidP="00594F5A">
      <w:pPr>
        <w:spacing w:line="240" w:lineRule="auto"/>
      </w:pPr>
      <w:r>
        <w:t xml:space="preserve">    --radius-md: 12px;</w:t>
      </w:r>
    </w:p>
    <w:p w:rsidR="00594F5A" w:rsidRDefault="00594F5A" w:rsidP="00594F5A">
      <w:pPr>
        <w:spacing w:line="240" w:lineRule="auto"/>
      </w:pPr>
      <w:r>
        <w:t xml:space="preserve">    --radius-lg: 16px;</w:t>
      </w:r>
    </w:p>
    <w:p w:rsidR="00594F5A" w:rsidRDefault="00594F5A" w:rsidP="00594F5A">
      <w:pPr>
        <w:spacing w:line="240" w:lineRule="auto"/>
      </w:pPr>
      <w:r>
        <w:t xml:space="preserve">    --radius-xl: 18px;</w:t>
      </w:r>
    </w:p>
    <w:p w:rsidR="00594F5A" w:rsidRDefault="00594F5A" w:rsidP="00594F5A">
      <w:pPr>
        <w:spacing w:line="240" w:lineRule="auto"/>
      </w:pPr>
      <w:r>
        <w:t xml:space="preserve">    --radius-2xl: 20px;</w:t>
      </w:r>
    </w:p>
    <w:p w:rsidR="00594F5A" w:rsidRDefault="00594F5A" w:rsidP="00594F5A">
      <w:pPr>
        <w:spacing w:line="240" w:lineRule="auto"/>
      </w:pPr>
      <w:r>
        <w:t xml:space="preserve">    --radius-3xl: 24px;</w:t>
      </w:r>
    </w:p>
    <w:p w:rsidR="00594F5A" w:rsidRDefault="00594F5A" w:rsidP="00594F5A">
      <w:pPr>
        <w:spacing w:line="240" w:lineRule="auto"/>
      </w:pPr>
      <w:r>
        <w:t xml:space="preserve">    --radius-4xl: 32px;</w:t>
      </w:r>
    </w:p>
    <w:p w:rsidR="00594F5A" w:rsidRDefault="00594F5A" w:rsidP="00594F5A">
      <w:pPr>
        <w:spacing w:line="240" w:lineRule="auto"/>
      </w:pPr>
      <w:r>
        <w:t xml:space="preserve">    --radius-full: 9999px;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--shadow-sm: 0 1px 6px 0 rgba(0, 0, 0, 0.08);</w:t>
      </w:r>
    </w:p>
    <w:p w:rsidR="00594F5A" w:rsidRDefault="00594F5A" w:rsidP="00594F5A">
      <w:pPr>
        <w:spacing w:line="240" w:lineRule="auto"/>
      </w:pPr>
      <w:r>
        <w:t xml:space="preserve">    --shadow-md: 0 8px 24px 0 rgba(0, 0, 0, 0.08);</w:t>
      </w:r>
    </w:p>
    <w:p w:rsidR="00594F5A" w:rsidRDefault="00594F5A" w:rsidP="00594F5A">
      <w:pPr>
        <w:spacing w:line="240" w:lineRule="auto"/>
      </w:pPr>
      <w:r>
        <w:t xml:space="preserve">    --shadow-lg: 0 8px 24px 0 rgba(0, 0, 0, 0.16);</w:t>
      </w:r>
    </w:p>
    <w:p w:rsidR="00594F5A" w:rsidRDefault="00594F5A" w:rsidP="00594F5A">
      <w:pPr>
        <w:spacing w:line="240" w:lineRule="auto"/>
      </w:pPr>
      <w:r>
        <w:t xml:space="preserve">    --shadow-xl: 0 10px 20px 0 rgba(0, 0, 0, 0.15);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--font-caption-10:  10px;</w:t>
      </w:r>
    </w:p>
    <w:p w:rsidR="00594F5A" w:rsidRDefault="00594F5A" w:rsidP="00594F5A">
      <w:pPr>
        <w:spacing w:line="240" w:lineRule="auto"/>
      </w:pPr>
      <w:r>
        <w:t xml:space="preserve">    --font-caption-12:  12px;</w:t>
      </w:r>
    </w:p>
    <w:p w:rsidR="00594F5A" w:rsidRDefault="00594F5A" w:rsidP="00594F5A">
      <w:pPr>
        <w:spacing w:line="240" w:lineRule="auto"/>
      </w:pPr>
      <w:r>
        <w:t xml:space="preserve">    --font-display-36: 36px;</w:t>
      </w:r>
    </w:p>
    <w:p w:rsidR="00594F5A" w:rsidRDefault="00594F5A" w:rsidP="00594F5A">
      <w:pPr>
        <w:spacing w:line="240" w:lineRule="auto"/>
      </w:pPr>
      <w:r>
        <w:t xml:space="preserve">    --font-display-48: 48px;</w:t>
      </w:r>
    </w:p>
    <w:p w:rsidR="00594F5A" w:rsidRDefault="00594F5A" w:rsidP="00594F5A">
      <w:pPr>
        <w:spacing w:line="240" w:lineRule="auto"/>
      </w:pPr>
      <w:r>
        <w:t xml:space="preserve">    --font-display-60: 60px;</w:t>
      </w:r>
    </w:p>
    <w:p w:rsidR="00594F5A" w:rsidRDefault="00594F5A" w:rsidP="00594F5A">
      <w:pPr>
        <w:spacing w:line="240" w:lineRule="auto"/>
      </w:pPr>
      <w:r>
        <w:t xml:space="preserve">    --font-headline-12: 12px;</w:t>
      </w:r>
    </w:p>
    <w:p w:rsidR="00594F5A" w:rsidRDefault="00594F5A" w:rsidP="00594F5A">
      <w:pPr>
        <w:spacing w:line="240" w:lineRule="auto"/>
      </w:pPr>
      <w:r>
        <w:t xml:space="preserve">    --font-headline-14: 14px;</w:t>
      </w:r>
    </w:p>
    <w:p w:rsidR="00594F5A" w:rsidRDefault="00594F5A" w:rsidP="00594F5A">
      <w:pPr>
        <w:spacing w:line="240" w:lineRule="auto"/>
      </w:pPr>
      <w:r>
        <w:t xml:space="preserve">    --font-headline-16: 16px;</w:t>
      </w:r>
    </w:p>
    <w:p w:rsidR="00594F5A" w:rsidRDefault="00594F5A" w:rsidP="00594F5A">
      <w:pPr>
        <w:spacing w:line="240" w:lineRule="auto"/>
      </w:pPr>
      <w:r>
        <w:t xml:space="preserve">    --font-headline-18: 18px;</w:t>
      </w:r>
    </w:p>
    <w:p w:rsidR="00594F5A" w:rsidRDefault="00594F5A" w:rsidP="00594F5A">
      <w:pPr>
        <w:spacing w:line="240" w:lineRule="auto"/>
      </w:pPr>
      <w:r>
        <w:t xml:space="preserve">    --font-headline-20: 20px;</w:t>
      </w:r>
    </w:p>
    <w:p w:rsidR="00594F5A" w:rsidRDefault="00594F5A" w:rsidP="00594F5A">
      <w:pPr>
        <w:spacing w:line="240" w:lineRule="auto"/>
      </w:pPr>
      <w:r>
        <w:t xml:space="preserve">    --font-headline-24: 24px;</w:t>
      </w:r>
    </w:p>
    <w:p w:rsidR="00594F5A" w:rsidRDefault="00594F5A" w:rsidP="00594F5A">
      <w:pPr>
        <w:spacing w:line="240" w:lineRule="auto"/>
      </w:pPr>
      <w:r>
        <w:t xml:space="preserve">    --font-body-12: 12px;</w:t>
      </w:r>
    </w:p>
    <w:p w:rsidR="00594F5A" w:rsidRDefault="00594F5A" w:rsidP="00594F5A">
      <w:pPr>
        <w:spacing w:line="240" w:lineRule="auto"/>
      </w:pPr>
      <w:r>
        <w:t xml:space="preserve">    --font-body-14: 14px;</w:t>
      </w:r>
    </w:p>
    <w:p w:rsidR="00594F5A" w:rsidRDefault="00594F5A" w:rsidP="00594F5A">
      <w:pPr>
        <w:spacing w:line="240" w:lineRule="auto"/>
      </w:pPr>
      <w:r>
        <w:t xml:space="preserve">    --font-body-16: 16px;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--font-weight-regular:  400;</w:t>
      </w:r>
    </w:p>
    <w:p w:rsidR="00594F5A" w:rsidRDefault="00594F5A" w:rsidP="00594F5A">
      <w:pPr>
        <w:spacing w:line="240" w:lineRule="auto"/>
      </w:pPr>
      <w:r>
        <w:t xml:space="preserve">    --font-weight-medium:   500;</w:t>
      </w:r>
    </w:p>
    <w:p w:rsidR="00594F5A" w:rsidRDefault="00594F5A" w:rsidP="00594F5A">
      <w:pPr>
        <w:spacing w:line="240" w:lineRule="auto"/>
      </w:pPr>
      <w:r>
        <w:t xml:space="preserve">    --font-weight-semibold: 600;</w:t>
      </w:r>
    </w:p>
    <w:p w:rsidR="00594F5A" w:rsidRDefault="00594F5A" w:rsidP="00594F5A">
      <w:pPr>
        <w:spacing w:line="240" w:lineRule="auto"/>
      </w:pPr>
      <w:r>
        <w:t xml:space="preserve">    --font-weight-bold:     700;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--line-height-12: 12px;</w:t>
      </w:r>
    </w:p>
    <w:p w:rsidR="00594F5A" w:rsidRDefault="00594F5A" w:rsidP="00594F5A">
      <w:pPr>
        <w:spacing w:line="240" w:lineRule="auto"/>
      </w:pPr>
      <w:r>
        <w:t xml:space="preserve">    --line-height-14: 14px;</w:t>
      </w:r>
    </w:p>
    <w:p w:rsidR="00594F5A" w:rsidRDefault="00594F5A" w:rsidP="00594F5A">
      <w:pPr>
        <w:spacing w:line="240" w:lineRule="auto"/>
      </w:pPr>
      <w:r>
        <w:t xml:space="preserve">    --line-height-16: 16px;</w:t>
      </w:r>
    </w:p>
    <w:p w:rsidR="00594F5A" w:rsidRDefault="00594F5A" w:rsidP="00594F5A">
      <w:pPr>
        <w:spacing w:line="240" w:lineRule="auto"/>
      </w:pPr>
      <w:r>
        <w:t xml:space="preserve">    --line-height-18: 18px;</w:t>
      </w:r>
    </w:p>
    <w:p w:rsidR="00594F5A" w:rsidRDefault="00594F5A" w:rsidP="00594F5A">
      <w:pPr>
        <w:spacing w:line="240" w:lineRule="auto"/>
      </w:pPr>
      <w:r>
        <w:t xml:space="preserve">    --line-height-20: 20px;</w:t>
      </w:r>
    </w:p>
    <w:p w:rsidR="00594F5A" w:rsidRDefault="00594F5A" w:rsidP="00594F5A">
      <w:pPr>
        <w:spacing w:line="240" w:lineRule="auto"/>
      </w:pPr>
      <w:r>
        <w:t xml:space="preserve">    --line-height-24: 24px;</w:t>
      </w:r>
    </w:p>
    <w:p w:rsidR="00594F5A" w:rsidRDefault="00594F5A" w:rsidP="00594F5A">
      <w:pPr>
        <w:spacing w:line="240" w:lineRule="auto"/>
      </w:pPr>
      <w:r>
        <w:t xml:space="preserve">    --line-height-26: 26px;</w:t>
      </w:r>
    </w:p>
    <w:p w:rsidR="00594F5A" w:rsidRDefault="00594F5A" w:rsidP="00594F5A">
      <w:pPr>
        <w:spacing w:line="240" w:lineRule="auto"/>
      </w:pPr>
      <w:r>
        <w:t xml:space="preserve">    --line-height-30: 30px;</w:t>
      </w:r>
    </w:p>
    <w:p w:rsidR="00594F5A" w:rsidRDefault="00594F5A" w:rsidP="00594F5A">
      <w:pPr>
        <w:spacing w:line="240" w:lineRule="auto"/>
      </w:pPr>
      <w:r>
        <w:t xml:space="preserve">    --line-height-32: 32px;</w:t>
      </w:r>
    </w:p>
    <w:p w:rsidR="00594F5A" w:rsidRDefault="00594F5A" w:rsidP="00594F5A">
      <w:pPr>
        <w:spacing w:line="240" w:lineRule="auto"/>
      </w:pPr>
      <w:r>
        <w:t xml:space="preserve">    --line-height-36: 36px;</w:t>
      </w:r>
    </w:p>
    <w:p w:rsidR="00594F5A" w:rsidRDefault="00594F5A" w:rsidP="00594F5A">
      <w:pPr>
        <w:spacing w:line="240" w:lineRule="auto"/>
      </w:pPr>
      <w:r>
        <w:t xml:space="preserve">    --line-height-48: 48px;</w:t>
      </w:r>
    </w:p>
    <w:p w:rsidR="00594F5A" w:rsidRDefault="00594F5A" w:rsidP="00594F5A">
      <w:pPr>
        <w:spacing w:line="240" w:lineRule="auto"/>
      </w:pPr>
      <w:r>
        <w:t xml:space="preserve">    --line-height-60: 60px;</w:t>
      </w:r>
    </w:p>
    <w:p w:rsidR="00594F5A" w:rsidRDefault="00594F5A" w:rsidP="00594F5A">
      <w:pPr>
        <w:spacing w:line="240" w:lineRule="auto"/>
      </w:pPr>
      <w:r>
        <w:t xml:space="preserve">    --line-height-64: 64px;</w:t>
      </w:r>
    </w:p>
    <w:p w:rsidR="00594F5A" w:rsidRDefault="00594F5A" w:rsidP="00594F5A">
      <w:pPr>
        <w:spacing w:line="240" w:lineRule="auto"/>
      </w:pPr>
      <w:r>
        <w:t xml:space="preserve">    --line-height-80: 80px;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--spacing-xs: 4px;</w:t>
      </w:r>
    </w:p>
    <w:p w:rsidR="00594F5A" w:rsidRDefault="00594F5A" w:rsidP="00594F5A">
      <w:pPr>
        <w:spacing w:line="240" w:lineRule="auto"/>
      </w:pPr>
      <w:r>
        <w:t xml:space="preserve">    --spacing-sm: 6px;</w:t>
      </w:r>
    </w:p>
    <w:p w:rsidR="00594F5A" w:rsidRDefault="00594F5A" w:rsidP="00594F5A">
      <w:pPr>
        <w:spacing w:line="240" w:lineRule="auto"/>
      </w:pPr>
      <w:r>
        <w:t xml:space="preserve">    --spacing-md: 8px;</w:t>
      </w:r>
    </w:p>
    <w:p w:rsidR="00594F5A" w:rsidRDefault="00594F5A" w:rsidP="00594F5A">
      <w:pPr>
        <w:spacing w:line="240" w:lineRule="auto"/>
      </w:pPr>
      <w:r>
        <w:t xml:space="preserve">    --spacing-lg: 12px;</w:t>
      </w:r>
    </w:p>
    <w:p w:rsidR="00594F5A" w:rsidRDefault="00594F5A" w:rsidP="00594F5A">
      <w:pPr>
        <w:spacing w:line="240" w:lineRule="auto"/>
      </w:pPr>
      <w:r>
        <w:t xml:space="preserve">    --spacing-xl: 16px;</w:t>
      </w:r>
    </w:p>
    <w:p w:rsidR="00594F5A" w:rsidRDefault="00594F5A" w:rsidP="00594F5A">
      <w:pPr>
        <w:spacing w:line="240" w:lineRule="auto"/>
      </w:pPr>
      <w:r>
        <w:t xml:space="preserve">    --spacing-2xl: 24px;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.dark {</w:t>
      </w:r>
    </w:p>
    <w:p w:rsidR="00594F5A" w:rsidRDefault="00594F5A" w:rsidP="00594F5A">
      <w:pPr>
        <w:spacing w:line="240" w:lineRule="auto"/>
      </w:pPr>
      <w:r>
        <w:t xml:space="preserve">    --background: oklch(0.145 0 0);</w:t>
      </w:r>
    </w:p>
    <w:p w:rsidR="00594F5A" w:rsidRDefault="00594F5A" w:rsidP="00594F5A">
      <w:pPr>
        <w:spacing w:line="240" w:lineRule="auto"/>
      </w:pPr>
      <w:r>
        <w:t xml:space="preserve">    --foreground: oklch(0.985 0 0);</w:t>
      </w:r>
    </w:p>
    <w:p w:rsidR="00594F5A" w:rsidRDefault="00594F5A" w:rsidP="00594F5A">
      <w:pPr>
        <w:spacing w:line="240" w:lineRule="auto"/>
      </w:pPr>
      <w:r>
        <w:t xml:space="preserve">    --card: oklch(0.205 0 0);</w:t>
      </w:r>
    </w:p>
    <w:p w:rsidR="00594F5A" w:rsidRDefault="00594F5A" w:rsidP="00594F5A">
      <w:pPr>
        <w:spacing w:line="240" w:lineRule="auto"/>
      </w:pPr>
      <w:r>
        <w:t xml:space="preserve">    --card-foreground: oklch(0.985 0 0);</w:t>
      </w:r>
    </w:p>
    <w:p w:rsidR="00594F5A" w:rsidRDefault="00594F5A" w:rsidP="00594F5A">
      <w:pPr>
        <w:spacing w:line="240" w:lineRule="auto"/>
      </w:pPr>
      <w:r>
        <w:t xml:space="preserve">    --popover: oklch(0.205 0 0);</w:t>
      </w:r>
    </w:p>
    <w:p w:rsidR="00594F5A" w:rsidRDefault="00594F5A" w:rsidP="00594F5A">
      <w:pPr>
        <w:spacing w:line="240" w:lineRule="auto"/>
      </w:pPr>
      <w:r>
        <w:t xml:space="preserve">    --popover-foreground: oklch(0.985 0 0);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oklch(0.269 0 0);</w:t>
      </w:r>
    </w:p>
    <w:p w:rsidR="00594F5A" w:rsidRDefault="00594F5A" w:rsidP="00594F5A">
      <w:pPr>
        <w:spacing w:line="240" w:lineRule="auto"/>
      </w:pPr>
      <w:r>
        <w:t xml:space="preserve">    --secondary-foreground: oklch(0.985 0 0);</w:t>
      </w:r>
    </w:p>
    <w:p w:rsidR="00594F5A" w:rsidRDefault="00594F5A" w:rsidP="00594F5A">
      <w:pPr>
        <w:spacing w:line="240" w:lineRule="auto"/>
      </w:pPr>
      <w:r>
        <w:t xml:space="preserve">    --muted: oklch(0.269 0 0);</w:t>
      </w:r>
    </w:p>
    <w:p w:rsidR="00594F5A" w:rsidRDefault="00594F5A" w:rsidP="00594F5A">
      <w:pPr>
        <w:spacing w:line="240" w:lineRule="auto"/>
      </w:pPr>
      <w:r>
        <w:t xml:space="preserve">    --muted-foreground: oklch(0.708 0 0);</w:t>
      </w:r>
    </w:p>
    <w:p w:rsidR="00594F5A" w:rsidRDefault="00594F5A" w:rsidP="00594F5A">
      <w:pPr>
        <w:spacing w:line="240" w:lineRule="auto"/>
      </w:pPr>
      <w:r>
        <w:t xml:space="preserve">    --accent: oklch(0.269 0 0);</w:t>
      </w:r>
    </w:p>
    <w:p w:rsidR="00594F5A" w:rsidRDefault="00594F5A" w:rsidP="00594F5A">
      <w:pPr>
        <w:spacing w:line="240" w:lineRule="auto"/>
      </w:pPr>
      <w:r>
        <w:t xml:space="preserve">    --accent-foreground: oklch(0.985 0 0);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oklch(1 0 0 / 10%);</w:t>
      </w:r>
    </w:p>
    <w:p w:rsidR="00594F5A" w:rsidRDefault="00594F5A" w:rsidP="00594F5A">
      <w:pPr>
        <w:spacing w:line="240" w:lineRule="auto"/>
      </w:pPr>
      <w:r>
        <w:t xml:space="preserve">    --input: oklch(1 0 0 / 15%);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oklch(0.205 0 0);</w:t>
      </w:r>
    </w:p>
    <w:p w:rsidR="00594F5A" w:rsidRDefault="00594F5A" w:rsidP="00594F5A">
      <w:pPr>
        <w:spacing w:line="240" w:lineRule="auto"/>
      </w:pPr>
      <w:r>
        <w:t xml:space="preserve">    --sidebar-foreground: oklch(0.985 0 0);</w:t>
      </w:r>
    </w:p>
    <w:p w:rsidR="00594F5A" w:rsidRDefault="00594F5A" w:rsidP="00594F5A">
      <w:pPr>
        <w:spacing w:line="240" w:lineRule="auto"/>
      </w:pPr>
      <w:r>
        <w:t xml:space="preserve">    --sidebar-primary: oklch(0.488 0.243 264.376);</w:t>
      </w:r>
    </w:p>
    <w:p w:rsidR="00594F5A" w:rsidRDefault="00594F5A" w:rsidP="00594F5A">
      <w:pPr>
        <w:spacing w:line="240" w:lineRule="auto"/>
      </w:pPr>
      <w:r>
        <w:t xml:space="preserve">    --sidebar-primary-foreground: oklch(0.985 0 0);</w:t>
      </w:r>
    </w:p>
    <w:p w:rsidR="00594F5A" w:rsidRDefault="00594F5A" w:rsidP="00594F5A">
      <w:pPr>
        <w:spacing w:line="240" w:lineRule="auto"/>
      </w:pPr>
      <w:r>
        <w:t xml:space="preserve">    --sidebar-accent: oklch(0.269 0 0);</w:t>
      </w:r>
    </w:p>
    <w:p w:rsidR="00594F5A" w:rsidRDefault="00594F5A" w:rsidP="00594F5A">
      <w:pPr>
        <w:spacing w:line="240" w:lineRule="auto"/>
      </w:pPr>
      <w:r>
        <w:t xml:space="preserve">    --sidebar-accent-foreground: oklch(0.985 0 0);</w:t>
      </w:r>
    </w:p>
    <w:p w:rsidR="00594F5A" w:rsidRDefault="00594F5A" w:rsidP="00594F5A">
      <w:pPr>
        <w:spacing w:line="240" w:lineRule="auto"/>
      </w:pPr>
      <w:r>
        <w:t xml:space="preserve">    --sidebar-border: oklch(1 0 0 / 10%);</w:t>
      </w:r>
    </w:p>
    <w:p w:rsidR="00594F5A" w:rsidRDefault="00594F5A" w:rsidP="00594F5A">
      <w:pPr>
        <w:spacing w:line="240" w:lineRule="auto"/>
      </w:pPr>
      <w:r>
        <w:t xml:space="preserve">    --sidebar-ring: oklch(0.556 0 0);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* {</w:t>
      </w:r>
    </w:p>
    <w:p w:rsidR="00594F5A" w:rsidRDefault="00594F5A" w:rsidP="00594F5A">
      <w:pPr>
        <w:spacing w:line="240" w:lineRule="auto"/>
      </w:pPr>
      <w:r>
        <w:t xml:space="preserve">    @apply border-border;</w:t>
      </w:r>
    </w:p>
    <w:p w:rsidR="00594F5A" w:rsidRDefault="00594F5A" w:rsidP="00594F5A">
      <w:pPr>
        <w:spacing w:line="240" w:lineRule="auto"/>
      </w:pPr>
      <w:r>
        <w:t xml:space="preserve">    border-color: var(--color-border-subtle);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body {</w:t>
      </w:r>
    </w:p>
    <w:p w:rsidR="00594F5A" w:rsidRDefault="00594F5A" w:rsidP="00594F5A">
      <w:pPr>
        <w:spacing w:line="240" w:lineRule="auto"/>
      </w:pPr>
      <w:r>
        <w:t xml:space="preserve">    @apply bg-background text-foreground;</w:t>
      </w:r>
    </w:p>
    <w:p w:rsidR="00594F5A" w:rsidRDefault="00594F5A" w:rsidP="00594F5A">
      <w:pPr>
        <w:spacing w:line="240" w:lineRule="auto"/>
      </w:pPr>
      <w:r>
        <w:lastRenderedPageBreak/>
        <w:t xml:space="preserve">    font-family: 'HarmonyOS Sans SC', -apple-system, BlinkMacSystemFont, 'Segoe UI', Roboto, 'Noto Sans SC', sans-serif;</w:t>
      </w:r>
    </w:p>
    <w:p w:rsidR="00594F5A" w:rsidRDefault="00594F5A" w:rsidP="00594F5A">
      <w:pPr>
        <w:spacing w:line="240" w:lineRule="auto"/>
      </w:pPr>
      <w:r>
        <w:t xml:space="preserve">    background-color: var(--color-bg-page);</w:t>
      </w:r>
    </w:p>
    <w:p w:rsidR="00594F5A" w:rsidRDefault="00594F5A" w:rsidP="00594F5A">
      <w:pPr>
        <w:spacing w:line="240" w:lineRule="auto"/>
      </w:pPr>
      <w:r>
        <w:t xml:space="preserve">    color: var(--color-text-primary);</w:t>
      </w:r>
    </w:p>
    <w:p w:rsidR="00594F5A" w:rsidRDefault="00594F5A" w:rsidP="00594F5A">
      <w:pPr>
        <w:spacing w:line="240" w:lineRule="auto"/>
      </w:pPr>
      <w:r>
        <w:t xml:space="preserve">    -webkit-tap-highlight-color: transparent;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.theme {</w:t>
      </w:r>
    </w:p>
    <w:p w:rsidR="00594F5A" w:rsidRDefault="00594F5A" w:rsidP="00594F5A">
      <w:pPr>
        <w:spacing w:line="240" w:lineRule="auto"/>
      </w:pPr>
      <w:r>
        <w:t xml:space="preserve">    --font-heading: var(--font-sans);</w:t>
      </w:r>
    </w:p>
    <w:p w:rsidR="00594F5A" w:rsidRDefault="00594F5A" w:rsidP="00594F5A">
      <w:pPr>
        <w:spacing w:line="240" w:lineRule="auto"/>
      </w:pPr>
      <w:r>
        <w:t xml:space="preserve">    --font-sans: 'HarmonyOS Sans SC', sans-serif;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html {</w:t>
      </w:r>
    </w:p>
    <w:p w:rsidR="00594F5A" w:rsidRDefault="00594F5A" w:rsidP="00594F5A">
      <w:pPr>
        <w:spacing w:line="240" w:lineRule="auto"/>
      </w:pPr>
      <w:r>
        <w:t xml:space="preserve">    @apply font-sans;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components {</w:t>
      </w: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94F5A" w:rsidRDefault="00594F5A" w:rsidP="00594F5A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lastRenderedPageBreak/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.p-page    { padding: var(--spacing-lg) var(--spacing-xl); }</w:t>
      </w:r>
    </w:p>
    <w:p w:rsidR="00594F5A" w:rsidRDefault="00594F5A" w:rsidP="00594F5A">
      <w:pPr>
        <w:spacing w:line="240" w:lineRule="auto"/>
      </w:pPr>
      <w:r>
        <w:t xml:space="preserve">  .p-card    { padding: var(--spacing-lg); }</w:t>
      </w:r>
    </w:p>
    <w:p w:rsidR="00594F5A" w:rsidRDefault="00594F5A" w:rsidP="00594F5A">
      <w:pPr>
        <w:spacing w:line="240" w:lineRule="auto"/>
      </w:pPr>
      <w:r>
        <w:t xml:space="preserve">  .p-card-sm { padding: var(--spacing-md); }</w:t>
      </w:r>
    </w:p>
    <w:p w:rsidR="00594F5A" w:rsidRDefault="00594F5A" w:rsidP="00594F5A">
      <w:pPr>
        <w:spacing w:line="240" w:lineRule="auto"/>
      </w:pPr>
      <w:r>
        <w:t xml:space="preserve">  .p-pill    { padding: var(--spacing-sm) var(--spacing-lg); }</w:t>
      </w:r>
    </w:p>
    <w:p w:rsidR="00594F5A" w:rsidRDefault="00594F5A" w:rsidP="00594F5A">
      <w:pPr>
        <w:spacing w:line="240" w:lineRule="auto"/>
      </w:pPr>
      <w:r>
        <w:t xml:space="preserve">  .p-tab     { padding: var(--spacing-xs) 0;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.size-icon-nav   { width: 40px; height: 40px; }</w:t>
      </w:r>
    </w:p>
    <w:p w:rsidR="00594F5A" w:rsidRDefault="00594F5A" w:rsidP="00594F5A">
      <w:pPr>
        <w:spacing w:line="240" w:lineRule="auto"/>
      </w:pPr>
      <w:r>
        <w:t xml:space="preserve">  .size-icon-entry { width: 48px; height: 48px; }</w:t>
      </w:r>
    </w:p>
    <w:p w:rsidR="00594F5A" w:rsidRDefault="00594F5A" w:rsidP="00594F5A">
      <w:pPr>
        <w:spacing w:line="240" w:lineRule="auto"/>
      </w:pPr>
      <w:r>
        <w:t xml:space="preserve">  .size-icon-card  { width: 40px; height: 40px; }</w:t>
      </w:r>
    </w:p>
    <w:p w:rsidR="00594F5A" w:rsidRDefault="00594F5A" w:rsidP="00594F5A">
      <w:pPr>
        <w:spacing w:line="240" w:lineRule="auto"/>
      </w:pPr>
      <w:r>
        <w:t xml:space="preserve">  .size-icon-sm    { width: 28px; height: 28px; }</w:t>
      </w:r>
    </w:p>
    <w:p w:rsidR="00594F5A" w:rsidRDefault="00594F5A" w:rsidP="00594F5A">
      <w:pPr>
        <w:spacing w:line="240" w:lineRule="auto"/>
      </w:pPr>
      <w:r>
        <w:t xml:space="preserve">  .size-badge      { width: 16px; height: 16px; font-size: 10px; }</w:t>
      </w:r>
    </w:p>
    <w:p w:rsidR="00594F5A" w:rsidRDefault="00594F5A" w:rsidP="00594F5A">
      <w:pPr>
        <w:spacing w:line="240" w:lineRule="auto"/>
      </w:pPr>
      <w:r>
        <w:t xml:space="preserve">  .size-icon-tab   { width: 30px; height: 30px; }</w:t>
      </w:r>
    </w:p>
    <w:p w:rsidR="00594F5A" w:rsidRDefault="00594F5A" w:rsidP="00594F5A">
      <w:pPr>
        <w:spacing w:line="240" w:lineRule="auto"/>
      </w:pPr>
      <w:r>
        <w:t xml:space="preserve">  .h-banner        { height: 140px;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.bg-gradient-layer-1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rgba(255,255,255,0.5) 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.bg-gradient-layer-2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.bg-gradient-layer-3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lastRenderedPageBreak/>
        <w:t xml:space="preserve">  .tap-scale { transition: transform 150ms ease; }</w:t>
      </w:r>
    </w:p>
    <w:p w:rsidR="00594F5A" w:rsidRDefault="00594F5A" w:rsidP="00594F5A">
      <w:pPr>
        <w:spacing w:line="240" w:lineRule="auto"/>
      </w:pPr>
      <w:r>
        <w:t xml:space="preserve">  .tap-scale:active { transform: scale(0.98); }</w:t>
      </w:r>
    </w:p>
    <w:p w:rsidR="00594F5A" w:rsidRDefault="00594F5A" w:rsidP="00594F5A">
      <w:pPr>
        <w:spacing w:line="240" w:lineRule="auto"/>
      </w:pPr>
      <w:r>
        <w:t xml:space="preserve">  .tap-opacity:active { opacity: 0.8;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.flex-distribute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.flex-center     { display: flex; align-items: center; }</w:t>
      </w:r>
    </w:p>
    <w:p w:rsidR="00594F5A" w:rsidRDefault="00594F5A" w:rsidP="00594F5A">
      <w:pPr>
        <w:spacing w:line="240" w:lineRule="auto"/>
      </w:pPr>
      <w:r>
        <w:t xml:space="preserve">  .flex-between   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.scrollbar-hide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.scrollbar-hide::-webkit-scrollbar { display: none; }</w:t>
      </w:r>
    </w:p>
    <w:p w:rsidR="00594F5A" w:rsidRDefault="00594F5A" w:rsidP="00594F5A">
      <w:pPr>
        <w:spacing w:line="240" w:lineRule="auto"/>
      </w:pPr>
      <w:r>
        <w:t xml:space="preserve">  .mobile-canvas,</w:t>
      </w:r>
    </w:p>
    <w:p w:rsidR="00594F5A" w:rsidRDefault="00594F5A" w:rsidP="00594F5A">
      <w:pPr>
        <w:spacing w:line="240" w:lineRule="auto"/>
      </w:pPr>
      <w:r>
        <w:t xml:space="preserve">  .mobile-canvas *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.mobile-canvas::-webkit-scrollbar,</w:t>
      </w:r>
    </w:p>
    <w:p w:rsidR="00594F5A" w:rsidRDefault="00594F5A" w:rsidP="00594F5A">
      <w:pPr>
        <w:spacing w:line="240" w:lineRule="auto"/>
      </w:pPr>
      <w:r>
        <w:t xml:space="preserve">  .mobile-canvas *::-webkit-scrollbar { display: none;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.divider { border: none; border-top: 1px solid var(--color-divider); margin: 0; }</w:t>
      </w:r>
    </w:p>
    <w:p w:rsidR="00594F5A" w:rsidRDefault="00594F5A" w:rsidP="00594F5A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</w:t>
      </w:r>
      <w:r>
        <w:lastRenderedPageBreak/>
        <w:t>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594F5A" w:rsidRDefault="00594F5A" w:rsidP="00594F5A">
      <w:pPr>
        <w:spacing w:line="240" w:lineRule="auto"/>
      </w:pPr>
      <w:r>
        <w:t xml:space="preserve">  transition-duration: 150ms;</w:t>
      </w:r>
    </w:p>
    <w:p w:rsidR="00594F5A" w:rsidRDefault="00594F5A" w:rsidP="00594F5A">
      <w:pPr>
        <w:spacing w:line="240" w:lineRule="auto"/>
      </w:pPr>
      <w:r>
        <w:t xml:space="preserve">  transition-timing-function: ease;</w:t>
      </w:r>
    </w:p>
    <w:p w:rsidR="00594F5A" w:rsidRDefault="00594F5A" w:rsidP="00594F5A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594F5A" w:rsidRDefault="00594F5A" w:rsidP="00594F5A">
      <w:pPr>
        <w:spacing w:line="240" w:lineRule="auto"/>
      </w:pPr>
      <w:r>
        <w:t xml:space="preserve">  display: -webkit-box;</w:t>
      </w:r>
    </w:p>
    <w:p w:rsidR="00594F5A" w:rsidRDefault="00594F5A" w:rsidP="00594F5A">
      <w:pPr>
        <w:spacing w:line="240" w:lineRule="auto"/>
      </w:pPr>
      <w:r>
        <w:t xml:space="preserve">  -webkit-line-clamp: 2;</w:t>
      </w:r>
    </w:p>
    <w:p w:rsidR="00594F5A" w:rsidRDefault="00594F5A" w:rsidP="00594F5A">
      <w:pPr>
        <w:spacing w:line="240" w:lineRule="auto"/>
      </w:pPr>
      <w:r>
        <w:t xml:space="preserve">  -webkit-box-orient: vertical;</w:t>
      </w:r>
    </w:p>
    <w:p w:rsidR="00594F5A" w:rsidRDefault="00594F5A" w:rsidP="00594F5A">
      <w:pPr>
        <w:spacing w:line="240" w:lineRule="auto"/>
      </w:pPr>
      <w:r>
        <w:t xml:space="preserve">  overflow: hidden;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@keyframes slide-in-right {</w:t>
      </w:r>
    </w:p>
    <w:p w:rsidR="00594F5A" w:rsidRDefault="00594F5A" w:rsidP="00594F5A">
      <w:pPr>
        <w:spacing w:line="240" w:lineRule="auto"/>
      </w:pPr>
      <w:r>
        <w:t xml:space="preserve">  from { transform: translateX(100%); }</w:t>
      </w:r>
    </w:p>
    <w:p w:rsidR="00594F5A" w:rsidRDefault="00594F5A" w:rsidP="00594F5A">
      <w:pPr>
        <w:spacing w:line="240" w:lineRule="auto"/>
      </w:pPr>
      <w:r>
        <w:t xml:space="preserve">  to   { transform: translateX(0);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slide-out-right {</w:t>
      </w:r>
    </w:p>
    <w:p w:rsidR="00594F5A" w:rsidRDefault="00594F5A" w:rsidP="00594F5A">
      <w:pPr>
        <w:spacing w:line="240" w:lineRule="auto"/>
      </w:pPr>
      <w:r>
        <w:t xml:space="preserve">  from { transform: translateX(0); }</w:t>
      </w:r>
    </w:p>
    <w:p w:rsidR="00594F5A" w:rsidRDefault="00594F5A" w:rsidP="00594F5A">
      <w:pPr>
        <w:spacing w:line="240" w:lineRule="auto"/>
      </w:pPr>
      <w:r>
        <w:t xml:space="preserve">  to   { transform: translateX(100%);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fade-in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lastRenderedPageBreak/>
        <w:t>}</w:t>
      </w:r>
    </w:p>
    <w:p w:rsidR="00594F5A" w:rsidRDefault="00594F5A" w:rsidP="00594F5A">
      <w:pPr>
        <w:spacing w:line="240" w:lineRule="auto"/>
      </w:pPr>
      <w:r>
        <w:t>@keyframes slide-up {</w:t>
      </w:r>
    </w:p>
    <w:p w:rsidR="00594F5A" w:rsidRDefault="00594F5A" w:rsidP="00594F5A">
      <w:pPr>
        <w:spacing w:line="240" w:lineRule="auto"/>
      </w:pPr>
      <w:r>
        <w:t xml:space="preserve">  from { transform: translateY(100%); }</w:t>
      </w:r>
    </w:p>
    <w:p w:rsidR="00594F5A" w:rsidRDefault="00594F5A" w:rsidP="00594F5A">
      <w:pPr>
        <w:spacing w:line="240" w:lineRule="auto"/>
      </w:pPr>
      <w:r>
        <w:t xml:space="preserve">  to   { transform: translateY(0);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page-in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[data-component-id="product_image_carousel"].tf-cg-card,#tf-state-3 [data-component-id="product_image_carousel"] .tf-cg-card{background:#fff;border:1px solid #f0f0f0;border-radius:12px;box-shadow:0 2px 8px rgba(0,0,0,.06);padding:12px 16px;box-sizing:border-box;color:#1f1f1f}#tf-state-3 [data-component-id="product_image_carousel"].tf-cg-button,#tf-state-3 [data-component-id="product_image_carousel"] .tf-cg-button{display:flex;align-items:center;justify-content:center;border-radius:10px;background:#1677ff;color:#fff;font-weight:600;box-sizing:border-box}#tf-state-3 [data-component-id="product_image_carousel"].tf-cg-input,#tf-state-3 [data-component-id="product_image_carousel"] .tf-cg-input{display:flex;align-items:center;background:#fff;border:1px solid #f0f0f0;border-radius:12px;padding:0 14px;box-sizing:border-box;color:#999}#tf-state-3 [data-component-id="product_image_carousel"].tf-cg-toast,#tf-state-3 [data-component-id="product_image_carousel"] .tf-cg-toast{display:flex;align-items:center;justify-content:center;border-radius:10px;background:rgba(0,0,0,.75);color:#fff;box-sizing:border-box}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url('../assets/fonts/harmonyos-sans-sc/HarmonyOS_Sans_SC_Regular.ttf') format('truetype');</w:t>
      </w:r>
    </w:p>
    <w:p w:rsidR="00594F5A" w:rsidRDefault="00594F5A" w:rsidP="00594F5A">
      <w:pPr>
        <w:spacing w:line="240" w:lineRule="auto"/>
      </w:pPr>
      <w:r>
        <w:t xml:space="preserve">  font-weight: 400;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url('../assets/fonts/harmonyos-sans-sc/HarmonyOS_Sans_SC_Medium.ttf') format('truetype');</w:t>
      </w:r>
    </w:p>
    <w:p w:rsidR="00594F5A" w:rsidRDefault="00594F5A" w:rsidP="00594F5A">
      <w:pPr>
        <w:spacing w:line="240" w:lineRule="auto"/>
      </w:pPr>
      <w:r>
        <w:t xml:space="preserve">  font-weight: 500;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lastRenderedPageBreak/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600;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700;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base {</w:t>
      </w:r>
    </w:p>
    <w:p w:rsidR="00594F5A" w:rsidRDefault="00594F5A" w:rsidP="00594F5A">
      <w:pPr>
        <w:spacing w:line="240" w:lineRule="auto"/>
      </w:pPr>
      <w:r>
        <w:t xml:space="preserve">  :root {</w:t>
      </w: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--background: oklch(1 0 0);</w:t>
      </w:r>
    </w:p>
    <w:p w:rsidR="00594F5A" w:rsidRDefault="00594F5A" w:rsidP="00594F5A">
      <w:pPr>
        <w:spacing w:line="240" w:lineRule="auto"/>
      </w:pPr>
      <w:r>
        <w:t xml:space="preserve">    --foreground: var(--color-text-primary);</w:t>
      </w:r>
    </w:p>
    <w:p w:rsidR="00594F5A" w:rsidRDefault="00594F5A" w:rsidP="00594F5A">
      <w:pPr>
        <w:spacing w:line="240" w:lineRule="auto"/>
      </w:pPr>
      <w:r>
        <w:t xml:space="preserve">    --card: var(--color-bg-card);</w:t>
      </w:r>
    </w:p>
    <w:p w:rsidR="00594F5A" w:rsidRDefault="00594F5A" w:rsidP="00594F5A">
      <w:pPr>
        <w:spacing w:line="240" w:lineRule="auto"/>
      </w:pPr>
      <w:r>
        <w:t xml:space="preserve">    --card-foreground: var(--color-text-primary);</w:t>
      </w:r>
    </w:p>
    <w:p w:rsidR="00594F5A" w:rsidRDefault="00594F5A" w:rsidP="00594F5A">
      <w:pPr>
        <w:spacing w:line="240" w:lineRule="auto"/>
      </w:pPr>
      <w:r>
        <w:t xml:space="preserve">    --popover: var(--color-bg-card);</w:t>
      </w:r>
    </w:p>
    <w:p w:rsidR="00594F5A" w:rsidRDefault="00594F5A" w:rsidP="00594F5A">
      <w:pPr>
        <w:spacing w:line="240" w:lineRule="auto"/>
      </w:pPr>
      <w:r>
        <w:t xml:space="preserve">    --popover-foreground: var(--color-text-primary);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var(--color-bg-hover);</w:t>
      </w:r>
    </w:p>
    <w:p w:rsidR="00594F5A" w:rsidRDefault="00594F5A" w:rsidP="00594F5A">
      <w:pPr>
        <w:spacing w:line="240" w:lineRule="auto"/>
      </w:pPr>
      <w:r>
        <w:t xml:space="preserve">    --secondary-foreground: var(--color-text-primary);</w:t>
      </w:r>
    </w:p>
    <w:p w:rsidR="00594F5A" w:rsidRDefault="00594F5A" w:rsidP="00594F5A">
      <w:pPr>
        <w:spacing w:line="240" w:lineRule="auto"/>
      </w:pPr>
      <w:r>
        <w:t xml:space="preserve">    --muted: var(--color-bg-disabled);</w:t>
      </w:r>
    </w:p>
    <w:p w:rsidR="00594F5A" w:rsidRDefault="00594F5A" w:rsidP="00594F5A">
      <w:pPr>
        <w:spacing w:line="240" w:lineRule="auto"/>
      </w:pPr>
      <w:r>
        <w:t xml:space="preserve">    --muted-foreground: var(--color-text-secondary);</w:t>
      </w:r>
    </w:p>
    <w:p w:rsidR="00594F5A" w:rsidRDefault="00594F5A" w:rsidP="00594F5A">
      <w:pPr>
        <w:spacing w:line="240" w:lineRule="auto"/>
      </w:pPr>
      <w:r>
        <w:t xml:space="preserve">    --accent: var(--color-primary-active);</w:t>
      </w:r>
    </w:p>
    <w:p w:rsidR="00594F5A" w:rsidRDefault="00594F5A" w:rsidP="00594F5A">
      <w:pPr>
        <w:spacing w:line="240" w:lineRule="auto"/>
      </w:pPr>
      <w:r>
        <w:t xml:space="preserve">    --accent-foreground: var(--color-primary);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var(--color-border-subtle);</w:t>
      </w:r>
    </w:p>
    <w:p w:rsidR="00594F5A" w:rsidRDefault="00594F5A" w:rsidP="00594F5A">
      <w:pPr>
        <w:spacing w:line="240" w:lineRule="auto"/>
      </w:pPr>
      <w:r>
        <w:t xml:space="preserve">    --input: var(--color-border-subtle);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--radius: 0.625rem;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lastRenderedPageBreak/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oklch(0.985 0 0);</w:t>
      </w:r>
    </w:p>
    <w:p w:rsidR="00594F5A" w:rsidRDefault="00594F5A" w:rsidP="00594F5A">
      <w:pPr>
        <w:spacing w:line="240" w:lineRule="auto"/>
      </w:pPr>
      <w:r>
        <w:t xml:space="preserve">    --sidebar-foreground: var(--color-text-primary);</w:t>
      </w:r>
    </w:p>
    <w:p w:rsidR="00594F5A" w:rsidRDefault="00594F5A" w:rsidP="00594F5A">
      <w:pPr>
        <w:spacing w:line="240" w:lineRule="auto"/>
      </w:pPr>
      <w:r>
        <w:t xml:space="preserve">    --sidebar-primary: var(--color-primary);</w:t>
      </w:r>
    </w:p>
    <w:p w:rsidR="00594F5A" w:rsidRDefault="00594F5A" w:rsidP="00594F5A">
      <w:pPr>
        <w:spacing w:line="240" w:lineRule="auto"/>
      </w:pPr>
      <w:r>
        <w:t xml:space="preserve">    --sidebar-primary-foreground: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--sidebar-accent: var(--color-primary-active);</w:t>
      </w:r>
    </w:p>
    <w:p w:rsidR="00594F5A" w:rsidRDefault="00594F5A" w:rsidP="00594F5A">
      <w:pPr>
        <w:spacing w:line="240" w:lineRule="auto"/>
      </w:pPr>
      <w:r>
        <w:t xml:space="preserve">    --sidebar-accent-foreground: var(--color-primary);</w:t>
      </w:r>
    </w:p>
    <w:p w:rsidR="00594F5A" w:rsidRDefault="00594F5A" w:rsidP="00594F5A">
      <w:pPr>
        <w:spacing w:line="240" w:lineRule="auto"/>
      </w:pPr>
      <w:r>
        <w:t xml:space="preserve">    --sidebar-border: var(--color-border-subtle);</w:t>
      </w:r>
    </w:p>
    <w:p w:rsidR="00594F5A" w:rsidRDefault="00594F5A" w:rsidP="00594F5A">
      <w:pPr>
        <w:spacing w:line="240" w:lineRule="auto"/>
      </w:pPr>
      <w:r>
        <w:t xml:space="preserve">    --sidebar-ring: var(--color-primary);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--color-text-primary:     rgba(0, 0, 0, 0.9);</w:t>
      </w:r>
    </w:p>
    <w:p w:rsidR="00594F5A" w:rsidRDefault="00594F5A" w:rsidP="00594F5A">
      <w:pPr>
        <w:spacing w:line="240" w:lineRule="auto"/>
      </w:pPr>
      <w:r>
        <w:t xml:space="preserve">    --color-text-secondary:   rgba(0, 0, 0, 0.6);</w:t>
      </w:r>
    </w:p>
    <w:p w:rsidR="00594F5A" w:rsidRDefault="00594F5A" w:rsidP="00594F5A">
      <w:pPr>
        <w:spacing w:line="240" w:lineRule="auto"/>
      </w:pPr>
      <w:r>
        <w:t xml:space="preserve">    --color-text-muted:       rgba(0, 0, 0, 0.4);</w:t>
      </w:r>
    </w:p>
    <w:p w:rsidR="00594F5A" w:rsidRDefault="00594F5A" w:rsidP="00594F5A">
      <w:pPr>
        <w:spacing w:line="240" w:lineRule="auto"/>
      </w:pPr>
      <w:r>
        <w:t xml:space="preserve">    --color-text-hint:        rgba(0, 0, 0, 0.4);</w:t>
      </w:r>
    </w:p>
    <w:p w:rsidR="00594F5A" w:rsidRDefault="00594F5A" w:rsidP="00594F5A">
      <w:pPr>
        <w:spacing w:line="240" w:lineRule="auto"/>
      </w:pPr>
      <w:r>
        <w:t xml:space="preserve">    --color-text-disabled:    rgba(0, 0, 0, 0.2);</w:t>
      </w:r>
    </w:p>
    <w:p w:rsidR="00594F5A" w:rsidRDefault="00594F5A" w:rsidP="00594F5A">
      <w:pPr>
        <w:spacing w:line="240" w:lineRule="auto"/>
      </w:pPr>
      <w:r>
        <w:t xml:space="preserve">    --color-text-white:       #ffffff;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--color-primary: #C7000B;</w:t>
      </w:r>
    </w:p>
    <w:p w:rsidR="00594F5A" w:rsidRDefault="00594F5A" w:rsidP="00594F5A">
      <w:pPr>
        <w:spacing w:line="240" w:lineRule="auto"/>
      </w:pPr>
      <w:r>
        <w:t xml:space="preserve">    --color-primary-disabled: rgba(199, 0, 11, 0.4);</w:t>
      </w:r>
    </w:p>
    <w:p w:rsidR="00594F5A" w:rsidRDefault="00594F5A" w:rsidP="00594F5A">
      <w:pPr>
        <w:spacing w:line="240" w:lineRule="auto"/>
      </w:pPr>
      <w:r>
        <w:t xml:space="preserve">    --color-primary-soft: rgba(199, 0, 11, 0.05);</w:t>
      </w:r>
    </w:p>
    <w:p w:rsidR="00594F5A" w:rsidRDefault="00594F5A" w:rsidP="00594F5A">
      <w:pPr>
        <w:spacing w:line="240" w:lineRule="auto"/>
      </w:pPr>
      <w:r>
        <w:t xml:space="preserve">    --color-primary-active: rgba(199, 0, 11, 0.08);</w:t>
      </w:r>
    </w:p>
    <w:p w:rsidR="00594F5A" w:rsidRDefault="00594F5A" w:rsidP="00594F5A">
      <w:pPr>
        <w:spacing w:line="240" w:lineRule="auto"/>
      </w:pPr>
      <w:r>
        <w:t xml:space="preserve">    --color-orange: #FF8C42;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--color-success: #10B981;</w:t>
      </w:r>
    </w:p>
    <w:p w:rsidR="00594F5A" w:rsidRDefault="00594F5A" w:rsidP="00594F5A">
      <w:pPr>
        <w:spacing w:line="240" w:lineRule="auto"/>
      </w:pPr>
      <w:r>
        <w:t xml:space="preserve">    --color-warning: #F97316;</w:t>
      </w:r>
    </w:p>
    <w:p w:rsidR="00594F5A" w:rsidRDefault="00594F5A" w:rsidP="00594F5A">
      <w:pPr>
        <w:spacing w:line="240" w:lineRule="auto"/>
      </w:pPr>
      <w:r>
        <w:t xml:space="preserve">    --color-error: #DC2626;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--color-bg-page: #F2F3F5;</w:t>
      </w:r>
    </w:p>
    <w:p w:rsidR="00594F5A" w:rsidRDefault="00594F5A" w:rsidP="00594F5A">
      <w:pPr>
        <w:spacing w:line="240" w:lineRule="auto"/>
      </w:pPr>
      <w:r>
        <w:t xml:space="preserve">    --color-bg-card: #ffffff;</w:t>
      </w:r>
    </w:p>
    <w:p w:rsidR="00594F5A" w:rsidRDefault="00594F5A" w:rsidP="00594F5A">
      <w:pPr>
        <w:spacing w:line="240" w:lineRule="auto"/>
      </w:pPr>
      <w:r>
        <w:t xml:space="preserve">    --color-bg-hover: rgba(0, 0, 0, 0.04);</w:t>
      </w:r>
    </w:p>
    <w:p w:rsidR="00594F5A" w:rsidRDefault="00594F5A" w:rsidP="00594F5A">
      <w:pPr>
        <w:spacing w:line="240" w:lineRule="auto"/>
      </w:pPr>
      <w:r>
        <w:t xml:space="preserve">    --color-bg-disabled: rgba(0, 0, 0, 0.05);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--color-border-subtle: rgba(0, 0, 0, 0.06);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--color-divider-strong:  rgba(0, 0, 0, 0.6);</w:t>
      </w:r>
    </w:p>
    <w:p w:rsidR="00594F5A" w:rsidRDefault="00594F5A" w:rsidP="00594F5A">
      <w:pPr>
        <w:spacing w:line="240" w:lineRule="auto"/>
      </w:pPr>
      <w:r>
        <w:t xml:space="preserve">    --color-divider:         rgba(0, 0, 0, 0.1);</w:t>
      </w:r>
    </w:p>
    <w:p w:rsidR="00594F5A" w:rsidRDefault="00594F5A" w:rsidP="00594F5A">
      <w:pPr>
        <w:spacing w:line="240" w:lineRule="auto"/>
      </w:pPr>
      <w:r>
        <w:t xml:space="preserve">    --color-divider-subtle:  rgba(0, 0, 0, 0.05);</w:t>
      </w:r>
    </w:p>
    <w:p w:rsidR="00594F5A" w:rsidRDefault="00594F5A" w:rsidP="00594F5A">
      <w:pPr>
        <w:spacing w:line="240" w:lineRule="auto"/>
      </w:pPr>
      <w:r>
        <w:t xml:space="preserve">    --color-divider-faint:   rgba(0, 0, 0, 0.03);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--color-mask: rgba(0, 0, 0, 0.3);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--radius-xxs: 4px;</w:t>
      </w:r>
    </w:p>
    <w:p w:rsidR="00594F5A" w:rsidRDefault="00594F5A" w:rsidP="00594F5A">
      <w:pPr>
        <w:spacing w:line="240" w:lineRule="auto"/>
      </w:pPr>
      <w:r>
        <w:t xml:space="preserve">    --radius-md: 12px;</w:t>
      </w:r>
    </w:p>
    <w:p w:rsidR="00594F5A" w:rsidRDefault="00594F5A" w:rsidP="00594F5A">
      <w:pPr>
        <w:spacing w:line="240" w:lineRule="auto"/>
      </w:pPr>
      <w:r>
        <w:t xml:space="preserve">    --radius-lg: 16px;</w:t>
      </w:r>
    </w:p>
    <w:p w:rsidR="00594F5A" w:rsidRDefault="00594F5A" w:rsidP="00594F5A">
      <w:pPr>
        <w:spacing w:line="240" w:lineRule="auto"/>
      </w:pPr>
      <w:r>
        <w:t xml:space="preserve">    --radius-xl: 18px;</w:t>
      </w:r>
    </w:p>
    <w:p w:rsidR="00594F5A" w:rsidRDefault="00594F5A" w:rsidP="00594F5A">
      <w:pPr>
        <w:spacing w:line="240" w:lineRule="auto"/>
      </w:pPr>
      <w:r>
        <w:t xml:space="preserve">    --radius-2xl: 20px;</w:t>
      </w:r>
    </w:p>
    <w:p w:rsidR="00594F5A" w:rsidRDefault="00594F5A" w:rsidP="00594F5A">
      <w:pPr>
        <w:spacing w:line="240" w:lineRule="auto"/>
      </w:pPr>
      <w:r>
        <w:t xml:space="preserve">    --radius-3xl: 24px;</w:t>
      </w:r>
    </w:p>
    <w:p w:rsidR="00594F5A" w:rsidRDefault="00594F5A" w:rsidP="00594F5A">
      <w:pPr>
        <w:spacing w:line="240" w:lineRule="auto"/>
      </w:pPr>
      <w:r>
        <w:t xml:space="preserve">    --radius-4xl: 32px;</w:t>
      </w:r>
    </w:p>
    <w:p w:rsidR="00594F5A" w:rsidRDefault="00594F5A" w:rsidP="00594F5A">
      <w:pPr>
        <w:spacing w:line="240" w:lineRule="auto"/>
      </w:pPr>
      <w:r>
        <w:t xml:space="preserve">    --radius-full: 9999px;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--shadow-sm: 0 1px 6px 0 rgba(0, 0, 0, 0.08);</w:t>
      </w:r>
    </w:p>
    <w:p w:rsidR="00594F5A" w:rsidRDefault="00594F5A" w:rsidP="00594F5A">
      <w:pPr>
        <w:spacing w:line="240" w:lineRule="auto"/>
      </w:pPr>
      <w:r>
        <w:t xml:space="preserve">    --shadow-md: 0 8px 24px 0 rgba(0, 0, 0, 0.08);</w:t>
      </w:r>
    </w:p>
    <w:p w:rsidR="00594F5A" w:rsidRDefault="00594F5A" w:rsidP="00594F5A">
      <w:pPr>
        <w:spacing w:line="240" w:lineRule="auto"/>
      </w:pPr>
      <w:r>
        <w:t xml:space="preserve">    --shadow-lg: 0 8px 24px 0 rgba(0, 0, 0, 0.16);</w:t>
      </w:r>
    </w:p>
    <w:p w:rsidR="00594F5A" w:rsidRDefault="00594F5A" w:rsidP="00594F5A">
      <w:pPr>
        <w:spacing w:line="240" w:lineRule="auto"/>
      </w:pPr>
      <w:r>
        <w:t xml:space="preserve">    --shadow-xl: 0 10px 20px 0 rgba(0, 0, 0, 0.15);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--font-caption-10:  10px;</w:t>
      </w:r>
    </w:p>
    <w:p w:rsidR="00594F5A" w:rsidRDefault="00594F5A" w:rsidP="00594F5A">
      <w:pPr>
        <w:spacing w:line="240" w:lineRule="auto"/>
      </w:pPr>
      <w:r>
        <w:t xml:space="preserve">    --font-caption-12:  12px;</w:t>
      </w:r>
    </w:p>
    <w:p w:rsidR="00594F5A" w:rsidRDefault="00594F5A" w:rsidP="00594F5A">
      <w:pPr>
        <w:spacing w:line="240" w:lineRule="auto"/>
      </w:pPr>
      <w:r>
        <w:t xml:space="preserve">    --font-display-36: 36px;</w:t>
      </w:r>
    </w:p>
    <w:p w:rsidR="00594F5A" w:rsidRDefault="00594F5A" w:rsidP="00594F5A">
      <w:pPr>
        <w:spacing w:line="240" w:lineRule="auto"/>
      </w:pPr>
      <w:r>
        <w:t xml:space="preserve">    --font-display-48: 48px;</w:t>
      </w:r>
    </w:p>
    <w:p w:rsidR="00594F5A" w:rsidRDefault="00594F5A" w:rsidP="00594F5A">
      <w:pPr>
        <w:spacing w:line="240" w:lineRule="auto"/>
      </w:pPr>
      <w:r>
        <w:t xml:space="preserve">    --font-display-60: 60px;</w:t>
      </w:r>
    </w:p>
    <w:p w:rsidR="00594F5A" w:rsidRDefault="00594F5A" w:rsidP="00594F5A">
      <w:pPr>
        <w:spacing w:line="240" w:lineRule="auto"/>
      </w:pPr>
      <w:r>
        <w:t xml:space="preserve">    --font-headline-12: 12px;</w:t>
      </w:r>
    </w:p>
    <w:p w:rsidR="00594F5A" w:rsidRDefault="00594F5A" w:rsidP="00594F5A">
      <w:pPr>
        <w:spacing w:line="240" w:lineRule="auto"/>
      </w:pPr>
      <w:r>
        <w:t xml:space="preserve">    --font-headline-14: 14px;</w:t>
      </w:r>
    </w:p>
    <w:p w:rsidR="00594F5A" w:rsidRDefault="00594F5A" w:rsidP="00594F5A">
      <w:pPr>
        <w:spacing w:line="240" w:lineRule="auto"/>
      </w:pPr>
      <w:r>
        <w:t xml:space="preserve">    --font-headline-16: 16px;</w:t>
      </w:r>
    </w:p>
    <w:p w:rsidR="00594F5A" w:rsidRDefault="00594F5A" w:rsidP="00594F5A">
      <w:pPr>
        <w:spacing w:line="240" w:lineRule="auto"/>
      </w:pPr>
      <w:r>
        <w:t xml:space="preserve">    --font-headline-18: 18px;</w:t>
      </w:r>
    </w:p>
    <w:p w:rsidR="00594F5A" w:rsidRDefault="00594F5A" w:rsidP="00594F5A">
      <w:pPr>
        <w:spacing w:line="240" w:lineRule="auto"/>
      </w:pPr>
      <w:r>
        <w:t xml:space="preserve">    --font-headline-20: 20px;</w:t>
      </w:r>
    </w:p>
    <w:p w:rsidR="00594F5A" w:rsidRDefault="00594F5A" w:rsidP="00594F5A">
      <w:pPr>
        <w:spacing w:line="240" w:lineRule="auto"/>
      </w:pPr>
      <w:r>
        <w:t xml:space="preserve">    --font-headline-24: 24px;</w:t>
      </w:r>
    </w:p>
    <w:p w:rsidR="00594F5A" w:rsidRDefault="00594F5A" w:rsidP="00594F5A">
      <w:pPr>
        <w:spacing w:line="240" w:lineRule="auto"/>
      </w:pPr>
      <w:r>
        <w:t xml:space="preserve">    --font-body-12: 12px;</w:t>
      </w:r>
    </w:p>
    <w:p w:rsidR="00594F5A" w:rsidRDefault="00594F5A" w:rsidP="00594F5A">
      <w:pPr>
        <w:spacing w:line="240" w:lineRule="auto"/>
      </w:pPr>
      <w:r>
        <w:t xml:space="preserve">    --font-body-14: 14px;</w:t>
      </w:r>
    </w:p>
    <w:p w:rsidR="00594F5A" w:rsidRDefault="00594F5A" w:rsidP="00594F5A">
      <w:pPr>
        <w:spacing w:line="240" w:lineRule="auto"/>
      </w:pPr>
      <w:r>
        <w:t xml:space="preserve">    --font-body-16: 16px;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--font-weight-regular:  400;</w:t>
      </w:r>
    </w:p>
    <w:p w:rsidR="00594F5A" w:rsidRDefault="00594F5A" w:rsidP="00594F5A">
      <w:pPr>
        <w:spacing w:line="240" w:lineRule="auto"/>
      </w:pPr>
      <w:r>
        <w:t xml:space="preserve">    --font-weight-medium:   500;</w:t>
      </w:r>
    </w:p>
    <w:p w:rsidR="00594F5A" w:rsidRDefault="00594F5A" w:rsidP="00594F5A">
      <w:pPr>
        <w:spacing w:line="240" w:lineRule="auto"/>
      </w:pPr>
      <w:r>
        <w:t xml:space="preserve">    --font-weight-semibold: 600;</w:t>
      </w:r>
    </w:p>
    <w:p w:rsidR="00594F5A" w:rsidRDefault="00594F5A" w:rsidP="00594F5A">
      <w:pPr>
        <w:spacing w:line="240" w:lineRule="auto"/>
      </w:pPr>
      <w:r>
        <w:t xml:space="preserve">    --font-weight-bold:     700;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--line-height-12: 12px;</w:t>
      </w:r>
    </w:p>
    <w:p w:rsidR="00594F5A" w:rsidRDefault="00594F5A" w:rsidP="00594F5A">
      <w:pPr>
        <w:spacing w:line="240" w:lineRule="auto"/>
      </w:pPr>
      <w:r>
        <w:t xml:space="preserve">    --line-height-14: 14px;</w:t>
      </w:r>
    </w:p>
    <w:p w:rsidR="00594F5A" w:rsidRDefault="00594F5A" w:rsidP="00594F5A">
      <w:pPr>
        <w:spacing w:line="240" w:lineRule="auto"/>
      </w:pPr>
      <w:r>
        <w:t xml:space="preserve">    --line-height-16: 16px;</w:t>
      </w:r>
    </w:p>
    <w:p w:rsidR="00594F5A" w:rsidRDefault="00594F5A" w:rsidP="00594F5A">
      <w:pPr>
        <w:spacing w:line="240" w:lineRule="auto"/>
      </w:pPr>
      <w:r>
        <w:t xml:space="preserve">    --line-height-18: 18px;</w:t>
      </w:r>
    </w:p>
    <w:p w:rsidR="00594F5A" w:rsidRDefault="00594F5A" w:rsidP="00594F5A">
      <w:pPr>
        <w:spacing w:line="240" w:lineRule="auto"/>
      </w:pPr>
      <w:r>
        <w:t xml:space="preserve">    --line-height-20: 20px;</w:t>
      </w:r>
    </w:p>
    <w:p w:rsidR="00594F5A" w:rsidRDefault="00594F5A" w:rsidP="00594F5A">
      <w:pPr>
        <w:spacing w:line="240" w:lineRule="auto"/>
      </w:pPr>
      <w:r>
        <w:t xml:space="preserve">    --line-height-24: 24px;</w:t>
      </w:r>
    </w:p>
    <w:p w:rsidR="00594F5A" w:rsidRDefault="00594F5A" w:rsidP="00594F5A">
      <w:pPr>
        <w:spacing w:line="240" w:lineRule="auto"/>
      </w:pPr>
      <w:r>
        <w:t xml:space="preserve">    --line-height-26: 26px;</w:t>
      </w:r>
    </w:p>
    <w:p w:rsidR="00594F5A" w:rsidRDefault="00594F5A" w:rsidP="00594F5A">
      <w:pPr>
        <w:spacing w:line="240" w:lineRule="auto"/>
      </w:pPr>
      <w:r>
        <w:t xml:space="preserve">    --line-height-30: 30px;</w:t>
      </w:r>
    </w:p>
    <w:p w:rsidR="00594F5A" w:rsidRDefault="00594F5A" w:rsidP="00594F5A">
      <w:pPr>
        <w:spacing w:line="240" w:lineRule="auto"/>
      </w:pPr>
      <w:r>
        <w:lastRenderedPageBreak/>
        <w:t xml:space="preserve">    --line-height-32: 32px;</w:t>
      </w:r>
    </w:p>
    <w:p w:rsidR="00594F5A" w:rsidRDefault="00594F5A" w:rsidP="00594F5A">
      <w:pPr>
        <w:spacing w:line="240" w:lineRule="auto"/>
      </w:pPr>
      <w:r>
        <w:t xml:space="preserve">    --line-height-36: 36px;</w:t>
      </w:r>
    </w:p>
    <w:p w:rsidR="00594F5A" w:rsidRDefault="00594F5A" w:rsidP="00594F5A">
      <w:pPr>
        <w:spacing w:line="240" w:lineRule="auto"/>
      </w:pPr>
      <w:r>
        <w:t xml:space="preserve">    --line-height-48: 48px;</w:t>
      </w:r>
    </w:p>
    <w:p w:rsidR="00594F5A" w:rsidRDefault="00594F5A" w:rsidP="00594F5A">
      <w:pPr>
        <w:spacing w:line="240" w:lineRule="auto"/>
      </w:pPr>
      <w:r>
        <w:t xml:space="preserve">    --line-height-60: 60px;</w:t>
      </w:r>
    </w:p>
    <w:p w:rsidR="00594F5A" w:rsidRDefault="00594F5A" w:rsidP="00594F5A">
      <w:pPr>
        <w:spacing w:line="240" w:lineRule="auto"/>
      </w:pPr>
      <w:r>
        <w:t xml:space="preserve">    --line-height-64: 64px;</w:t>
      </w:r>
    </w:p>
    <w:p w:rsidR="00594F5A" w:rsidRDefault="00594F5A" w:rsidP="00594F5A">
      <w:pPr>
        <w:spacing w:line="240" w:lineRule="auto"/>
      </w:pPr>
      <w:r>
        <w:t xml:space="preserve">    --line-height-80: 80px;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--spacing-xs: 4px;</w:t>
      </w:r>
    </w:p>
    <w:p w:rsidR="00594F5A" w:rsidRDefault="00594F5A" w:rsidP="00594F5A">
      <w:pPr>
        <w:spacing w:line="240" w:lineRule="auto"/>
      </w:pPr>
      <w:r>
        <w:t xml:space="preserve">    --spacing-sm: 6px;</w:t>
      </w:r>
    </w:p>
    <w:p w:rsidR="00594F5A" w:rsidRDefault="00594F5A" w:rsidP="00594F5A">
      <w:pPr>
        <w:spacing w:line="240" w:lineRule="auto"/>
      </w:pPr>
      <w:r>
        <w:t xml:space="preserve">    --spacing-md: 8px;</w:t>
      </w:r>
    </w:p>
    <w:p w:rsidR="00594F5A" w:rsidRDefault="00594F5A" w:rsidP="00594F5A">
      <w:pPr>
        <w:spacing w:line="240" w:lineRule="auto"/>
      </w:pPr>
      <w:r>
        <w:t xml:space="preserve">    --spacing-lg: 12px;</w:t>
      </w:r>
    </w:p>
    <w:p w:rsidR="00594F5A" w:rsidRDefault="00594F5A" w:rsidP="00594F5A">
      <w:pPr>
        <w:spacing w:line="240" w:lineRule="auto"/>
      </w:pPr>
      <w:r>
        <w:t xml:space="preserve">    --spacing-xl: 16px;</w:t>
      </w:r>
    </w:p>
    <w:p w:rsidR="00594F5A" w:rsidRDefault="00594F5A" w:rsidP="00594F5A">
      <w:pPr>
        <w:spacing w:line="240" w:lineRule="auto"/>
      </w:pPr>
      <w:r>
        <w:t xml:space="preserve">    --spacing-2xl: 24px;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.dark {</w:t>
      </w:r>
    </w:p>
    <w:p w:rsidR="00594F5A" w:rsidRDefault="00594F5A" w:rsidP="00594F5A">
      <w:pPr>
        <w:spacing w:line="240" w:lineRule="auto"/>
      </w:pPr>
      <w:r>
        <w:t xml:space="preserve">    --background: oklch(0.145 0 0);</w:t>
      </w:r>
    </w:p>
    <w:p w:rsidR="00594F5A" w:rsidRDefault="00594F5A" w:rsidP="00594F5A">
      <w:pPr>
        <w:spacing w:line="240" w:lineRule="auto"/>
      </w:pPr>
      <w:r>
        <w:t xml:space="preserve">    --foreground: oklch(0.985 0 0);</w:t>
      </w:r>
    </w:p>
    <w:p w:rsidR="00594F5A" w:rsidRDefault="00594F5A" w:rsidP="00594F5A">
      <w:pPr>
        <w:spacing w:line="240" w:lineRule="auto"/>
      </w:pPr>
      <w:r>
        <w:t xml:space="preserve">    --card: oklch(0.205 0 0);</w:t>
      </w:r>
    </w:p>
    <w:p w:rsidR="00594F5A" w:rsidRDefault="00594F5A" w:rsidP="00594F5A">
      <w:pPr>
        <w:spacing w:line="240" w:lineRule="auto"/>
      </w:pPr>
      <w:r>
        <w:t xml:space="preserve">    --card-foreground: oklch(0.985 0 0);</w:t>
      </w:r>
    </w:p>
    <w:p w:rsidR="00594F5A" w:rsidRDefault="00594F5A" w:rsidP="00594F5A">
      <w:pPr>
        <w:spacing w:line="240" w:lineRule="auto"/>
      </w:pPr>
      <w:r>
        <w:t xml:space="preserve">    --popover: oklch(0.205 0 0);</w:t>
      </w:r>
    </w:p>
    <w:p w:rsidR="00594F5A" w:rsidRDefault="00594F5A" w:rsidP="00594F5A">
      <w:pPr>
        <w:spacing w:line="240" w:lineRule="auto"/>
      </w:pPr>
      <w:r>
        <w:t xml:space="preserve">    --popover-foreground: oklch(0.985 0 0);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oklch(0.269 0 0);</w:t>
      </w:r>
    </w:p>
    <w:p w:rsidR="00594F5A" w:rsidRDefault="00594F5A" w:rsidP="00594F5A">
      <w:pPr>
        <w:spacing w:line="240" w:lineRule="auto"/>
      </w:pPr>
      <w:r>
        <w:t xml:space="preserve">    --secondary-foreground: oklch(0.985 0 0);</w:t>
      </w:r>
    </w:p>
    <w:p w:rsidR="00594F5A" w:rsidRDefault="00594F5A" w:rsidP="00594F5A">
      <w:pPr>
        <w:spacing w:line="240" w:lineRule="auto"/>
      </w:pPr>
      <w:r>
        <w:t xml:space="preserve">    --muted: oklch(0.269 0 0);</w:t>
      </w:r>
    </w:p>
    <w:p w:rsidR="00594F5A" w:rsidRDefault="00594F5A" w:rsidP="00594F5A">
      <w:pPr>
        <w:spacing w:line="240" w:lineRule="auto"/>
      </w:pPr>
      <w:r>
        <w:t xml:space="preserve">    --muted-foreground: oklch(0.708 0 0);</w:t>
      </w:r>
    </w:p>
    <w:p w:rsidR="00594F5A" w:rsidRDefault="00594F5A" w:rsidP="00594F5A">
      <w:pPr>
        <w:spacing w:line="240" w:lineRule="auto"/>
      </w:pPr>
      <w:r>
        <w:t xml:space="preserve">    --accent: oklch(0.269 0 0);</w:t>
      </w:r>
    </w:p>
    <w:p w:rsidR="00594F5A" w:rsidRDefault="00594F5A" w:rsidP="00594F5A">
      <w:pPr>
        <w:spacing w:line="240" w:lineRule="auto"/>
      </w:pPr>
      <w:r>
        <w:t xml:space="preserve">    --accent-foreground: oklch(0.985 0 0);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oklch(1 0 0 / 10%);</w:t>
      </w:r>
    </w:p>
    <w:p w:rsidR="00594F5A" w:rsidRDefault="00594F5A" w:rsidP="00594F5A">
      <w:pPr>
        <w:spacing w:line="240" w:lineRule="auto"/>
      </w:pPr>
      <w:r>
        <w:t xml:space="preserve">    --input: oklch(1 0 0 / 15%);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oklch(0.205 0 0);</w:t>
      </w:r>
    </w:p>
    <w:p w:rsidR="00594F5A" w:rsidRDefault="00594F5A" w:rsidP="00594F5A">
      <w:pPr>
        <w:spacing w:line="240" w:lineRule="auto"/>
      </w:pPr>
      <w:r>
        <w:t xml:space="preserve">    --sidebar-foreground: oklch(0.985 0 0);</w:t>
      </w:r>
    </w:p>
    <w:p w:rsidR="00594F5A" w:rsidRDefault="00594F5A" w:rsidP="00594F5A">
      <w:pPr>
        <w:spacing w:line="240" w:lineRule="auto"/>
      </w:pPr>
      <w:r>
        <w:t xml:space="preserve">    --sidebar-primary: oklch(0.488 0.243 264.376);</w:t>
      </w:r>
    </w:p>
    <w:p w:rsidR="00594F5A" w:rsidRDefault="00594F5A" w:rsidP="00594F5A">
      <w:pPr>
        <w:spacing w:line="240" w:lineRule="auto"/>
      </w:pPr>
      <w:r>
        <w:lastRenderedPageBreak/>
        <w:t xml:space="preserve">    --sidebar-primary-foreground: oklch(0.985 0 0);</w:t>
      </w:r>
    </w:p>
    <w:p w:rsidR="00594F5A" w:rsidRDefault="00594F5A" w:rsidP="00594F5A">
      <w:pPr>
        <w:spacing w:line="240" w:lineRule="auto"/>
      </w:pPr>
      <w:r>
        <w:t xml:space="preserve">    --sidebar-accent: oklch(0.269 0 0);</w:t>
      </w:r>
    </w:p>
    <w:p w:rsidR="00594F5A" w:rsidRDefault="00594F5A" w:rsidP="00594F5A">
      <w:pPr>
        <w:spacing w:line="240" w:lineRule="auto"/>
      </w:pPr>
      <w:r>
        <w:t xml:space="preserve">    --sidebar-accent-foreground: oklch(0.985 0 0);</w:t>
      </w:r>
    </w:p>
    <w:p w:rsidR="00594F5A" w:rsidRDefault="00594F5A" w:rsidP="00594F5A">
      <w:pPr>
        <w:spacing w:line="240" w:lineRule="auto"/>
      </w:pPr>
      <w:r>
        <w:t xml:space="preserve">    --sidebar-border: oklch(1 0 0 / 10%);</w:t>
      </w:r>
    </w:p>
    <w:p w:rsidR="00594F5A" w:rsidRDefault="00594F5A" w:rsidP="00594F5A">
      <w:pPr>
        <w:spacing w:line="240" w:lineRule="auto"/>
      </w:pPr>
      <w:r>
        <w:t xml:space="preserve">    --sidebar-ring: oklch(0.556 0 0);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* {</w:t>
      </w:r>
    </w:p>
    <w:p w:rsidR="00594F5A" w:rsidRDefault="00594F5A" w:rsidP="00594F5A">
      <w:pPr>
        <w:spacing w:line="240" w:lineRule="auto"/>
      </w:pPr>
      <w:r>
        <w:t xml:space="preserve">    @apply border-border;</w:t>
      </w:r>
    </w:p>
    <w:p w:rsidR="00594F5A" w:rsidRDefault="00594F5A" w:rsidP="00594F5A">
      <w:pPr>
        <w:spacing w:line="240" w:lineRule="auto"/>
      </w:pPr>
      <w:r>
        <w:t xml:space="preserve">    border-color: var(--color-border-subtle);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body {</w:t>
      </w:r>
    </w:p>
    <w:p w:rsidR="00594F5A" w:rsidRDefault="00594F5A" w:rsidP="00594F5A">
      <w:pPr>
        <w:spacing w:line="240" w:lineRule="auto"/>
      </w:pPr>
      <w:r>
        <w:t xml:space="preserve">    @apply bg-background text-foreground;</w:t>
      </w:r>
    </w:p>
    <w:p w:rsidR="00594F5A" w:rsidRDefault="00594F5A" w:rsidP="00594F5A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94F5A" w:rsidRDefault="00594F5A" w:rsidP="00594F5A">
      <w:pPr>
        <w:spacing w:line="240" w:lineRule="auto"/>
      </w:pPr>
      <w:r>
        <w:t xml:space="preserve">    background-color: var(--color-bg-page);</w:t>
      </w:r>
    </w:p>
    <w:p w:rsidR="00594F5A" w:rsidRDefault="00594F5A" w:rsidP="00594F5A">
      <w:pPr>
        <w:spacing w:line="240" w:lineRule="auto"/>
      </w:pPr>
      <w:r>
        <w:t xml:space="preserve">    color: var(--color-text-primary);</w:t>
      </w:r>
    </w:p>
    <w:p w:rsidR="00594F5A" w:rsidRDefault="00594F5A" w:rsidP="00594F5A">
      <w:pPr>
        <w:spacing w:line="240" w:lineRule="auto"/>
      </w:pPr>
      <w:r>
        <w:t xml:space="preserve">    -webkit-tap-highlight-color: transparent;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.theme {</w:t>
      </w:r>
    </w:p>
    <w:p w:rsidR="00594F5A" w:rsidRDefault="00594F5A" w:rsidP="00594F5A">
      <w:pPr>
        <w:spacing w:line="240" w:lineRule="auto"/>
      </w:pPr>
      <w:r>
        <w:t xml:space="preserve">    --font-heading: var(--font-sans);</w:t>
      </w:r>
    </w:p>
    <w:p w:rsidR="00594F5A" w:rsidRDefault="00594F5A" w:rsidP="00594F5A">
      <w:pPr>
        <w:spacing w:line="240" w:lineRule="auto"/>
      </w:pPr>
      <w:r>
        <w:t xml:space="preserve">    --font-sans: 'HarmonyOS Sans SC', sans-serif;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html {</w:t>
      </w:r>
    </w:p>
    <w:p w:rsidR="00594F5A" w:rsidRDefault="00594F5A" w:rsidP="00594F5A">
      <w:pPr>
        <w:spacing w:line="240" w:lineRule="auto"/>
      </w:pPr>
      <w:r>
        <w:t xml:space="preserve">    @apply font-sans;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components {</w:t>
      </w: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.font-headline-xxs { font-size: var(--font-headline-12); line-height: var(--line-height-16); font-</w:t>
      </w:r>
      <w:r>
        <w:lastRenderedPageBreak/>
        <w:t>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94F5A" w:rsidRDefault="00594F5A" w:rsidP="00594F5A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94F5A" w:rsidRDefault="00594F5A" w:rsidP="00594F5A">
      <w:pPr>
        <w:spacing w:line="240" w:lineRule="auto"/>
      </w:pPr>
      <w:r>
        <w:lastRenderedPageBreak/>
        <w:t xml:space="preserve">  .font-caption-m { font-size: var(--font-caption-12); line-height: var(--line-height-16);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.p-page    { padding: var(--spacing-lg) var(--spacing-xl); }</w:t>
      </w:r>
    </w:p>
    <w:p w:rsidR="00594F5A" w:rsidRDefault="00594F5A" w:rsidP="00594F5A">
      <w:pPr>
        <w:spacing w:line="240" w:lineRule="auto"/>
      </w:pPr>
      <w:r>
        <w:t xml:space="preserve">  .p-card    { padding: var(--spacing-lg); }</w:t>
      </w:r>
    </w:p>
    <w:p w:rsidR="00594F5A" w:rsidRDefault="00594F5A" w:rsidP="00594F5A">
      <w:pPr>
        <w:spacing w:line="240" w:lineRule="auto"/>
      </w:pPr>
      <w:r>
        <w:t xml:space="preserve">  .p-card-sm { padding: var(--spacing-md); }</w:t>
      </w:r>
    </w:p>
    <w:p w:rsidR="00594F5A" w:rsidRDefault="00594F5A" w:rsidP="00594F5A">
      <w:pPr>
        <w:spacing w:line="240" w:lineRule="auto"/>
      </w:pPr>
      <w:r>
        <w:t xml:space="preserve">  .p-pill    { padding: var(--spacing-sm) var(--spacing-lg); }</w:t>
      </w:r>
    </w:p>
    <w:p w:rsidR="00594F5A" w:rsidRDefault="00594F5A" w:rsidP="00594F5A">
      <w:pPr>
        <w:spacing w:line="240" w:lineRule="auto"/>
      </w:pPr>
      <w:r>
        <w:t xml:space="preserve">  .p-tab     { padding: var(--spacing-xs) 0;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.size-icon-nav   { width: 40px; height: 40px; }</w:t>
      </w:r>
    </w:p>
    <w:p w:rsidR="00594F5A" w:rsidRDefault="00594F5A" w:rsidP="00594F5A">
      <w:pPr>
        <w:spacing w:line="240" w:lineRule="auto"/>
      </w:pPr>
      <w:r>
        <w:t xml:space="preserve">  .size-icon-entry { width: 48px; height: 48px; }</w:t>
      </w:r>
    </w:p>
    <w:p w:rsidR="00594F5A" w:rsidRDefault="00594F5A" w:rsidP="00594F5A">
      <w:pPr>
        <w:spacing w:line="240" w:lineRule="auto"/>
      </w:pPr>
      <w:r>
        <w:t xml:space="preserve">  .size-icon-card  { width: 40px; height: 40px; }</w:t>
      </w:r>
    </w:p>
    <w:p w:rsidR="00594F5A" w:rsidRDefault="00594F5A" w:rsidP="00594F5A">
      <w:pPr>
        <w:spacing w:line="240" w:lineRule="auto"/>
      </w:pPr>
      <w:r>
        <w:t xml:space="preserve">  .size-icon-sm    { width: 28px; height: 28px; }</w:t>
      </w:r>
    </w:p>
    <w:p w:rsidR="00594F5A" w:rsidRDefault="00594F5A" w:rsidP="00594F5A">
      <w:pPr>
        <w:spacing w:line="240" w:lineRule="auto"/>
      </w:pPr>
      <w:r>
        <w:t xml:space="preserve">  .size-badge      { width: 16px; height: 16px; font-size: 10px; }</w:t>
      </w:r>
    </w:p>
    <w:p w:rsidR="00594F5A" w:rsidRDefault="00594F5A" w:rsidP="00594F5A">
      <w:pPr>
        <w:spacing w:line="240" w:lineRule="auto"/>
      </w:pPr>
      <w:r>
        <w:t xml:space="preserve">  .size-icon-tab   { width: 30px; height: 30px; }</w:t>
      </w:r>
    </w:p>
    <w:p w:rsidR="00594F5A" w:rsidRDefault="00594F5A" w:rsidP="00594F5A">
      <w:pPr>
        <w:spacing w:line="240" w:lineRule="auto"/>
      </w:pPr>
      <w:r>
        <w:t xml:space="preserve">  .h-banner        { height: 140px;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.bg-gradient-layer-1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rgba(255,255,255,0.5) 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.bg-gradient-layer-2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94F5A" w:rsidRDefault="00594F5A" w:rsidP="00594F5A">
      <w:pPr>
        <w:spacing w:line="240" w:lineRule="auto"/>
      </w:pPr>
      <w:r>
        <w:lastRenderedPageBreak/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.bg-gradient-layer-3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.tap-scale { transition: transform 150ms ease; }</w:t>
      </w:r>
    </w:p>
    <w:p w:rsidR="00594F5A" w:rsidRDefault="00594F5A" w:rsidP="00594F5A">
      <w:pPr>
        <w:spacing w:line="240" w:lineRule="auto"/>
      </w:pPr>
      <w:r>
        <w:t xml:space="preserve">  .tap-scale:active { transform: scale(0.98); }</w:t>
      </w:r>
    </w:p>
    <w:p w:rsidR="00594F5A" w:rsidRDefault="00594F5A" w:rsidP="00594F5A">
      <w:pPr>
        <w:spacing w:line="240" w:lineRule="auto"/>
      </w:pPr>
      <w:r>
        <w:t xml:space="preserve">  .tap-opacity:active { opacity: 0.8;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.flex-distribute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.flex-center     { display: flex; align-items: center; }</w:t>
      </w:r>
    </w:p>
    <w:p w:rsidR="00594F5A" w:rsidRDefault="00594F5A" w:rsidP="00594F5A">
      <w:pPr>
        <w:spacing w:line="240" w:lineRule="auto"/>
      </w:pPr>
      <w:r>
        <w:t xml:space="preserve">  .flex-between   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.scrollbar-hide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.scrollbar-hide::-webkit-scrollbar { display: none; }</w:t>
      </w:r>
    </w:p>
    <w:p w:rsidR="00594F5A" w:rsidRDefault="00594F5A" w:rsidP="00594F5A">
      <w:pPr>
        <w:spacing w:line="240" w:lineRule="auto"/>
      </w:pPr>
      <w:r>
        <w:t xml:space="preserve">  .mobile-canvas,</w:t>
      </w:r>
    </w:p>
    <w:p w:rsidR="00594F5A" w:rsidRDefault="00594F5A" w:rsidP="00594F5A">
      <w:pPr>
        <w:spacing w:line="240" w:lineRule="auto"/>
      </w:pPr>
      <w:r>
        <w:t xml:space="preserve">  .mobile-canvas *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.mobile-canvas::-webkit-scrollbar,</w:t>
      </w:r>
    </w:p>
    <w:p w:rsidR="00594F5A" w:rsidRDefault="00594F5A" w:rsidP="00594F5A">
      <w:pPr>
        <w:spacing w:line="240" w:lineRule="auto"/>
      </w:pPr>
      <w:r>
        <w:t xml:space="preserve">  .mobile-canvas *::-webkit-scrollbar { display: none;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.divider { border: none; border-top: 1px solid var(--color-divider); margin: 0; }</w:t>
      </w:r>
    </w:p>
    <w:p w:rsidR="00594F5A" w:rsidRDefault="00594F5A" w:rsidP="00594F5A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</w:t>
      </w:r>
      <w:r>
        <w:lastRenderedPageBreak/>
        <w:t>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594F5A" w:rsidRDefault="00594F5A" w:rsidP="00594F5A">
      <w:pPr>
        <w:spacing w:line="240" w:lineRule="auto"/>
      </w:pPr>
      <w:r>
        <w:t xml:space="preserve">  transition-duration: 150ms;</w:t>
      </w:r>
    </w:p>
    <w:p w:rsidR="00594F5A" w:rsidRDefault="00594F5A" w:rsidP="00594F5A">
      <w:pPr>
        <w:spacing w:line="240" w:lineRule="auto"/>
      </w:pPr>
      <w:r>
        <w:t xml:space="preserve">  transition-timing-function: ease;</w:t>
      </w:r>
    </w:p>
    <w:p w:rsidR="00594F5A" w:rsidRDefault="00594F5A" w:rsidP="00594F5A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594F5A" w:rsidRDefault="00594F5A" w:rsidP="00594F5A">
      <w:pPr>
        <w:spacing w:line="240" w:lineRule="auto"/>
      </w:pPr>
      <w:r>
        <w:t xml:space="preserve">  display: -webkit-box;</w:t>
      </w:r>
    </w:p>
    <w:p w:rsidR="00594F5A" w:rsidRDefault="00594F5A" w:rsidP="00594F5A">
      <w:pPr>
        <w:spacing w:line="240" w:lineRule="auto"/>
      </w:pPr>
      <w:r>
        <w:t xml:space="preserve">  -webkit-line-clamp: 2;</w:t>
      </w:r>
    </w:p>
    <w:p w:rsidR="00594F5A" w:rsidRDefault="00594F5A" w:rsidP="00594F5A">
      <w:pPr>
        <w:spacing w:line="240" w:lineRule="auto"/>
      </w:pPr>
      <w:r>
        <w:t xml:space="preserve">  -webkit-box-orient: vertical;</w:t>
      </w:r>
    </w:p>
    <w:p w:rsidR="00594F5A" w:rsidRDefault="00594F5A" w:rsidP="00594F5A">
      <w:pPr>
        <w:spacing w:line="240" w:lineRule="auto"/>
      </w:pPr>
      <w:r>
        <w:t xml:space="preserve">  overflow: hidden;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@keyframes slide-in-right {</w:t>
      </w:r>
    </w:p>
    <w:p w:rsidR="00594F5A" w:rsidRDefault="00594F5A" w:rsidP="00594F5A">
      <w:pPr>
        <w:spacing w:line="240" w:lineRule="auto"/>
      </w:pPr>
      <w:r>
        <w:t xml:space="preserve">  from { transform: translateX(100%); }</w:t>
      </w:r>
    </w:p>
    <w:p w:rsidR="00594F5A" w:rsidRDefault="00594F5A" w:rsidP="00594F5A">
      <w:pPr>
        <w:spacing w:line="240" w:lineRule="auto"/>
      </w:pPr>
      <w:r>
        <w:t xml:space="preserve">  to   { transform: translateX(0);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slide-out-right {</w:t>
      </w:r>
    </w:p>
    <w:p w:rsidR="00594F5A" w:rsidRDefault="00594F5A" w:rsidP="00594F5A">
      <w:pPr>
        <w:spacing w:line="240" w:lineRule="auto"/>
      </w:pPr>
      <w:r>
        <w:t xml:space="preserve">  from { transform: translateX(0); }</w:t>
      </w:r>
    </w:p>
    <w:p w:rsidR="00594F5A" w:rsidRDefault="00594F5A" w:rsidP="00594F5A">
      <w:pPr>
        <w:spacing w:line="240" w:lineRule="auto"/>
      </w:pPr>
      <w:r>
        <w:t xml:space="preserve">  to   { transform: translateX(100%);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fade-in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slide-up {</w:t>
      </w:r>
    </w:p>
    <w:p w:rsidR="00594F5A" w:rsidRDefault="00594F5A" w:rsidP="00594F5A">
      <w:pPr>
        <w:spacing w:line="240" w:lineRule="auto"/>
      </w:pPr>
      <w:r>
        <w:t xml:space="preserve">  from { transform: translateY(100%); }</w:t>
      </w:r>
    </w:p>
    <w:p w:rsidR="00594F5A" w:rsidRDefault="00594F5A" w:rsidP="00594F5A">
      <w:pPr>
        <w:spacing w:line="240" w:lineRule="auto"/>
      </w:pPr>
      <w:r>
        <w:t xml:space="preserve">  to   { transform: translateY(0);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page-in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[data-component-id="carousel_main_image"].tf-cg-carousel-container,#tf-state-3 [data-component-id="carousel_main_image"] .tf-cg-carousel-container{</w:t>
      </w:r>
    </w:p>
    <w:p w:rsidR="00594F5A" w:rsidRDefault="00594F5A" w:rsidP="00594F5A">
      <w:pPr>
        <w:spacing w:line="240" w:lineRule="auto"/>
      </w:pPr>
      <w:r>
        <w:t xml:space="preserve">  width: 100%;</w:t>
      </w:r>
    </w:p>
    <w:p w:rsidR="00594F5A" w:rsidRDefault="00594F5A" w:rsidP="00594F5A">
      <w:pPr>
        <w:spacing w:line="240" w:lineRule="auto"/>
      </w:pPr>
      <w:r>
        <w:t xml:space="preserve">  box-sizing: border-box;</w:t>
      </w:r>
    </w:p>
    <w:p w:rsidR="00594F5A" w:rsidRDefault="00594F5A" w:rsidP="00594F5A">
      <w:pPr>
        <w:spacing w:line="240" w:lineRule="auto"/>
      </w:pPr>
      <w:r>
        <w:t>}#tf-state-3 [data-component-id="carousel_main_image"].tf-cg-carousel-track::-webkit-scrollbar,#tf-state-3 [data-component-id="carousel_main_image"] .tf-cg-carousel-track::-webkit-scrollbar{</w:t>
      </w:r>
    </w:p>
    <w:p w:rsidR="00594F5A" w:rsidRDefault="00594F5A" w:rsidP="00594F5A">
      <w:pPr>
        <w:spacing w:line="240" w:lineRule="auto"/>
      </w:pPr>
      <w:r>
        <w:t xml:space="preserve">  display: none;</w:t>
      </w:r>
    </w:p>
    <w:p w:rsidR="00594F5A" w:rsidRDefault="00594F5A" w:rsidP="00594F5A">
      <w:pPr>
        <w:spacing w:line="240" w:lineRule="auto"/>
      </w:pPr>
      <w:r>
        <w:t>}#tf-state-3 [data-component-id="carousel_main_image"].tf-cg-carousel-item,#tf-state-3 [data-component-id="carousel_main_image"] .tf-cg-carousel-item{</w:t>
      </w:r>
    </w:p>
    <w:p w:rsidR="00594F5A" w:rsidRDefault="00594F5A" w:rsidP="00594F5A">
      <w:pPr>
        <w:spacing w:line="240" w:lineRule="auto"/>
      </w:pPr>
      <w:r>
        <w:t xml:space="preserve">  transition: transform 150ms ease;</w:t>
      </w:r>
    </w:p>
    <w:p w:rsidR="00594F5A" w:rsidRDefault="00594F5A" w:rsidP="00594F5A">
      <w:pPr>
        <w:spacing w:line="240" w:lineRule="auto"/>
      </w:pPr>
      <w:r>
        <w:t>}#tf-state-3 [data-component-id="carousel_main_image"].tf-cg-carousel-item:active,#tf-state-3 [data-component-id="carousel_main_image"] .tf-cg-carousel-item:active{</w:t>
      </w:r>
    </w:p>
    <w:p w:rsidR="00594F5A" w:rsidRDefault="00594F5A" w:rsidP="00594F5A">
      <w:pPr>
        <w:spacing w:line="240" w:lineRule="auto"/>
      </w:pPr>
      <w:r>
        <w:t xml:space="preserve">  transform: scale(0.98);</w:t>
      </w:r>
    </w:p>
    <w:p w:rsidR="00594F5A" w:rsidRDefault="00594F5A" w:rsidP="00594F5A">
      <w:pPr>
        <w:spacing w:line="240" w:lineRule="auto"/>
      </w:pPr>
      <w:r>
        <w:t>}#tf-state-3 [data-component-id="carousel_main_image"].tf-cg-carousel-image,#tf-state-3 [data-component-id="carousel_main_image"] .tf-cg-carousel-image{</w:t>
      </w:r>
    </w:p>
    <w:p w:rsidR="00594F5A" w:rsidRDefault="00594F5A" w:rsidP="00594F5A">
      <w:pPr>
        <w:spacing w:line="240" w:lineRule="auto"/>
      </w:pPr>
      <w:r>
        <w:t xml:space="preserve">  display: block;</w:t>
      </w:r>
    </w:p>
    <w:p w:rsidR="00594F5A" w:rsidRDefault="00594F5A" w:rsidP="00594F5A">
      <w:pPr>
        <w:spacing w:line="240" w:lineRule="auto"/>
      </w:pPr>
      <w:r>
        <w:lastRenderedPageBreak/>
        <w:t xml:space="preserve">  width: 100%;</w:t>
      </w:r>
    </w:p>
    <w:p w:rsidR="00594F5A" w:rsidRDefault="00594F5A" w:rsidP="00594F5A">
      <w:pPr>
        <w:spacing w:line="240" w:lineRule="auto"/>
      </w:pPr>
      <w:r>
        <w:t xml:space="preserve">  height: auto;</w:t>
      </w:r>
    </w:p>
    <w:p w:rsidR="00594F5A" w:rsidRDefault="00594F5A" w:rsidP="00594F5A">
      <w:pPr>
        <w:spacing w:line="240" w:lineRule="auto"/>
      </w:pPr>
      <w:r>
        <w:t>}#tf-state-3 [data-component-id="carousel_main_image"].tf-cg-carousel-indicator,#tf-state-3 [data-component-id="carousel_main_image"] .tf-cg-carousel-indicator{</w:t>
      </w:r>
    </w:p>
    <w:p w:rsidR="00594F5A" w:rsidRDefault="00594F5A" w:rsidP="00594F5A">
      <w:pPr>
        <w:spacing w:line="240" w:lineRule="auto"/>
      </w:pPr>
      <w:r>
        <w:t xml:space="preserve">  transition: background-color 150ms ease;</w:t>
      </w:r>
    </w:p>
    <w:p w:rsidR="00594F5A" w:rsidRDefault="00594F5A" w:rsidP="00594F5A">
      <w:pPr>
        <w:spacing w:line="240" w:lineRule="auto"/>
      </w:pPr>
      <w:r>
        <w:t>}#tf-state-3 [data-component-id="carousel_main_image"].tf-cg-carousel-indicator:active,#tf-state-3 [data-component-id="carousel_main_image"] .tf-cg-carousel-indicator:active{</w:t>
      </w:r>
    </w:p>
    <w:p w:rsidR="00594F5A" w:rsidRDefault="00594F5A" w:rsidP="00594F5A">
      <w:pPr>
        <w:spacing w:line="240" w:lineRule="auto"/>
      </w:pPr>
      <w:r>
        <w:t xml:space="preserve">  background-color: var(--color-primary);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url('../assets/fonts/harmonyos-sans-sc/HarmonyOS_Sans_SC_Regular.ttf') format('truetype');</w:t>
      </w:r>
    </w:p>
    <w:p w:rsidR="00594F5A" w:rsidRDefault="00594F5A" w:rsidP="00594F5A">
      <w:pPr>
        <w:spacing w:line="240" w:lineRule="auto"/>
      </w:pPr>
      <w:r>
        <w:t xml:space="preserve">  font-weight: 400;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url('../assets/fonts/harmonyos-sans-sc/HarmonyOS_Sans_SC_Medium.ttf') format('truetype');</w:t>
      </w:r>
    </w:p>
    <w:p w:rsidR="00594F5A" w:rsidRDefault="00594F5A" w:rsidP="00594F5A">
      <w:pPr>
        <w:spacing w:line="240" w:lineRule="auto"/>
      </w:pPr>
      <w:r>
        <w:t xml:space="preserve">  font-weight: 500;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600;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@font-face {</w:t>
      </w:r>
    </w:p>
    <w:p w:rsidR="00594F5A" w:rsidRDefault="00594F5A" w:rsidP="00594F5A">
      <w:pPr>
        <w:spacing w:line="240" w:lineRule="auto"/>
      </w:pPr>
      <w:r>
        <w:t xml:space="preserve">  font-family: 'HarmonyOS Sans SC';</w:t>
      </w:r>
    </w:p>
    <w:p w:rsidR="00594F5A" w:rsidRDefault="00594F5A" w:rsidP="00594F5A">
      <w:pPr>
        <w:spacing w:line="240" w:lineRule="auto"/>
      </w:pPr>
      <w:r>
        <w:t xml:space="preserve">  src: url('../assets/fonts/harmonyos-sans-sc/HarmonyOS_Sans_SC_Bold.ttf') format('truetype');</w:t>
      </w:r>
    </w:p>
    <w:p w:rsidR="00594F5A" w:rsidRDefault="00594F5A" w:rsidP="00594F5A">
      <w:pPr>
        <w:spacing w:line="240" w:lineRule="auto"/>
      </w:pPr>
      <w:r>
        <w:t xml:space="preserve">  font-weight: 700;</w:t>
      </w:r>
    </w:p>
    <w:p w:rsidR="00594F5A" w:rsidRDefault="00594F5A" w:rsidP="00594F5A">
      <w:pPr>
        <w:spacing w:line="240" w:lineRule="auto"/>
      </w:pPr>
      <w:r>
        <w:t xml:space="preserve">  font-display: swap;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base {</w:t>
      </w:r>
    </w:p>
    <w:p w:rsidR="00594F5A" w:rsidRDefault="00594F5A" w:rsidP="00594F5A">
      <w:pPr>
        <w:spacing w:line="240" w:lineRule="auto"/>
      </w:pPr>
      <w:r>
        <w:t xml:space="preserve">  :root {</w:t>
      </w: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--background: oklch(1 0 0);</w:t>
      </w:r>
    </w:p>
    <w:p w:rsidR="00594F5A" w:rsidRDefault="00594F5A" w:rsidP="00594F5A">
      <w:pPr>
        <w:spacing w:line="240" w:lineRule="auto"/>
      </w:pPr>
      <w:r>
        <w:t xml:space="preserve">    --foreground: var(--color-text-primary);</w:t>
      </w:r>
    </w:p>
    <w:p w:rsidR="00594F5A" w:rsidRDefault="00594F5A" w:rsidP="00594F5A">
      <w:pPr>
        <w:spacing w:line="240" w:lineRule="auto"/>
      </w:pPr>
      <w:r>
        <w:t xml:space="preserve">    --card: var(--color-bg-card);</w:t>
      </w:r>
    </w:p>
    <w:p w:rsidR="00594F5A" w:rsidRDefault="00594F5A" w:rsidP="00594F5A">
      <w:pPr>
        <w:spacing w:line="240" w:lineRule="auto"/>
      </w:pPr>
      <w:r>
        <w:t xml:space="preserve">    --card-foreground: var(--color-text-primary);</w:t>
      </w:r>
    </w:p>
    <w:p w:rsidR="00594F5A" w:rsidRDefault="00594F5A" w:rsidP="00594F5A">
      <w:pPr>
        <w:spacing w:line="240" w:lineRule="auto"/>
      </w:pPr>
      <w:r>
        <w:t xml:space="preserve">    --popover: var(--color-bg-card);</w:t>
      </w:r>
    </w:p>
    <w:p w:rsidR="00594F5A" w:rsidRDefault="00594F5A" w:rsidP="00594F5A">
      <w:pPr>
        <w:spacing w:line="240" w:lineRule="auto"/>
      </w:pPr>
      <w:r>
        <w:t xml:space="preserve">    --popover-foreground: var(--color-text-primary);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var(--color-bg-hover);</w:t>
      </w:r>
    </w:p>
    <w:p w:rsidR="00594F5A" w:rsidRDefault="00594F5A" w:rsidP="00594F5A">
      <w:pPr>
        <w:spacing w:line="240" w:lineRule="auto"/>
      </w:pPr>
      <w:r>
        <w:t xml:space="preserve">    --secondary-foreground: var(--color-text-primary);</w:t>
      </w:r>
    </w:p>
    <w:p w:rsidR="00594F5A" w:rsidRDefault="00594F5A" w:rsidP="00594F5A">
      <w:pPr>
        <w:spacing w:line="240" w:lineRule="auto"/>
      </w:pPr>
      <w:r>
        <w:t xml:space="preserve">    --muted: var(--color-bg-disabled);</w:t>
      </w:r>
    </w:p>
    <w:p w:rsidR="00594F5A" w:rsidRDefault="00594F5A" w:rsidP="00594F5A">
      <w:pPr>
        <w:spacing w:line="240" w:lineRule="auto"/>
      </w:pPr>
      <w:r>
        <w:t xml:space="preserve">    --muted-foreground: var(--color-text-secondary);</w:t>
      </w:r>
    </w:p>
    <w:p w:rsidR="00594F5A" w:rsidRDefault="00594F5A" w:rsidP="00594F5A">
      <w:pPr>
        <w:spacing w:line="240" w:lineRule="auto"/>
      </w:pPr>
      <w:r>
        <w:t xml:space="preserve">    --accent: var(--color-primary-active);</w:t>
      </w:r>
    </w:p>
    <w:p w:rsidR="00594F5A" w:rsidRDefault="00594F5A" w:rsidP="00594F5A">
      <w:pPr>
        <w:spacing w:line="240" w:lineRule="auto"/>
      </w:pPr>
      <w:r>
        <w:t xml:space="preserve">    --accent-foreground: var(--color-primary);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var(--color-border-subtle);</w:t>
      </w:r>
    </w:p>
    <w:p w:rsidR="00594F5A" w:rsidRDefault="00594F5A" w:rsidP="00594F5A">
      <w:pPr>
        <w:spacing w:line="240" w:lineRule="auto"/>
      </w:pPr>
      <w:r>
        <w:t xml:space="preserve">    --input: var(--color-border-subtle);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--radius: 0.625rem;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oklch(0.985 0 0);</w:t>
      </w:r>
    </w:p>
    <w:p w:rsidR="00594F5A" w:rsidRDefault="00594F5A" w:rsidP="00594F5A">
      <w:pPr>
        <w:spacing w:line="240" w:lineRule="auto"/>
      </w:pPr>
      <w:r>
        <w:t xml:space="preserve">    --sidebar-foreground: var(--color-text-primary);</w:t>
      </w:r>
    </w:p>
    <w:p w:rsidR="00594F5A" w:rsidRDefault="00594F5A" w:rsidP="00594F5A">
      <w:pPr>
        <w:spacing w:line="240" w:lineRule="auto"/>
      </w:pPr>
      <w:r>
        <w:t xml:space="preserve">    --sidebar-primary: var(--color-primary);</w:t>
      </w:r>
    </w:p>
    <w:p w:rsidR="00594F5A" w:rsidRDefault="00594F5A" w:rsidP="00594F5A">
      <w:pPr>
        <w:spacing w:line="240" w:lineRule="auto"/>
      </w:pPr>
      <w:r>
        <w:t xml:space="preserve">    --sidebar-primary-foreground: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--sidebar-accent: var(--color-primary-active);</w:t>
      </w:r>
    </w:p>
    <w:p w:rsidR="00594F5A" w:rsidRDefault="00594F5A" w:rsidP="00594F5A">
      <w:pPr>
        <w:spacing w:line="240" w:lineRule="auto"/>
      </w:pPr>
      <w:r>
        <w:t xml:space="preserve">    --sidebar-accent-foreground: var(--color-primary);</w:t>
      </w:r>
    </w:p>
    <w:p w:rsidR="00594F5A" w:rsidRDefault="00594F5A" w:rsidP="00594F5A">
      <w:pPr>
        <w:spacing w:line="240" w:lineRule="auto"/>
      </w:pPr>
      <w:r>
        <w:t xml:space="preserve">    --sidebar-border: var(--color-border-subtle);</w:t>
      </w:r>
    </w:p>
    <w:p w:rsidR="00594F5A" w:rsidRDefault="00594F5A" w:rsidP="00594F5A">
      <w:pPr>
        <w:spacing w:line="240" w:lineRule="auto"/>
      </w:pPr>
      <w:r>
        <w:t xml:space="preserve">    --sidebar-ring: var(--color-primary);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</w:t>
      </w:r>
    </w:p>
    <w:p w:rsidR="00594F5A" w:rsidRDefault="00594F5A" w:rsidP="00594F5A">
      <w:pPr>
        <w:spacing w:line="240" w:lineRule="auto"/>
      </w:pPr>
      <w:r>
        <w:t xml:space="preserve">    --color-text-primary:     rgba(0, 0, 0, 0.9);</w:t>
      </w:r>
    </w:p>
    <w:p w:rsidR="00594F5A" w:rsidRDefault="00594F5A" w:rsidP="00594F5A">
      <w:pPr>
        <w:spacing w:line="240" w:lineRule="auto"/>
      </w:pPr>
      <w:r>
        <w:t xml:space="preserve">    --color-text-secondary:   rgba(0, 0, 0, 0.6);</w:t>
      </w:r>
    </w:p>
    <w:p w:rsidR="00594F5A" w:rsidRDefault="00594F5A" w:rsidP="00594F5A">
      <w:pPr>
        <w:spacing w:line="240" w:lineRule="auto"/>
      </w:pPr>
      <w:r>
        <w:t xml:space="preserve">    --color-text-muted:       rgba(0, 0, 0, 0.4);</w:t>
      </w:r>
    </w:p>
    <w:p w:rsidR="00594F5A" w:rsidRDefault="00594F5A" w:rsidP="00594F5A">
      <w:pPr>
        <w:spacing w:line="240" w:lineRule="auto"/>
      </w:pPr>
      <w:r>
        <w:t xml:space="preserve">    --color-text-hint:        rgba(0, 0, 0, 0.4);</w:t>
      </w:r>
    </w:p>
    <w:p w:rsidR="00594F5A" w:rsidRDefault="00594F5A" w:rsidP="00594F5A">
      <w:pPr>
        <w:spacing w:line="240" w:lineRule="auto"/>
      </w:pPr>
      <w:r>
        <w:lastRenderedPageBreak/>
        <w:t xml:space="preserve">    --color-text-disabled:    rgba(0, 0, 0, 0.2);</w:t>
      </w:r>
    </w:p>
    <w:p w:rsidR="00594F5A" w:rsidRDefault="00594F5A" w:rsidP="00594F5A">
      <w:pPr>
        <w:spacing w:line="240" w:lineRule="auto"/>
      </w:pPr>
      <w:r>
        <w:t xml:space="preserve">    --color-text-white:       #ffffff;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--color-primary: #C7000B;</w:t>
      </w:r>
    </w:p>
    <w:p w:rsidR="00594F5A" w:rsidRDefault="00594F5A" w:rsidP="00594F5A">
      <w:pPr>
        <w:spacing w:line="240" w:lineRule="auto"/>
      </w:pPr>
      <w:r>
        <w:t xml:space="preserve">    --color-primary-disabled: rgba(199, 0, 11, 0.4);</w:t>
      </w:r>
    </w:p>
    <w:p w:rsidR="00594F5A" w:rsidRDefault="00594F5A" w:rsidP="00594F5A">
      <w:pPr>
        <w:spacing w:line="240" w:lineRule="auto"/>
      </w:pPr>
      <w:r>
        <w:t xml:space="preserve">    --color-primary-soft: rgba(199, 0, 11, 0.05);</w:t>
      </w:r>
    </w:p>
    <w:p w:rsidR="00594F5A" w:rsidRDefault="00594F5A" w:rsidP="00594F5A">
      <w:pPr>
        <w:spacing w:line="240" w:lineRule="auto"/>
      </w:pPr>
      <w:r>
        <w:t xml:space="preserve">    --color-primary-active: rgba(199, 0, 11, 0.08);</w:t>
      </w:r>
    </w:p>
    <w:p w:rsidR="00594F5A" w:rsidRDefault="00594F5A" w:rsidP="00594F5A">
      <w:pPr>
        <w:spacing w:line="240" w:lineRule="auto"/>
      </w:pPr>
      <w:r>
        <w:t xml:space="preserve">    --color-orange: #FF8C42;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--color-success: #10B981;</w:t>
      </w:r>
    </w:p>
    <w:p w:rsidR="00594F5A" w:rsidRDefault="00594F5A" w:rsidP="00594F5A">
      <w:pPr>
        <w:spacing w:line="240" w:lineRule="auto"/>
      </w:pPr>
      <w:r>
        <w:t xml:space="preserve">    --color-warning: #F97316;</w:t>
      </w:r>
    </w:p>
    <w:p w:rsidR="00594F5A" w:rsidRDefault="00594F5A" w:rsidP="00594F5A">
      <w:pPr>
        <w:spacing w:line="240" w:lineRule="auto"/>
      </w:pPr>
      <w:r>
        <w:t xml:space="preserve">    --color-error: #DC2626;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--color-bg-page: #F2F3F5;</w:t>
      </w:r>
    </w:p>
    <w:p w:rsidR="00594F5A" w:rsidRDefault="00594F5A" w:rsidP="00594F5A">
      <w:pPr>
        <w:spacing w:line="240" w:lineRule="auto"/>
      </w:pPr>
      <w:r>
        <w:t xml:space="preserve">    --color-bg-card: #ffffff;</w:t>
      </w:r>
    </w:p>
    <w:p w:rsidR="00594F5A" w:rsidRDefault="00594F5A" w:rsidP="00594F5A">
      <w:pPr>
        <w:spacing w:line="240" w:lineRule="auto"/>
      </w:pPr>
      <w:r>
        <w:t xml:space="preserve">    --color-bg-hover: rgba(0, 0, 0, 0.04);</w:t>
      </w:r>
    </w:p>
    <w:p w:rsidR="00594F5A" w:rsidRDefault="00594F5A" w:rsidP="00594F5A">
      <w:pPr>
        <w:spacing w:line="240" w:lineRule="auto"/>
      </w:pPr>
      <w:r>
        <w:t xml:space="preserve">    --color-bg-disabled: rgba(0, 0, 0, 0.05);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--color-border-subtle: rgba(0, 0, 0, 0.06);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--color-divider-strong:  rgba(0, 0, 0, 0.6);</w:t>
      </w:r>
    </w:p>
    <w:p w:rsidR="00594F5A" w:rsidRDefault="00594F5A" w:rsidP="00594F5A">
      <w:pPr>
        <w:spacing w:line="240" w:lineRule="auto"/>
      </w:pPr>
      <w:r>
        <w:t xml:space="preserve">    --color-divider:         rgba(0, 0, 0, 0.1);</w:t>
      </w:r>
    </w:p>
    <w:p w:rsidR="00594F5A" w:rsidRDefault="00594F5A" w:rsidP="00594F5A">
      <w:pPr>
        <w:spacing w:line="240" w:lineRule="auto"/>
      </w:pPr>
      <w:r>
        <w:t xml:space="preserve">    --color-divider-subtle:  rgba(0, 0, 0, 0.05);</w:t>
      </w:r>
    </w:p>
    <w:p w:rsidR="00594F5A" w:rsidRDefault="00594F5A" w:rsidP="00594F5A">
      <w:pPr>
        <w:spacing w:line="240" w:lineRule="auto"/>
      </w:pPr>
      <w:r>
        <w:t xml:space="preserve">    --color-divider-faint:   rgba(0, 0, 0, 0.03);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--color-mask: rgba(0, 0, 0, 0.3);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--radius-xxs: 4px;</w:t>
      </w:r>
    </w:p>
    <w:p w:rsidR="00594F5A" w:rsidRDefault="00594F5A" w:rsidP="00594F5A">
      <w:pPr>
        <w:spacing w:line="240" w:lineRule="auto"/>
      </w:pPr>
      <w:r>
        <w:t xml:space="preserve">    --radius-md: 12px;</w:t>
      </w:r>
    </w:p>
    <w:p w:rsidR="00594F5A" w:rsidRDefault="00594F5A" w:rsidP="00594F5A">
      <w:pPr>
        <w:spacing w:line="240" w:lineRule="auto"/>
      </w:pPr>
      <w:r>
        <w:t xml:space="preserve">    --radius-lg: 16px;</w:t>
      </w:r>
    </w:p>
    <w:p w:rsidR="00594F5A" w:rsidRDefault="00594F5A" w:rsidP="00594F5A">
      <w:pPr>
        <w:spacing w:line="240" w:lineRule="auto"/>
      </w:pPr>
      <w:r>
        <w:t xml:space="preserve">    --radius-xl: 18px;</w:t>
      </w:r>
    </w:p>
    <w:p w:rsidR="00594F5A" w:rsidRDefault="00594F5A" w:rsidP="00594F5A">
      <w:pPr>
        <w:spacing w:line="240" w:lineRule="auto"/>
      </w:pPr>
      <w:r>
        <w:t xml:space="preserve">    --radius-2xl: 20px;</w:t>
      </w:r>
    </w:p>
    <w:p w:rsidR="00594F5A" w:rsidRDefault="00594F5A" w:rsidP="00594F5A">
      <w:pPr>
        <w:spacing w:line="240" w:lineRule="auto"/>
      </w:pPr>
      <w:r>
        <w:t xml:space="preserve">    --radius-3xl: 24px;</w:t>
      </w:r>
    </w:p>
    <w:p w:rsidR="00594F5A" w:rsidRDefault="00594F5A" w:rsidP="00594F5A">
      <w:pPr>
        <w:spacing w:line="240" w:lineRule="auto"/>
      </w:pPr>
      <w:r>
        <w:t xml:space="preserve">    --radius-4xl: 32px;</w:t>
      </w:r>
    </w:p>
    <w:p w:rsidR="00594F5A" w:rsidRDefault="00594F5A" w:rsidP="00594F5A">
      <w:pPr>
        <w:spacing w:line="240" w:lineRule="auto"/>
      </w:pPr>
      <w:r>
        <w:t xml:space="preserve">    --radius-full: 9999px;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--shadow-sm: 0 1px 6px 0 rgba(0, 0, 0, 0.08);</w:t>
      </w:r>
    </w:p>
    <w:p w:rsidR="00594F5A" w:rsidRDefault="00594F5A" w:rsidP="00594F5A">
      <w:pPr>
        <w:spacing w:line="240" w:lineRule="auto"/>
      </w:pPr>
      <w:r>
        <w:t xml:space="preserve">    --shadow-md: 0 8px 24px 0 rgba(0, 0, 0, 0.08);</w:t>
      </w:r>
    </w:p>
    <w:p w:rsidR="00594F5A" w:rsidRDefault="00594F5A" w:rsidP="00594F5A">
      <w:pPr>
        <w:spacing w:line="240" w:lineRule="auto"/>
      </w:pPr>
      <w:r>
        <w:t xml:space="preserve">    --shadow-lg: 0 8px 24px 0 rgba(0, 0, 0, 0.16);</w:t>
      </w:r>
    </w:p>
    <w:p w:rsidR="00594F5A" w:rsidRDefault="00594F5A" w:rsidP="00594F5A">
      <w:pPr>
        <w:spacing w:line="240" w:lineRule="auto"/>
      </w:pPr>
      <w:r>
        <w:t xml:space="preserve">    --shadow-xl: 0 10px 20px 0 rgba(0, 0, 0, 0.15);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--font-caption-10:  10px;</w:t>
      </w:r>
    </w:p>
    <w:p w:rsidR="00594F5A" w:rsidRDefault="00594F5A" w:rsidP="00594F5A">
      <w:pPr>
        <w:spacing w:line="240" w:lineRule="auto"/>
      </w:pPr>
      <w:r>
        <w:t xml:space="preserve">    --font-caption-12:  12px;</w:t>
      </w:r>
    </w:p>
    <w:p w:rsidR="00594F5A" w:rsidRDefault="00594F5A" w:rsidP="00594F5A">
      <w:pPr>
        <w:spacing w:line="240" w:lineRule="auto"/>
      </w:pPr>
      <w:r>
        <w:lastRenderedPageBreak/>
        <w:t xml:space="preserve">    --font-display-36: 36px;</w:t>
      </w:r>
    </w:p>
    <w:p w:rsidR="00594F5A" w:rsidRDefault="00594F5A" w:rsidP="00594F5A">
      <w:pPr>
        <w:spacing w:line="240" w:lineRule="auto"/>
      </w:pPr>
      <w:r>
        <w:t xml:space="preserve">    --font-display-48: 48px;</w:t>
      </w:r>
    </w:p>
    <w:p w:rsidR="00594F5A" w:rsidRDefault="00594F5A" w:rsidP="00594F5A">
      <w:pPr>
        <w:spacing w:line="240" w:lineRule="auto"/>
      </w:pPr>
      <w:r>
        <w:t xml:space="preserve">    --font-display-60: 60px;</w:t>
      </w:r>
    </w:p>
    <w:p w:rsidR="00594F5A" w:rsidRDefault="00594F5A" w:rsidP="00594F5A">
      <w:pPr>
        <w:spacing w:line="240" w:lineRule="auto"/>
      </w:pPr>
      <w:r>
        <w:t xml:space="preserve">    --font-headline-12: 12px;</w:t>
      </w:r>
    </w:p>
    <w:p w:rsidR="00594F5A" w:rsidRDefault="00594F5A" w:rsidP="00594F5A">
      <w:pPr>
        <w:spacing w:line="240" w:lineRule="auto"/>
      </w:pPr>
      <w:r>
        <w:t xml:space="preserve">    --font-headline-14: 14px;</w:t>
      </w:r>
    </w:p>
    <w:p w:rsidR="00594F5A" w:rsidRDefault="00594F5A" w:rsidP="00594F5A">
      <w:pPr>
        <w:spacing w:line="240" w:lineRule="auto"/>
      </w:pPr>
      <w:r>
        <w:t xml:space="preserve">    --font-headline-16: 16px;</w:t>
      </w:r>
    </w:p>
    <w:p w:rsidR="00594F5A" w:rsidRDefault="00594F5A" w:rsidP="00594F5A">
      <w:pPr>
        <w:spacing w:line="240" w:lineRule="auto"/>
      </w:pPr>
      <w:r>
        <w:t xml:space="preserve">    --font-headline-18: 18px;</w:t>
      </w:r>
    </w:p>
    <w:p w:rsidR="00594F5A" w:rsidRDefault="00594F5A" w:rsidP="00594F5A">
      <w:pPr>
        <w:spacing w:line="240" w:lineRule="auto"/>
      </w:pPr>
      <w:r>
        <w:t xml:space="preserve">    --font-headline-20: 20px;</w:t>
      </w:r>
    </w:p>
    <w:p w:rsidR="00594F5A" w:rsidRDefault="00594F5A" w:rsidP="00594F5A">
      <w:pPr>
        <w:spacing w:line="240" w:lineRule="auto"/>
      </w:pPr>
      <w:r>
        <w:t xml:space="preserve">    --font-headline-24: 24px;</w:t>
      </w:r>
    </w:p>
    <w:p w:rsidR="00594F5A" w:rsidRDefault="00594F5A" w:rsidP="00594F5A">
      <w:pPr>
        <w:spacing w:line="240" w:lineRule="auto"/>
      </w:pPr>
      <w:r>
        <w:t xml:space="preserve">    --font-body-12: 12px;</w:t>
      </w:r>
    </w:p>
    <w:p w:rsidR="00594F5A" w:rsidRDefault="00594F5A" w:rsidP="00594F5A">
      <w:pPr>
        <w:spacing w:line="240" w:lineRule="auto"/>
      </w:pPr>
      <w:r>
        <w:t xml:space="preserve">    --font-body-14: 14px;</w:t>
      </w:r>
    </w:p>
    <w:p w:rsidR="00594F5A" w:rsidRDefault="00594F5A" w:rsidP="00594F5A">
      <w:pPr>
        <w:spacing w:line="240" w:lineRule="auto"/>
      </w:pPr>
      <w:r>
        <w:t xml:space="preserve">    --font-body-16: 16px;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--font-weight-regular:  400;</w:t>
      </w:r>
    </w:p>
    <w:p w:rsidR="00594F5A" w:rsidRDefault="00594F5A" w:rsidP="00594F5A">
      <w:pPr>
        <w:spacing w:line="240" w:lineRule="auto"/>
      </w:pPr>
      <w:r>
        <w:t xml:space="preserve">    --font-weight-medium:   500;</w:t>
      </w:r>
    </w:p>
    <w:p w:rsidR="00594F5A" w:rsidRDefault="00594F5A" w:rsidP="00594F5A">
      <w:pPr>
        <w:spacing w:line="240" w:lineRule="auto"/>
      </w:pPr>
      <w:r>
        <w:t xml:space="preserve">    --font-weight-semibold: 600;</w:t>
      </w:r>
    </w:p>
    <w:p w:rsidR="00594F5A" w:rsidRDefault="00594F5A" w:rsidP="00594F5A">
      <w:pPr>
        <w:spacing w:line="240" w:lineRule="auto"/>
      </w:pPr>
      <w:r>
        <w:t xml:space="preserve">    --font-weight-bold:     700;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--line-height-12: 12px;</w:t>
      </w:r>
    </w:p>
    <w:p w:rsidR="00594F5A" w:rsidRDefault="00594F5A" w:rsidP="00594F5A">
      <w:pPr>
        <w:spacing w:line="240" w:lineRule="auto"/>
      </w:pPr>
      <w:r>
        <w:t xml:space="preserve">    --line-height-14: 14px;</w:t>
      </w:r>
    </w:p>
    <w:p w:rsidR="00594F5A" w:rsidRDefault="00594F5A" w:rsidP="00594F5A">
      <w:pPr>
        <w:spacing w:line="240" w:lineRule="auto"/>
      </w:pPr>
      <w:r>
        <w:t xml:space="preserve">    --line-height-16: 16px;</w:t>
      </w:r>
    </w:p>
    <w:p w:rsidR="00594F5A" w:rsidRDefault="00594F5A" w:rsidP="00594F5A">
      <w:pPr>
        <w:spacing w:line="240" w:lineRule="auto"/>
      </w:pPr>
      <w:r>
        <w:t xml:space="preserve">    --line-height-18: 18px;</w:t>
      </w:r>
    </w:p>
    <w:p w:rsidR="00594F5A" w:rsidRDefault="00594F5A" w:rsidP="00594F5A">
      <w:pPr>
        <w:spacing w:line="240" w:lineRule="auto"/>
      </w:pPr>
      <w:r>
        <w:t xml:space="preserve">    --line-height-20: 20px;</w:t>
      </w:r>
    </w:p>
    <w:p w:rsidR="00594F5A" w:rsidRDefault="00594F5A" w:rsidP="00594F5A">
      <w:pPr>
        <w:spacing w:line="240" w:lineRule="auto"/>
      </w:pPr>
      <w:r>
        <w:t xml:space="preserve">    --line-height-24: 24px;</w:t>
      </w:r>
    </w:p>
    <w:p w:rsidR="00594F5A" w:rsidRDefault="00594F5A" w:rsidP="00594F5A">
      <w:pPr>
        <w:spacing w:line="240" w:lineRule="auto"/>
      </w:pPr>
      <w:r>
        <w:t xml:space="preserve">    --line-height-26: 26px;</w:t>
      </w:r>
    </w:p>
    <w:p w:rsidR="00594F5A" w:rsidRDefault="00594F5A" w:rsidP="00594F5A">
      <w:pPr>
        <w:spacing w:line="240" w:lineRule="auto"/>
      </w:pPr>
      <w:r>
        <w:t xml:space="preserve">    --line-height-30: 30px;</w:t>
      </w:r>
    </w:p>
    <w:p w:rsidR="00594F5A" w:rsidRDefault="00594F5A" w:rsidP="00594F5A">
      <w:pPr>
        <w:spacing w:line="240" w:lineRule="auto"/>
      </w:pPr>
      <w:r>
        <w:t xml:space="preserve">    --line-height-32: 32px;</w:t>
      </w:r>
    </w:p>
    <w:p w:rsidR="00594F5A" w:rsidRDefault="00594F5A" w:rsidP="00594F5A">
      <w:pPr>
        <w:spacing w:line="240" w:lineRule="auto"/>
      </w:pPr>
      <w:r>
        <w:t xml:space="preserve">    --line-height-36: 36px;</w:t>
      </w:r>
    </w:p>
    <w:p w:rsidR="00594F5A" w:rsidRDefault="00594F5A" w:rsidP="00594F5A">
      <w:pPr>
        <w:spacing w:line="240" w:lineRule="auto"/>
      </w:pPr>
      <w:r>
        <w:t xml:space="preserve">    --line-height-48: 48px;</w:t>
      </w:r>
    </w:p>
    <w:p w:rsidR="00594F5A" w:rsidRDefault="00594F5A" w:rsidP="00594F5A">
      <w:pPr>
        <w:spacing w:line="240" w:lineRule="auto"/>
      </w:pPr>
      <w:r>
        <w:t xml:space="preserve">    --line-height-60: 60px;</w:t>
      </w:r>
    </w:p>
    <w:p w:rsidR="00594F5A" w:rsidRDefault="00594F5A" w:rsidP="00594F5A">
      <w:pPr>
        <w:spacing w:line="240" w:lineRule="auto"/>
      </w:pPr>
      <w:r>
        <w:t xml:space="preserve">    --line-height-64: 64px;</w:t>
      </w:r>
    </w:p>
    <w:p w:rsidR="00594F5A" w:rsidRDefault="00594F5A" w:rsidP="00594F5A">
      <w:pPr>
        <w:spacing w:line="240" w:lineRule="auto"/>
      </w:pPr>
      <w:r>
        <w:t xml:space="preserve">    --line-height-80: 80px;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  --spacing-xs: 4px;</w:t>
      </w:r>
    </w:p>
    <w:p w:rsidR="00594F5A" w:rsidRDefault="00594F5A" w:rsidP="00594F5A">
      <w:pPr>
        <w:spacing w:line="240" w:lineRule="auto"/>
      </w:pPr>
      <w:r>
        <w:t xml:space="preserve">    --spacing-sm: 6px;</w:t>
      </w:r>
    </w:p>
    <w:p w:rsidR="00594F5A" w:rsidRDefault="00594F5A" w:rsidP="00594F5A">
      <w:pPr>
        <w:spacing w:line="240" w:lineRule="auto"/>
      </w:pPr>
      <w:r>
        <w:t xml:space="preserve">    --spacing-md: 8px;</w:t>
      </w:r>
    </w:p>
    <w:p w:rsidR="00594F5A" w:rsidRDefault="00594F5A" w:rsidP="00594F5A">
      <w:pPr>
        <w:spacing w:line="240" w:lineRule="auto"/>
      </w:pPr>
      <w:r>
        <w:t xml:space="preserve">    --spacing-lg: 12px;</w:t>
      </w:r>
    </w:p>
    <w:p w:rsidR="00594F5A" w:rsidRDefault="00594F5A" w:rsidP="00594F5A">
      <w:pPr>
        <w:spacing w:line="240" w:lineRule="auto"/>
      </w:pPr>
      <w:r>
        <w:t xml:space="preserve">    --spacing-xl: 16px;</w:t>
      </w:r>
    </w:p>
    <w:p w:rsidR="00594F5A" w:rsidRDefault="00594F5A" w:rsidP="00594F5A">
      <w:pPr>
        <w:spacing w:line="240" w:lineRule="auto"/>
      </w:pPr>
      <w:r>
        <w:t xml:space="preserve">    --spacing-2xl: 24px;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.dark {</w:t>
      </w:r>
    </w:p>
    <w:p w:rsidR="00594F5A" w:rsidRDefault="00594F5A" w:rsidP="00594F5A">
      <w:pPr>
        <w:spacing w:line="240" w:lineRule="auto"/>
      </w:pPr>
      <w:r>
        <w:t xml:space="preserve">    --background: oklch(0.145 0 0);</w:t>
      </w:r>
    </w:p>
    <w:p w:rsidR="00594F5A" w:rsidRDefault="00594F5A" w:rsidP="00594F5A">
      <w:pPr>
        <w:spacing w:line="240" w:lineRule="auto"/>
      </w:pPr>
      <w:r>
        <w:lastRenderedPageBreak/>
        <w:t xml:space="preserve">    --foreground: oklch(0.985 0 0);</w:t>
      </w:r>
    </w:p>
    <w:p w:rsidR="00594F5A" w:rsidRDefault="00594F5A" w:rsidP="00594F5A">
      <w:pPr>
        <w:spacing w:line="240" w:lineRule="auto"/>
      </w:pPr>
      <w:r>
        <w:t xml:space="preserve">    --card: oklch(0.205 0 0);</w:t>
      </w:r>
    </w:p>
    <w:p w:rsidR="00594F5A" w:rsidRDefault="00594F5A" w:rsidP="00594F5A">
      <w:pPr>
        <w:spacing w:line="240" w:lineRule="auto"/>
      </w:pPr>
      <w:r>
        <w:t xml:space="preserve">    --card-foreground: oklch(0.985 0 0);</w:t>
      </w:r>
    </w:p>
    <w:p w:rsidR="00594F5A" w:rsidRDefault="00594F5A" w:rsidP="00594F5A">
      <w:pPr>
        <w:spacing w:line="240" w:lineRule="auto"/>
      </w:pPr>
      <w:r>
        <w:t xml:space="preserve">    --popover: oklch(0.205 0 0);</w:t>
      </w:r>
    </w:p>
    <w:p w:rsidR="00594F5A" w:rsidRDefault="00594F5A" w:rsidP="00594F5A">
      <w:pPr>
        <w:spacing w:line="240" w:lineRule="auto"/>
      </w:pPr>
      <w:r>
        <w:t xml:space="preserve">    --popover-foreground: oklch(0.985 0 0);</w:t>
      </w:r>
    </w:p>
    <w:p w:rsidR="00594F5A" w:rsidRDefault="00594F5A" w:rsidP="00594F5A">
      <w:pPr>
        <w:spacing w:line="240" w:lineRule="auto"/>
      </w:pPr>
      <w:r>
        <w:t xml:space="preserve">    --primary: var(--color-primary);</w:t>
      </w:r>
    </w:p>
    <w:p w:rsidR="00594F5A" w:rsidRDefault="00594F5A" w:rsidP="00594F5A">
      <w:pPr>
        <w:spacing w:line="240" w:lineRule="auto"/>
      </w:pPr>
      <w:r>
        <w:t xml:space="preserve">    --primary-foreground: var(--color-text-white);</w:t>
      </w:r>
    </w:p>
    <w:p w:rsidR="00594F5A" w:rsidRDefault="00594F5A" w:rsidP="00594F5A">
      <w:pPr>
        <w:spacing w:line="240" w:lineRule="auto"/>
      </w:pPr>
      <w:r>
        <w:t xml:space="preserve">    --secondary: oklch(0.269 0 0);</w:t>
      </w:r>
    </w:p>
    <w:p w:rsidR="00594F5A" w:rsidRDefault="00594F5A" w:rsidP="00594F5A">
      <w:pPr>
        <w:spacing w:line="240" w:lineRule="auto"/>
      </w:pPr>
      <w:r>
        <w:t xml:space="preserve">    --secondary-foreground: oklch(0.985 0 0);</w:t>
      </w:r>
    </w:p>
    <w:p w:rsidR="00594F5A" w:rsidRDefault="00594F5A" w:rsidP="00594F5A">
      <w:pPr>
        <w:spacing w:line="240" w:lineRule="auto"/>
      </w:pPr>
      <w:r>
        <w:t xml:space="preserve">    --muted: oklch(0.269 0 0);</w:t>
      </w:r>
    </w:p>
    <w:p w:rsidR="00594F5A" w:rsidRDefault="00594F5A" w:rsidP="00594F5A">
      <w:pPr>
        <w:spacing w:line="240" w:lineRule="auto"/>
      </w:pPr>
      <w:r>
        <w:t xml:space="preserve">    --muted-foreground: oklch(0.708 0 0);</w:t>
      </w:r>
    </w:p>
    <w:p w:rsidR="00594F5A" w:rsidRDefault="00594F5A" w:rsidP="00594F5A">
      <w:pPr>
        <w:spacing w:line="240" w:lineRule="auto"/>
      </w:pPr>
      <w:r>
        <w:t xml:space="preserve">    --accent: oklch(0.269 0 0);</w:t>
      </w:r>
    </w:p>
    <w:p w:rsidR="00594F5A" w:rsidRDefault="00594F5A" w:rsidP="00594F5A">
      <w:pPr>
        <w:spacing w:line="240" w:lineRule="auto"/>
      </w:pPr>
      <w:r>
        <w:t xml:space="preserve">    --accent-foreground: oklch(0.985 0 0);</w:t>
      </w:r>
    </w:p>
    <w:p w:rsidR="00594F5A" w:rsidRDefault="00594F5A" w:rsidP="00594F5A">
      <w:pPr>
        <w:spacing w:line="240" w:lineRule="auto"/>
      </w:pPr>
      <w:r>
        <w:t xml:space="preserve">    --destructive: var(--color-error);</w:t>
      </w:r>
    </w:p>
    <w:p w:rsidR="00594F5A" w:rsidRDefault="00594F5A" w:rsidP="00594F5A">
      <w:pPr>
        <w:spacing w:line="240" w:lineRule="auto"/>
      </w:pPr>
      <w:r>
        <w:t xml:space="preserve">    --destructive-foreground: var(--color-text-white);</w:t>
      </w:r>
    </w:p>
    <w:p w:rsidR="00594F5A" w:rsidRDefault="00594F5A" w:rsidP="00594F5A">
      <w:pPr>
        <w:spacing w:line="240" w:lineRule="auto"/>
      </w:pPr>
      <w:r>
        <w:t xml:space="preserve">    --border: oklch(1 0 0 / 10%);</w:t>
      </w:r>
    </w:p>
    <w:p w:rsidR="00594F5A" w:rsidRDefault="00594F5A" w:rsidP="00594F5A">
      <w:pPr>
        <w:spacing w:line="240" w:lineRule="auto"/>
      </w:pPr>
      <w:r>
        <w:t xml:space="preserve">    --input: oklch(1 0 0 / 15%);</w:t>
      </w:r>
    </w:p>
    <w:p w:rsidR="00594F5A" w:rsidRDefault="00594F5A" w:rsidP="00594F5A">
      <w:pPr>
        <w:spacing w:line="240" w:lineRule="auto"/>
      </w:pPr>
      <w:r>
        <w:t xml:space="preserve">    --ring: var(--color-primary);</w:t>
      </w:r>
    </w:p>
    <w:p w:rsidR="00594F5A" w:rsidRDefault="00594F5A" w:rsidP="00594F5A">
      <w:pPr>
        <w:spacing w:line="240" w:lineRule="auto"/>
      </w:pPr>
      <w:r>
        <w:t xml:space="preserve">    --chart-1: oklch(0.87 0 0);</w:t>
      </w:r>
    </w:p>
    <w:p w:rsidR="00594F5A" w:rsidRDefault="00594F5A" w:rsidP="00594F5A">
      <w:pPr>
        <w:spacing w:line="240" w:lineRule="auto"/>
      </w:pPr>
      <w:r>
        <w:t xml:space="preserve">    --chart-2: oklch(0.556 0 0);</w:t>
      </w:r>
    </w:p>
    <w:p w:rsidR="00594F5A" w:rsidRDefault="00594F5A" w:rsidP="00594F5A">
      <w:pPr>
        <w:spacing w:line="240" w:lineRule="auto"/>
      </w:pPr>
      <w:r>
        <w:t xml:space="preserve">    --chart-3: oklch(0.439 0 0);</w:t>
      </w:r>
    </w:p>
    <w:p w:rsidR="00594F5A" w:rsidRDefault="00594F5A" w:rsidP="00594F5A">
      <w:pPr>
        <w:spacing w:line="240" w:lineRule="auto"/>
      </w:pPr>
      <w:r>
        <w:t xml:space="preserve">    --chart-4: oklch(0.371 0 0);</w:t>
      </w:r>
    </w:p>
    <w:p w:rsidR="00594F5A" w:rsidRDefault="00594F5A" w:rsidP="00594F5A">
      <w:pPr>
        <w:spacing w:line="240" w:lineRule="auto"/>
      </w:pPr>
      <w:r>
        <w:t xml:space="preserve">    --chart-5: oklch(0.269 0 0);</w:t>
      </w:r>
    </w:p>
    <w:p w:rsidR="00594F5A" w:rsidRDefault="00594F5A" w:rsidP="00594F5A">
      <w:pPr>
        <w:spacing w:line="240" w:lineRule="auto"/>
      </w:pPr>
      <w:r>
        <w:t xml:space="preserve">    --sidebar: oklch(0.205 0 0);</w:t>
      </w:r>
    </w:p>
    <w:p w:rsidR="00594F5A" w:rsidRDefault="00594F5A" w:rsidP="00594F5A">
      <w:pPr>
        <w:spacing w:line="240" w:lineRule="auto"/>
      </w:pPr>
      <w:r>
        <w:t xml:space="preserve">    --sidebar-foreground: oklch(0.985 0 0);</w:t>
      </w:r>
    </w:p>
    <w:p w:rsidR="00594F5A" w:rsidRDefault="00594F5A" w:rsidP="00594F5A">
      <w:pPr>
        <w:spacing w:line="240" w:lineRule="auto"/>
      </w:pPr>
      <w:r>
        <w:t xml:space="preserve">    --sidebar-primary: oklch(0.488 0.243 264.376);</w:t>
      </w:r>
    </w:p>
    <w:p w:rsidR="00594F5A" w:rsidRDefault="00594F5A" w:rsidP="00594F5A">
      <w:pPr>
        <w:spacing w:line="240" w:lineRule="auto"/>
      </w:pPr>
      <w:r>
        <w:t xml:space="preserve">    --sidebar-primary-foreground: oklch(0.985 0 0);</w:t>
      </w:r>
    </w:p>
    <w:p w:rsidR="00594F5A" w:rsidRDefault="00594F5A" w:rsidP="00594F5A">
      <w:pPr>
        <w:spacing w:line="240" w:lineRule="auto"/>
      </w:pPr>
      <w:r>
        <w:t xml:space="preserve">    --sidebar-accent: oklch(0.269 0 0);</w:t>
      </w:r>
    </w:p>
    <w:p w:rsidR="00594F5A" w:rsidRDefault="00594F5A" w:rsidP="00594F5A">
      <w:pPr>
        <w:spacing w:line="240" w:lineRule="auto"/>
      </w:pPr>
      <w:r>
        <w:t xml:space="preserve">    --sidebar-accent-foreground: oklch(0.985 0 0);</w:t>
      </w:r>
    </w:p>
    <w:p w:rsidR="00594F5A" w:rsidRDefault="00594F5A" w:rsidP="00594F5A">
      <w:pPr>
        <w:spacing w:line="240" w:lineRule="auto"/>
      </w:pPr>
      <w:r>
        <w:t xml:space="preserve">    --sidebar-border: oklch(1 0 0 / 10%);</w:t>
      </w:r>
    </w:p>
    <w:p w:rsidR="00594F5A" w:rsidRDefault="00594F5A" w:rsidP="00594F5A">
      <w:pPr>
        <w:spacing w:line="240" w:lineRule="auto"/>
      </w:pPr>
      <w:r>
        <w:t xml:space="preserve">    --sidebar-ring: oklch(0.556 0 0);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* {</w:t>
      </w:r>
    </w:p>
    <w:p w:rsidR="00594F5A" w:rsidRDefault="00594F5A" w:rsidP="00594F5A">
      <w:pPr>
        <w:spacing w:line="240" w:lineRule="auto"/>
      </w:pPr>
      <w:r>
        <w:t xml:space="preserve">    @apply border-border;</w:t>
      </w:r>
    </w:p>
    <w:p w:rsidR="00594F5A" w:rsidRDefault="00594F5A" w:rsidP="00594F5A">
      <w:pPr>
        <w:spacing w:line="240" w:lineRule="auto"/>
      </w:pPr>
      <w:r>
        <w:t xml:space="preserve">    border-color: var(--color-border-subtle);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body {</w:t>
      </w:r>
    </w:p>
    <w:p w:rsidR="00594F5A" w:rsidRDefault="00594F5A" w:rsidP="00594F5A">
      <w:pPr>
        <w:spacing w:line="240" w:lineRule="auto"/>
      </w:pPr>
      <w:r>
        <w:t xml:space="preserve">    @apply bg-background text-foreground;</w:t>
      </w:r>
    </w:p>
    <w:p w:rsidR="00594F5A" w:rsidRDefault="00594F5A" w:rsidP="00594F5A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94F5A" w:rsidRDefault="00594F5A" w:rsidP="00594F5A">
      <w:pPr>
        <w:spacing w:line="240" w:lineRule="auto"/>
      </w:pPr>
      <w:r>
        <w:t xml:space="preserve">    background-color: var(--color-bg-page);</w:t>
      </w:r>
    </w:p>
    <w:p w:rsidR="00594F5A" w:rsidRDefault="00594F5A" w:rsidP="00594F5A">
      <w:pPr>
        <w:spacing w:line="240" w:lineRule="auto"/>
      </w:pPr>
      <w:r>
        <w:lastRenderedPageBreak/>
        <w:t xml:space="preserve">    color: var(--color-text-primary);</w:t>
      </w:r>
    </w:p>
    <w:p w:rsidR="00594F5A" w:rsidRDefault="00594F5A" w:rsidP="00594F5A">
      <w:pPr>
        <w:spacing w:line="240" w:lineRule="auto"/>
      </w:pPr>
      <w:r>
        <w:t xml:space="preserve">    -webkit-tap-highlight-color: transparent;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.theme {</w:t>
      </w:r>
    </w:p>
    <w:p w:rsidR="00594F5A" w:rsidRDefault="00594F5A" w:rsidP="00594F5A">
      <w:pPr>
        <w:spacing w:line="240" w:lineRule="auto"/>
      </w:pPr>
      <w:r>
        <w:t xml:space="preserve">    --font-heading: var(--font-sans);</w:t>
      </w:r>
    </w:p>
    <w:p w:rsidR="00594F5A" w:rsidRDefault="00594F5A" w:rsidP="00594F5A">
      <w:pPr>
        <w:spacing w:line="240" w:lineRule="auto"/>
      </w:pPr>
      <w:r>
        <w:t xml:space="preserve">    --font-sans: 'HarmonyOS Sans SC', sans-serif;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html {</w:t>
      </w:r>
    </w:p>
    <w:p w:rsidR="00594F5A" w:rsidRDefault="00594F5A" w:rsidP="00594F5A">
      <w:pPr>
        <w:spacing w:line="240" w:lineRule="auto"/>
      </w:pPr>
      <w:r>
        <w:t xml:space="preserve">    @apply font-sans;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@layer components {</w:t>
      </w: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94F5A" w:rsidRDefault="00594F5A" w:rsidP="00594F5A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94F5A" w:rsidRDefault="00594F5A" w:rsidP="00594F5A">
      <w:pPr>
        <w:spacing w:line="240" w:lineRule="auto"/>
      </w:pPr>
      <w:r>
        <w:lastRenderedPageBreak/>
        <w:t xml:space="preserve">  .font-headline-s-multi  { font-size: var(--font-headline-16); line-height: var(--line-height-24);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94F5A" w:rsidRDefault="00594F5A" w:rsidP="00594F5A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94F5A" w:rsidRDefault="00594F5A" w:rsidP="00594F5A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.p-page    { padding: var(--spacing-lg) var(--spacing-xl); }</w:t>
      </w:r>
    </w:p>
    <w:p w:rsidR="00594F5A" w:rsidRDefault="00594F5A" w:rsidP="00594F5A">
      <w:pPr>
        <w:spacing w:line="240" w:lineRule="auto"/>
      </w:pPr>
      <w:r>
        <w:t xml:space="preserve">  .p-card    { padding: var(--spacing-lg); }</w:t>
      </w:r>
    </w:p>
    <w:p w:rsidR="00594F5A" w:rsidRDefault="00594F5A" w:rsidP="00594F5A">
      <w:pPr>
        <w:spacing w:line="240" w:lineRule="auto"/>
      </w:pPr>
      <w:r>
        <w:t xml:space="preserve">  .p-card-sm { padding: var(--spacing-md); }</w:t>
      </w:r>
    </w:p>
    <w:p w:rsidR="00594F5A" w:rsidRDefault="00594F5A" w:rsidP="00594F5A">
      <w:pPr>
        <w:spacing w:line="240" w:lineRule="auto"/>
      </w:pPr>
      <w:r>
        <w:t xml:space="preserve">  .p-pill    { padding: var(--spacing-sm) var(--spacing-lg); }</w:t>
      </w:r>
    </w:p>
    <w:p w:rsidR="00594F5A" w:rsidRDefault="00594F5A" w:rsidP="00594F5A">
      <w:pPr>
        <w:spacing w:line="240" w:lineRule="auto"/>
      </w:pPr>
      <w:r>
        <w:t xml:space="preserve">  .p-tab     { padding: var(--spacing-xs) 0;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.size-icon-nav   { width: 40px; height: 40px; }</w:t>
      </w:r>
    </w:p>
    <w:p w:rsidR="00594F5A" w:rsidRDefault="00594F5A" w:rsidP="00594F5A">
      <w:pPr>
        <w:spacing w:line="240" w:lineRule="auto"/>
      </w:pPr>
      <w:r>
        <w:lastRenderedPageBreak/>
        <w:t xml:space="preserve">  .size-icon-entry { width: 48px; height: 48px; }</w:t>
      </w:r>
    </w:p>
    <w:p w:rsidR="00594F5A" w:rsidRDefault="00594F5A" w:rsidP="00594F5A">
      <w:pPr>
        <w:spacing w:line="240" w:lineRule="auto"/>
      </w:pPr>
      <w:r>
        <w:t xml:space="preserve">  .size-icon-card  { width: 40px; height: 40px; }</w:t>
      </w:r>
    </w:p>
    <w:p w:rsidR="00594F5A" w:rsidRDefault="00594F5A" w:rsidP="00594F5A">
      <w:pPr>
        <w:spacing w:line="240" w:lineRule="auto"/>
      </w:pPr>
      <w:r>
        <w:t xml:space="preserve">  .size-icon-sm    { width: 28px; height: 28px; }</w:t>
      </w:r>
    </w:p>
    <w:p w:rsidR="00594F5A" w:rsidRDefault="00594F5A" w:rsidP="00594F5A">
      <w:pPr>
        <w:spacing w:line="240" w:lineRule="auto"/>
      </w:pPr>
      <w:r>
        <w:t xml:space="preserve">  .size-badge      { width: 16px; height: 16px; font-size: 10px; }</w:t>
      </w:r>
    </w:p>
    <w:p w:rsidR="00594F5A" w:rsidRDefault="00594F5A" w:rsidP="00594F5A">
      <w:pPr>
        <w:spacing w:line="240" w:lineRule="auto"/>
      </w:pPr>
      <w:r>
        <w:t xml:space="preserve">  .size-icon-tab   { width: 30px; height: 30px; }</w:t>
      </w:r>
    </w:p>
    <w:p w:rsidR="00594F5A" w:rsidRDefault="00594F5A" w:rsidP="00594F5A">
      <w:pPr>
        <w:spacing w:line="240" w:lineRule="auto"/>
      </w:pPr>
      <w:r>
        <w:t xml:space="preserve">  .h-banner        { height: 140px;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.bg-gradient-layer-1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rgba(255,255,255,0.5) 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.bg-gradient-layer-2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  <w:r>
        <w:t xml:space="preserve">  .bg-gradient-layer-3 {</w:t>
      </w:r>
    </w:p>
    <w:p w:rsidR="00594F5A" w:rsidRDefault="00594F5A" w:rsidP="00594F5A">
      <w:pPr>
        <w:spacing w:line="240" w:lineRule="auto"/>
      </w:pPr>
      <w:r>
        <w:t xml:space="preserve">    width: 360px; height: 792px;</w:t>
      </w:r>
    </w:p>
    <w:p w:rsidR="00594F5A" w:rsidRDefault="00594F5A" w:rsidP="00594F5A">
      <w:pPr>
        <w:spacing w:line="240" w:lineRule="auto"/>
      </w:pPr>
      <w:r>
        <w:t xml:space="preserve">    background:</w:t>
      </w:r>
    </w:p>
    <w:p w:rsidR="00594F5A" w:rsidRDefault="00594F5A" w:rsidP="00594F5A">
      <w:pPr>
        <w:spacing w:line="240" w:lineRule="auto"/>
      </w:pPr>
      <w:r>
        <w:t xml:space="preserve">      linear-gradient(180deg, rgba(255,255,255,0.4) 10%, rgba(255,255,255,0) 100%),</w:t>
      </w:r>
    </w:p>
    <w:p w:rsidR="00594F5A" w:rsidRDefault="00594F5A" w:rsidP="00594F5A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94F5A" w:rsidRDefault="00594F5A" w:rsidP="00594F5A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94F5A" w:rsidRDefault="00594F5A" w:rsidP="00594F5A">
      <w:pPr>
        <w:spacing w:line="240" w:lineRule="auto"/>
      </w:pPr>
      <w:r>
        <w:t xml:space="preserve">      linear-gradient(180deg, #f6f6f5 0%, #f2f3f5 100%);</w:t>
      </w:r>
    </w:p>
    <w:p w:rsidR="00594F5A" w:rsidRDefault="00594F5A" w:rsidP="00594F5A">
      <w:pPr>
        <w:spacing w:line="240" w:lineRule="auto"/>
      </w:pPr>
      <w:r>
        <w:t xml:space="preserve"> 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.tap-scale { transition: transform 150ms ease; }</w:t>
      </w:r>
    </w:p>
    <w:p w:rsidR="00594F5A" w:rsidRDefault="00594F5A" w:rsidP="00594F5A">
      <w:pPr>
        <w:spacing w:line="240" w:lineRule="auto"/>
      </w:pPr>
      <w:r>
        <w:t xml:space="preserve">  .tap-scale:active { transform: scale(0.98); }</w:t>
      </w:r>
    </w:p>
    <w:p w:rsidR="00594F5A" w:rsidRDefault="00594F5A" w:rsidP="00594F5A">
      <w:pPr>
        <w:spacing w:line="240" w:lineRule="auto"/>
      </w:pPr>
      <w:r>
        <w:t xml:space="preserve">  .tap-opacity:active { opacity: 0.8;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.flex-distribute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.flex-center     { display: flex; align-items: center; }</w:t>
      </w:r>
    </w:p>
    <w:p w:rsidR="00594F5A" w:rsidRDefault="00594F5A" w:rsidP="00594F5A">
      <w:pPr>
        <w:spacing w:line="240" w:lineRule="auto"/>
      </w:pPr>
      <w:r>
        <w:t xml:space="preserve">  .flex-between    { display: flex; align-items: center; justify-content: space-between; }</w:t>
      </w:r>
    </w:p>
    <w:p w:rsidR="00594F5A" w:rsidRDefault="00594F5A" w:rsidP="00594F5A">
      <w:pPr>
        <w:spacing w:line="240" w:lineRule="auto"/>
      </w:pPr>
      <w:r>
        <w:t xml:space="preserve">  .scrollbar-hide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.scrollbar-hide::-webkit-scrollbar { display: none; }</w:t>
      </w:r>
    </w:p>
    <w:p w:rsidR="00594F5A" w:rsidRDefault="00594F5A" w:rsidP="00594F5A">
      <w:pPr>
        <w:spacing w:line="240" w:lineRule="auto"/>
      </w:pPr>
      <w:r>
        <w:t xml:space="preserve">  .mobile-canvas,</w:t>
      </w:r>
    </w:p>
    <w:p w:rsidR="00594F5A" w:rsidRDefault="00594F5A" w:rsidP="00594F5A">
      <w:pPr>
        <w:spacing w:line="240" w:lineRule="auto"/>
      </w:pPr>
      <w:r>
        <w:t xml:space="preserve">  .mobile-canvas * { scrollbar-width: none; -ms-overflow-style: none; }</w:t>
      </w:r>
    </w:p>
    <w:p w:rsidR="00594F5A" w:rsidRDefault="00594F5A" w:rsidP="00594F5A">
      <w:pPr>
        <w:spacing w:line="240" w:lineRule="auto"/>
      </w:pPr>
      <w:r>
        <w:t xml:space="preserve">  .mobile-canvas::-webkit-scrollbar,</w:t>
      </w:r>
    </w:p>
    <w:p w:rsidR="00594F5A" w:rsidRDefault="00594F5A" w:rsidP="00594F5A">
      <w:pPr>
        <w:spacing w:line="240" w:lineRule="auto"/>
      </w:pPr>
      <w:r>
        <w:t xml:space="preserve">  .mobile-canvas *::-webkit-scrollbar { display: none; 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 xml:space="preserve">  </w:t>
      </w:r>
    </w:p>
    <w:p w:rsidR="00594F5A" w:rsidRDefault="00594F5A" w:rsidP="00594F5A">
      <w:pPr>
        <w:spacing w:line="240" w:lineRule="auto"/>
      </w:pPr>
      <w:r>
        <w:t xml:space="preserve">  .divider { border: none; border-top: 1px solid var(--color-divider); margin: 0; }</w:t>
      </w:r>
    </w:p>
    <w:p w:rsidR="00594F5A" w:rsidRDefault="00594F5A" w:rsidP="00594F5A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</w:t>
      </w:r>
      <w:r>
        <w:lastRenderedPageBreak/>
        <w:t>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594F5A" w:rsidRDefault="00594F5A" w:rsidP="00594F5A">
      <w:pPr>
        <w:spacing w:line="240" w:lineRule="auto"/>
      </w:pPr>
      <w:r>
        <w:t xml:space="preserve">  transition-duration: 150ms;</w:t>
      </w:r>
    </w:p>
    <w:p w:rsidR="00594F5A" w:rsidRDefault="00594F5A" w:rsidP="00594F5A">
      <w:pPr>
        <w:spacing w:line="240" w:lineRule="auto"/>
      </w:pPr>
      <w:r>
        <w:t xml:space="preserve">  transition-timing-function: ease;</w:t>
      </w:r>
    </w:p>
    <w:p w:rsidR="00594F5A" w:rsidRDefault="00594F5A" w:rsidP="00594F5A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594F5A" w:rsidRDefault="00594F5A" w:rsidP="00594F5A">
      <w:pPr>
        <w:spacing w:line="240" w:lineRule="auto"/>
      </w:pPr>
      <w:r>
        <w:t xml:space="preserve">  display: -webkit-box;</w:t>
      </w:r>
    </w:p>
    <w:p w:rsidR="00594F5A" w:rsidRDefault="00594F5A" w:rsidP="00594F5A">
      <w:pPr>
        <w:spacing w:line="240" w:lineRule="auto"/>
      </w:pPr>
      <w:r>
        <w:t xml:space="preserve">  -webkit-line-clamp: 2;</w:t>
      </w:r>
    </w:p>
    <w:p w:rsidR="00594F5A" w:rsidRDefault="00594F5A" w:rsidP="00594F5A">
      <w:pPr>
        <w:spacing w:line="240" w:lineRule="auto"/>
      </w:pPr>
      <w:r>
        <w:t xml:space="preserve">  -webkit-box-orient: vertical;</w:t>
      </w:r>
    </w:p>
    <w:p w:rsidR="00594F5A" w:rsidRDefault="00594F5A" w:rsidP="00594F5A">
      <w:pPr>
        <w:spacing w:line="240" w:lineRule="auto"/>
      </w:pPr>
      <w:r>
        <w:t xml:space="preserve">  overflow: hidden;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</w:p>
    <w:p w:rsidR="00594F5A" w:rsidRDefault="00594F5A" w:rsidP="00594F5A">
      <w:pPr>
        <w:spacing w:line="240" w:lineRule="auto"/>
      </w:pPr>
      <w:r>
        <w:t>@keyframes slide-in-right {</w:t>
      </w:r>
    </w:p>
    <w:p w:rsidR="00594F5A" w:rsidRDefault="00594F5A" w:rsidP="00594F5A">
      <w:pPr>
        <w:spacing w:line="240" w:lineRule="auto"/>
      </w:pPr>
      <w:r>
        <w:t xml:space="preserve">  from { transform: translateX(100%); }</w:t>
      </w:r>
    </w:p>
    <w:p w:rsidR="00594F5A" w:rsidRDefault="00594F5A" w:rsidP="00594F5A">
      <w:pPr>
        <w:spacing w:line="240" w:lineRule="auto"/>
      </w:pPr>
      <w:r>
        <w:t xml:space="preserve">  to   { transform: translateX(0);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slide-out-right {</w:t>
      </w:r>
    </w:p>
    <w:p w:rsidR="00594F5A" w:rsidRDefault="00594F5A" w:rsidP="00594F5A">
      <w:pPr>
        <w:spacing w:line="240" w:lineRule="auto"/>
      </w:pPr>
      <w:r>
        <w:t xml:space="preserve">  from { transform: translateX(0); }</w:t>
      </w:r>
    </w:p>
    <w:p w:rsidR="00594F5A" w:rsidRDefault="00594F5A" w:rsidP="00594F5A">
      <w:pPr>
        <w:spacing w:line="240" w:lineRule="auto"/>
      </w:pPr>
      <w:r>
        <w:t xml:space="preserve">  to   { transform: translateX(100%);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fade-in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slide-up {</w:t>
      </w:r>
    </w:p>
    <w:p w:rsidR="00594F5A" w:rsidRDefault="00594F5A" w:rsidP="00594F5A">
      <w:pPr>
        <w:spacing w:line="240" w:lineRule="auto"/>
      </w:pPr>
      <w:r>
        <w:t xml:space="preserve">  from { transform: translateY(100%); }</w:t>
      </w:r>
    </w:p>
    <w:p w:rsidR="00594F5A" w:rsidRDefault="00594F5A" w:rsidP="00594F5A">
      <w:pPr>
        <w:spacing w:line="240" w:lineRule="auto"/>
      </w:pPr>
      <w:r>
        <w:lastRenderedPageBreak/>
        <w:t xml:space="preserve">  to   { transform: translateY(0); }</w:t>
      </w:r>
    </w:p>
    <w:p w:rsidR="00594F5A" w:rsidRDefault="00594F5A" w:rsidP="00594F5A">
      <w:pPr>
        <w:spacing w:line="240" w:lineRule="auto"/>
      </w:pPr>
      <w:r>
        <w:t>}</w:t>
      </w:r>
    </w:p>
    <w:p w:rsidR="00594F5A" w:rsidRDefault="00594F5A" w:rsidP="00594F5A">
      <w:pPr>
        <w:spacing w:line="240" w:lineRule="auto"/>
      </w:pPr>
      <w:r>
        <w:t>@keyframes page-in {</w:t>
      </w:r>
    </w:p>
    <w:p w:rsidR="00594F5A" w:rsidRDefault="00594F5A" w:rsidP="00594F5A">
      <w:pPr>
        <w:spacing w:line="240" w:lineRule="auto"/>
      </w:pPr>
      <w:r>
        <w:t xml:space="preserve">  from { opacity: 0; }</w:t>
      </w:r>
    </w:p>
    <w:p w:rsidR="00594F5A" w:rsidRDefault="00594F5A" w:rsidP="00594F5A">
      <w:pPr>
        <w:spacing w:line="240" w:lineRule="auto"/>
      </w:pPr>
      <w:r>
        <w:t xml:space="preserve">  to   { opacity: 1; }</w:t>
      </w:r>
    </w:p>
    <w:p w:rsidR="00594F5A" w:rsidRDefault="00594F5A" w:rsidP="00594F5A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[data-component-id="image_count_indicator"].tf-cg-image-count-indicator,#tf-state-3 [data-component-id="image_count_indicator"] .tf-cg-image-count-indicator{</w:t>
      </w:r>
    </w:p>
    <w:p w:rsidR="00594F5A" w:rsidRDefault="00594F5A" w:rsidP="00594F5A">
      <w:pPr>
        <w:spacing w:line="240" w:lineRule="auto"/>
      </w:pPr>
      <w:r>
        <w:t xml:space="preserve">  display: block;</w:t>
      </w:r>
    </w:p>
    <w:p w:rsidR="00594F5A" w:rsidRDefault="00594F5A" w:rsidP="00594F5A">
      <w:pPr>
        <w:spacing w:line="240" w:lineRule="auto"/>
      </w:pPr>
      <w:r>
        <w:t xml:space="preserve">  box-sizing: border-box;</w:t>
      </w:r>
    </w:p>
    <w:p w:rsidR="00594F5A" w:rsidRDefault="00594F5A" w:rsidP="00594F5A">
      <w:pPr>
        <w:spacing w:line="240" w:lineRule="auto"/>
      </w:pPr>
      <w:r>
        <w:t xml:space="preserve">  min-width: 0;</w:t>
      </w:r>
    </w:p>
    <w:p w:rsidR="00152B8F" w:rsidRDefault="00594F5A" w:rsidP="00594F5A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527" w:rsidRDefault="00033527">
      <w:r>
        <w:separator/>
      </w:r>
    </w:p>
  </w:endnote>
  <w:endnote w:type="continuationSeparator" w:id="0">
    <w:p w:rsidR="00033527" w:rsidRDefault="00033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594F5A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594F5A">
            <w:rPr>
              <w:noProof/>
            </w:rPr>
            <w:t>58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594F5A">
            <w:rPr>
              <w:noProof/>
            </w:rPr>
            <w:t>58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527" w:rsidRDefault="00033527">
      <w:r>
        <w:separator/>
      </w:r>
    </w:p>
  </w:footnote>
  <w:footnote w:type="continuationSeparator" w:id="0">
    <w:p w:rsidR="00033527" w:rsidRDefault="000335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3527"/>
    <w:rsid w:val="00035469"/>
    <w:rsid w:val="0012175A"/>
    <w:rsid w:val="00152B8F"/>
    <w:rsid w:val="003055E4"/>
    <w:rsid w:val="00307760"/>
    <w:rsid w:val="00322719"/>
    <w:rsid w:val="00376206"/>
    <w:rsid w:val="00425F62"/>
    <w:rsid w:val="00435105"/>
    <w:rsid w:val="0052233A"/>
    <w:rsid w:val="00594F5A"/>
    <w:rsid w:val="00634265"/>
    <w:rsid w:val="007162BA"/>
    <w:rsid w:val="0075012D"/>
    <w:rsid w:val="00775BB5"/>
    <w:rsid w:val="00780144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2F78E-0238-4938-B57A-75BF30830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1</TotalTime>
  <Pages>58</Pages>
  <Words>16055</Words>
  <Characters>91514</Characters>
  <Application>Microsoft Office Word</Application>
  <DocSecurity>0</DocSecurity>
  <Lines>762</Lines>
  <Paragraphs>214</Paragraphs>
  <ScaleCrop>false</ScaleCrop>
  <Company>Huawei Technologies Co.,Ltd.</Company>
  <LinksUpToDate>false</LinksUpToDate>
  <CharactersWithSpaces>107355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3</cp:revision>
  <dcterms:created xsi:type="dcterms:W3CDTF">2019-07-19T03:06:00Z</dcterms:created>
  <dcterms:modified xsi:type="dcterms:W3CDTF">2026-06-26T04:35:00Z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